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E855" w14:textId="77777777" w:rsidR="008B2E88" w:rsidRPr="000032FC" w:rsidRDefault="007C779C" w:rsidP="7DA365A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B5B5FAB" wp14:editId="3B720966">
                <wp:simplePos x="0" y="0"/>
                <wp:positionH relativeFrom="column">
                  <wp:posOffset>3568866</wp:posOffset>
                </wp:positionH>
                <wp:positionV relativeFrom="paragraph">
                  <wp:posOffset>8903101</wp:posOffset>
                </wp:positionV>
                <wp:extent cx="1909011" cy="506186"/>
                <wp:effectExtent l="0" t="0" r="0" b="0"/>
                <wp:wrapNone/>
                <wp:docPr id="149321262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011" cy="506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5D71B" w14:textId="768665A5" w:rsidR="007C779C" w:rsidRPr="007C779C" w:rsidRDefault="00037C5F" w:rsidP="00037C5F">
                            <w:pPr>
                              <w:pStyle w:val="TtuloPORTADAhiberus"/>
                            </w:pPr>
                            <w:r>
                              <w:t>Junio</w:t>
                            </w:r>
                            <w:r w:rsidR="007C779C" w:rsidRPr="007C779C">
                              <w:t xml:space="preserve"> 202</w:t>
                            </w:r>
                            <w:r w:rsidR="003F3AB4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B5FAB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281pt;margin-top:701.05pt;width:150.3pt;height:39.8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0u9FgIAACw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" filled="f" stroked="f" strokeweight=".5pt">
                <v:textbox>
                  <w:txbxContent>
                    <w:p w14:paraId="4485D71B" w14:textId="768665A5" w:rsidR="007C779C" w:rsidRPr="007C779C" w:rsidRDefault="00037C5F" w:rsidP="00037C5F">
                      <w:pPr>
                        <w:pStyle w:val="TtuloPORTADAhiberus"/>
                      </w:pPr>
                      <w:r>
                        <w:t>Junio</w:t>
                      </w:r>
                      <w:r w:rsidR="007C779C" w:rsidRPr="007C779C">
                        <w:t xml:space="preserve"> 202</w:t>
                      </w:r>
                      <w:r w:rsidR="003F3AB4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Ref199518099"/>
      <w:bookmarkEnd w:id="0"/>
      <w:r w:rsidR="0005613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DF6593" wp14:editId="354871E0">
                <wp:simplePos x="0" y="0"/>
                <wp:positionH relativeFrom="column">
                  <wp:posOffset>79194</wp:posOffset>
                </wp:positionH>
                <wp:positionV relativeFrom="paragraph">
                  <wp:posOffset>7754348</wp:posOffset>
                </wp:positionV>
                <wp:extent cx="5181600" cy="506186"/>
                <wp:effectExtent l="0" t="0" r="0" b="0"/>
                <wp:wrapNone/>
                <wp:docPr id="195088620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506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2305F2" w14:textId="77777777" w:rsidR="00EA3075" w:rsidRPr="00EA3075" w:rsidRDefault="001D480F" w:rsidP="00037C5F">
                            <w:pPr>
                              <w:pStyle w:val="TtuloPORTADAhiberus"/>
                            </w:pPr>
                            <w:r>
                              <w:fldChar w:fldCharType="begin"/>
                            </w:r>
                            <w:r>
                              <w:instrText>SUBJECT   \* MERGEFORMAT</w:instrText>
                            </w:r>
                            <w:r>
                              <w:fldChar w:fldCharType="separate"/>
                            </w:r>
                            <w:r>
                              <w:t xml:space="preserve">Oferta técnica </w:t>
                            </w:r>
                            <w:proofErr w:type="spellStart"/>
                            <w:r>
                              <w:t>hiberus</w:t>
                            </w:r>
                            <w:proofErr w:type="spellEnd"/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F6593" id="_x0000_s1027" type="#_x0000_t202" style="position:absolute;left:0;text-align:left;margin-left:6.25pt;margin-top:610.6pt;width:408pt;height:39.8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" filled="f" stroked="f" strokeweight=".5pt">
                <v:textbox>
                  <w:txbxContent>
                    <w:p w14:paraId="792305F2" w14:textId="77777777" w:rsidR="00EA3075" w:rsidRPr="00EA3075" w:rsidRDefault="001D480F" w:rsidP="00037C5F">
                      <w:pPr>
                        <w:pStyle w:val="TtuloPORTADAhiberus"/>
                      </w:pPr>
                      <w:r>
                        <w:fldChar w:fldCharType="begin"/>
                      </w:r>
                      <w:r>
                        <w:instrText>SUBJECT   \* MERGEFORMAT</w:instrText>
                      </w:r>
                      <w:r>
                        <w:fldChar w:fldCharType="separate"/>
                      </w:r>
                      <w:r>
                        <w:t xml:space="preserve">Oferta técnica </w:t>
                      </w:r>
                      <w:proofErr w:type="spellStart"/>
                      <w:r>
                        <w:t>hiberus</w:t>
                      </w:r>
                      <w:proofErr w:type="spellEnd"/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032F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455E11" wp14:editId="7B3674C9">
                <wp:simplePos x="0" y="0"/>
                <wp:positionH relativeFrom="column">
                  <wp:posOffset>37465</wp:posOffset>
                </wp:positionH>
                <wp:positionV relativeFrom="paragraph">
                  <wp:posOffset>6373495</wp:posOffset>
                </wp:positionV>
                <wp:extent cx="5181600" cy="1218883"/>
                <wp:effectExtent l="0" t="0" r="0" b="0"/>
                <wp:wrapNone/>
                <wp:docPr id="144266880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218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C11D9" w14:textId="7DE93808" w:rsidR="000845EE" w:rsidRPr="00037C5F" w:rsidRDefault="003F3AB4" w:rsidP="00037C5F">
                            <w:pPr>
                              <w:pStyle w:val="TtuloPORTADAhiberus"/>
                            </w:pPr>
                            <w:proofErr w:type="spellStart"/>
                            <w:r>
                              <w:t>Irekia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55E11" id="_x0000_s1028" type="#_x0000_t202" style="position:absolute;left:0;text-align:left;margin-left:2.95pt;margin-top:501.85pt;width:408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" filled="f" stroked="f" strokeweight=".5pt">
                <v:textbox>
                  <w:txbxContent>
                    <w:p w14:paraId="7E3C11D9" w14:textId="7DE93808" w:rsidR="000845EE" w:rsidRPr="00037C5F" w:rsidRDefault="003F3AB4" w:rsidP="00037C5F">
                      <w:pPr>
                        <w:pStyle w:val="TtuloPORTADAhiberus"/>
                      </w:pPr>
                      <w:proofErr w:type="spellStart"/>
                      <w:r>
                        <w:t>Irekia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A75A4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1" layoutInCell="1" allowOverlap="0" wp14:anchorId="732B2F37" wp14:editId="5ABF35E8">
                <wp:simplePos x="0" y="0"/>
                <wp:positionH relativeFrom="column">
                  <wp:posOffset>-1112520</wp:posOffset>
                </wp:positionH>
                <wp:positionV relativeFrom="page">
                  <wp:posOffset>-179070</wp:posOffset>
                </wp:positionV>
                <wp:extent cx="7707600" cy="10951200"/>
                <wp:effectExtent l="0" t="0" r="14605" b="9525"/>
                <wp:wrapNone/>
                <wp:docPr id="1538902404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7600" cy="10951200"/>
                        </a:xfrm>
                        <a:prstGeom prst="rect">
                          <a:avLst/>
                        </a:prstGeom>
                        <a:solidFill>
                          <a:srgbClr val="05224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4F7E5DB">
              <v:rect id="Rectángulo 17" style="position:absolute;margin-left:-87.6pt;margin-top:-14.1pt;width:606.9pt;height:862.3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26" o:allowoverlap="f" fillcolor="#05224f" strokecolor="#09101d [484]" strokeweight="1pt" w14:anchorId="5D66D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">
                <w10:wrap anchory="page"/>
                <w10:anchorlock/>
              </v:rect>
            </w:pict>
          </mc:Fallback>
        </mc:AlternateContent>
      </w:r>
      <w:r w:rsidR="000A75A4" w:rsidRPr="000A75A4">
        <w:rPr>
          <w:noProof/>
        </w:rPr>
        <w:drawing>
          <wp:anchor distT="0" distB="0" distL="114300" distR="114300" simplePos="0" relativeHeight="251658242" behindDoc="0" locked="1" layoutInCell="1" allowOverlap="0" wp14:anchorId="7483F8E5" wp14:editId="05F04D73">
            <wp:simplePos x="0" y="0"/>
            <wp:positionH relativeFrom="column">
              <wp:posOffset>182880</wp:posOffset>
            </wp:positionH>
            <wp:positionV relativeFrom="page">
              <wp:posOffset>6426835</wp:posOffset>
            </wp:positionV>
            <wp:extent cx="2026285" cy="492760"/>
            <wp:effectExtent l="0" t="0" r="0" b="2540"/>
            <wp:wrapSquare wrapText="bothSides"/>
            <wp:docPr id="823232522" name="Imagen 823232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5236" name="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7CD69" w14:textId="77777777" w:rsidR="00082D19" w:rsidRDefault="00082D19">
      <w:pPr>
        <w:sectPr w:rsidR="00082D19" w:rsidSect="00D86523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304" w:right="1701" w:bottom="1304" w:left="1701" w:header="425" w:footer="578" w:gutter="0"/>
          <w:pgNumType w:start="0"/>
          <w:cols w:space="708"/>
          <w:titlePg/>
          <w:docGrid w:linePitch="360"/>
        </w:sectPr>
      </w:pPr>
    </w:p>
    <w:p w14:paraId="0B400865" w14:textId="77777777" w:rsidR="00082D19" w:rsidRDefault="00082D19" w:rsidP="00037C5F">
      <w:pPr>
        <w:pStyle w:val="TtuloPORTADAhiberus"/>
      </w:pPr>
      <w:r>
        <w:lastRenderedPageBreak/>
        <w:t>Índice</w:t>
      </w:r>
    </w:p>
    <w:p w14:paraId="328EB69A" w14:textId="77777777" w:rsidR="00082D19" w:rsidRDefault="00082D19" w:rsidP="00082D19"/>
    <w:p w14:paraId="287F707A" w14:textId="20545818" w:rsidR="00E71206" w:rsidRDefault="00082D19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Cs w:val="24"/>
          <w:lang w:eastAsia="es-ES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="00E71206">
        <w:rPr>
          <w:noProof/>
        </w:rPr>
        <w:t>0. Introducción</w:t>
      </w:r>
      <w:r w:rsidR="00E71206">
        <w:rPr>
          <w:noProof/>
        </w:rPr>
        <w:tab/>
      </w:r>
      <w:r w:rsidR="00E71206">
        <w:rPr>
          <w:noProof/>
        </w:rPr>
        <w:fldChar w:fldCharType="begin"/>
      </w:r>
      <w:r w:rsidR="00E71206">
        <w:rPr>
          <w:noProof/>
        </w:rPr>
        <w:instrText xml:space="preserve"> PAGEREF _Toc224736864 \h </w:instrText>
      </w:r>
      <w:r w:rsidR="00E71206">
        <w:rPr>
          <w:noProof/>
        </w:rPr>
      </w:r>
      <w:r w:rsidR="00E71206">
        <w:rPr>
          <w:noProof/>
        </w:rPr>
        <w:fldChar w:fldCharType="separate"/>
      </w:r>
      <w:r w:rsidR="00E71206">
        <w:rPr>
          <w:noProof/>
        </w:rPr>
        <w:t>1</w:t>
      </w:r>
      <w:r w:rsidR="00E71206">
        <w:rPr>
          <w:noProof/>
        </w:rPr>
        <w:fldChar w:fldCharType="end"/>
      </w:r>
    </w:p>
    <w:p w14:paraId="3C0ABE61" w14:textId="2C8FB749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0.1. Identificación del pliego al que responde la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33662B6" w14:textId="1728F493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0.2. Presentación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75A0EE" w14:textId="193766EF" w:rsidR="00E71206" w:rsidRDefault="00E71206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Cs w:val="24"/>
          <w:lang w:eastAsia="es-ES"/>
        </w:rPr>
      </w:pPr>
      <w:r>
        <w:rPr>
          <w:noProof/>
        </w:rPr>
        <w:t>1. Resumen y elementos diferenciales de la oferta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3ABA8E0" w14:textId="7E36ED75" w:rsidR="00E71206" w:rsidRDefault="00E71206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Cs w:val="24"/>
          <w:lang w:eastAsia="es-ES"/>
        </w:rPr>
      </w:pPr>
      <w:r>
        <w:rPr>
          <w:noProof/>
        </w:rPr>
        <w:t>2. Arquitectura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B7A5EC2" w14:textId="75F8B4F7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2.1. Sistemas de Gestión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09219F6" w14:textId="6F538BE3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2.1.1. Arquitectura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FFAB1E7" w14:textId="3CA05BC5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2.1.1.1. Tecnología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F87EC52" w14:textId="2338F9E8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2.1.1.2. Módulos /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C81DF7B" w14:textId="093A76C5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2.1.1.3. Frameworks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67356C" w14:textId="2DA6AC47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2.1.1.4. Aseguramiento de la calidad y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B792B81" w14:textId="23D03EAB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2.1.1.5. Soporte para control de versiones y activación de funcionalidades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286C158" w14:textId="4B545E74" w:rsidR="00E71206" w:rsidRDefault="00E71206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noProof/>
        </w:rPr>
        <w:t>2.1.1.6. Soporte de accesibilidad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6B3F968" w14:textId="044E57F1" w:rsidR="00E71206" w:rsidRDefault="00E71206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Cs w:val="24"/>
          <w:lang w:eastAsia="es-ES"/>
        </w:rPr>
      </w:pPr>
      <w:r>
        <w:rPr>
          <w:noProof/>
        </w:rPr>
        <w:t>3. Aproximación de ejecución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73B33F" w14:textId="5E1C7CBA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3.1. Trasposición de prototipos y marca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B045A8" w14:textId="77213DF7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 w:rsidRPr="00882579">
        <w:rPr>
          <w:noProof/>
          <w:color w:val="1F3763"/>
        </w:rPr>
        <w:t>3.1.1.</w:t>
      </w:r>
      <w:r>
        <w:rPr>
          <w:noProof/>
        </w:rPr>
        <w:t xml:space="preserve"> Proceso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B6CF70E" w14:textId="7D3AB23A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 w:rsidRPr="00882579">
        <w:rPr>
          <w:noProof/>
          <w:color w:val="1F3763"/>
        </w:rPr>
        <w:t>3.1.2. Actividades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E4E9054" w14:textId="1DDB9F7E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3.2. Construcción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703C1DA" w14:textId="5C4403A3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3.2.1. Fases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630B226" w14:textId="66286097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3.2.2. Actividades principales y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52F0922" w14:textId="62F32B38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3.2.3. Organización de los equipos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87E596F" w14:textId="6693FB45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3.2.4. Relación con 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239C960" w14:textId="74E1A5F0" w:rsidR="00E71206" w:rsidRDefault="00E71206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Cs w:val="24"/>
          <w:lang w:eastAsia="es-ES"/>
        </w:rPr>
      </w:pPr>
      <w:r>
        <w:rPr>
          <w:noProof/>
        </w:rPr>
        <w:t>4. Planificación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DEF1760" w14:textId="38AD68F0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4.1. Calendario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860C439" w14:textId="598A8A08" w:rsidR="00E71206" w:rsidRDefault="00E7120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4.2. 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354A357" w14:textId="12CACF02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4.2.1. Planificación de recursos en el tiempo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10AF1E9" w14:textId="49E8A30B" w:rsidR="00E71206" w:rsidRDefault="00E7120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es-ES"/>
        </w:rPr>
      </w:pPr>
      <w:r>
        <w:rPr>
          <w:noProof/>
        </w:rPr>
        <w:t>4.2.2. Equipo que participará en cada uno de los paquetes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_Toc224736890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7A5D2B3" w14:textId="0BEF3F0E" w:rsidR="00082D19" w:rsidRDefault="00082D19" w:rsidP="00082D19">
      <w:r>
        <w:fldChar w:fldCharType="end"/>
      </w:r>
    </w:p>
    <w:p w14:paraId="5F90FBE3" w14:textId="77777777" w:rsidR="00082D19" w:rsidRDefault="00082D19" w:rsidP="00082D19"/>
    <w:p w14:paraId="581C0BA8" w14:textId="77777777" w:rsidR="00082D19" w:rsidRDefault="00082D19" w:rsidP="00082D19"/>
    <w:p w14:paraId="46F7FDDA" w14:textId="77777777" w:rsidR="00082D19" w:rsidRDefault="00082D19" w:rsidP="00082D19">
      <w:pPr>
        <w:sectPr w:rsidR="00082D19" w:rsidSect="00D86523">
          <w:headerReference w:type="default" r:id="rId16"/>
          <w:footerReference w:type="default" r:id="rId17"/>
          <w:footerReference w:type="first" r:id="rId18"/>
          <w:pgSz w:w="11906" w:h="16838"/>
          <w:pgMar w:top="1304" w:right="1701" w:bottom="1304" w:left="1701" w:header="425" w:footer="578" w:gutter="0"/>
          <w:pgNumType w:start="0"/>
          <w:cols w:space="708"/>
          <w:titlePg/>
          <w:docGrid w:linePitch="360"/>
        </w:sectPr>
      </w:pPr>
    </w:p>
    <w:p w14:paraId="702D9017" w14:textId="00E75E50" w:rsidR="00975B06" w:rsidRPr="00975B06" w:rsidRDefault="00625946" w:rsidP="00975B06">
      <w:pPr>
        <w:pStyle w:val="Ttulo1"/>
      </w:pPr>
      <w:bookmarkStart w:id="2" w:name="_Toc224736864"/>
      <w:r>
        <w:lastRenderedPageBreak/>
        <w:t>Introducción</w:t>
      </w:r>
      <w:bookmarkEnd w:id="2"/>
    </w:p>
    <w:p w14:paraId="60899A01" w14:textId="77777777" w:rsidR="0031170C" w:rsidRDefault="0031170C" w:rsidP="0031170C">
      <w:pPr>
        <w:pStyle w:val="Ttulo2"/>
      </w:pPr>
      <w:bookmarkStart w:id="3" w:name="_Toc224736865"/>
      <w:r>
        <w:t>Identificación del pliego al que responde la propuesta</w:t>
      </w:r>
      <w:bookmarkEnd w:id="3"/>
    </w:p>
    <w:p w14:paraId="19E5F607" w14:textId="7A43C082" w:rsidR="0031170C" w:rsidRDefault="0031170C" w:rsidP="0031170C">
      <w:r w:rsidRPr="008104D7">
        <w:t xml:space="preserve">El presente documento corresponde a la oferta que presenta </w:t>
      </w:r>
      <w:proofErr w:type="spellStart"/>
      <w:r w:rsidRPr="008104D7">
        <w:t>hiberus</w:t>
      </w:r>
      <w:proofErr w:type="spellEnd"/>
      <w:r w:rsidRPr="008104D7">
        <w:t xml:space="preserve"> relativa al pliego publicado bajo el título </w:t>
      </w:r>
      <w:r w:rsidRPr="00282C8F">
        <w:rPr>
          <w:rStyle w:val="Fuerte"/>
        </w:rPr>
        <w:t>“</w:t>
      </w:r>
      <w:r w:rsidR="00F2272F">
        <w:rPr>
          <w:rStyle w:val="Fuerte"/>
        </w:rPr>
        <w:t xml:space="preserve">XXXXXX </w:t>
      </w:r>
      <w:r w:rsidRPr="00282C8F">
        <w:rPr>
          <w:rStyle w:val="Fuerte"/>
        </w:rPr>
        <w:t>”</w:t>
      </w:r>
      <w:r w:rsidRPr="008104D7">
        <w:t xml:space="preserve">, </w:t>
      </w:r>
      <w:proofErr w:type="spellStart"/>
      <w:r w:rsidRPr="008104D7">
        <w:t>nº</w:t>
      </w:r>
      <w:proofErr w:type="spellEnd"/>
      <w:r w:rsidRPr="008104D7">
        <w:t xml:space="preserve"> de expediente </w:t>
      </w:r>
      <w:r w:rsidRPr="00282C8F">
        <w:rPr>
          <w:rStyle w:val="Fuerte"/>
        </w:rPr>
        <w:t>EJIE-</w:t>
      </w:r>
      <w:r w:rsidR="00F2272F">
        <w:rPr>
          <w:rStyle w:val="Fuerte"/>
        </w:rPr>
        <w:t>XXX-2026</w:t>
      </w:r>
      <w:r w:rsidRPr="008104D7">
        <w:t>.</w:t>
      </w:r>
    </w:p>
    <w:p w14:paraId="261C1FF8" w14:textId="77777777" w:rsidR="0031170C" w:rsidRDefault="0031170C" w:rsidP="0031170C">
      <w:proofErr w:type="spellStart"/>
      <w:r>
        <w:t>hiberus</w:t>
      </w:r>
      <w:proofErr w:type="spellEnd"/>
      <w:r>
        <w:t xml:space="preserve"> pone a disposición de EJIE, su experiencia, recursos y conocimiento, así como profesionales de alto nivel que aportarán a lo largo de la memoria técnica un enfoque diferencial alineado con los objetivos de negocio de EJIE.</w:t>
      </w:r>
    </w:p>
    <w:p w14:paraId="20033421" w14:textId="143D27E0" w:rsidR="0031170C" w:rsidRDefault="0031170C" w:rsidP="0031170C">
      <w:pPr>
        <w:pStyle w:val="Ttulo2"/>
      </w:pPr>
      <w:bookmarkStart w:id="4" w:name="_Ref199517343"/>
      <w:bookmarkStart w:id="5" w:name="_Toc224736866"/>
      <w:r w:rsidRPr="004945F1">
        <w:t>Presentación</w:t>
      </w:r>
      <w:bookmarkEnd w:id="5"/>
      <w:r w:rsidRPr="004945F1">
        <w:t xml:space="preserve"> </w:t>
      </w:r>
      <w:bookmarkEnd w:id="4"/>
    </w:p>
    <w:p w14:paraId="77091D7D" w14:textId="77777777" w:rsidR="00121DF9" w:rsidRDefault="00121DF9">
      <w:pPr>
        <w:spacing w:after="0"/>
        <w:jc w:val="left"/>
        <w:rPr>
          <w:rFonts w:eastAsiaTheme="majorEastAsia" w:cstheme="majorBidi"/>
          <w:b/>
          <w:bCs/>
          <w:color w:val="05224F"/>
          <w:sz w:val="48"/>
          <w:szCs w:val="48"/>
        </w:rPr>
      </w:pPr>
      <w:r>
        <w:br w:type="page"/>
      </w:r>
    </w:p>
    <w:p w14:paraId="3F49AC94" w14:textId="5DDFDCFC" w:rsidR="003C6524" w:rsidRPr="003C6524" w:rsidRDefault="003C6524" w:rsidP="003C6524">
      <w:pPr>
        <w:pStyle w:val="Ttulo1"/>
      </w:pPr>
      <w:bookmarkStart w:id="6" w:name="_Ref199518123"/>
      <w:bookmarkStart w:id="7" w:name="_Toc224736867"/>
      <w:r>
        <w:lastRenderedPageBreak/>
        <w:t>Resumen y elementos diferenciales de la oferta</w:t>
      </w:r>
      <w:bookmarkEnd w:id="6"/>
      <w:bookmarkEnd w:id="7"/>
    </w:p>
    <w:p w14:paraId="5C2A7EE6" w14:textId="11C52F13" w:rsidR="00BD35AF" w:rsidRPr="00814ECB" w:rsidRDefault="003C6524" w:rsidP="00BD35AF">
      <w:pPr>
        <w:pStyle w:val="Ttulo1"/>
      </w:pPr>
      <w:bookmarkStart w:id="8" w:name="_Toc224736868"/>
      <w:r w:rsidRPr="00814ECB">
        <w:t>Arquitectura propuesta</w:t>
      </w:r>
      <w:bookmarkEnd w:id="8"/>
    </w:p>
    <w:p w14:paraId="118AF0B1" w14:textId="2FFD8795" w:rsidR="003C6524" w:rsidRDefault="003A29E8" w:rsidP="00D5733A">
      <w:pPr>
        <w:pStyle w:val="Ttulo2"/>
      </w:pPr>
      <w:bookmarkStart w:id="9" w:name="_Toc224736869"/>
      <w:commentRangeStart w:id="10"/>
      <w:r>
        <w:t>Sistemas de Gestión</w:t>
      </w:r>
      <w:bookmarkEnd w:id="9"/>
      <w:commentRangeEnd w:id="10"/>
      <w:r w:rsidR="006C72B1">
        <w:rPr>
          <w:rStyle w:val="Refdecomentario"/>
          <w:rFonts w:eastAsiaTheme="minorHAnsi" w:cstheme="minorBidi"/>
          <w:b w:val="0"/>
          <w:bCs w:val="0"/>
          <w:color w:val="auto"/>
        </w:rPr>
        <w:commentReference w:id="10"/>
      </w:r>
    </w:p>
    <w:p w14:paraId="70D14939" w14:textId="5BCC73F3" w:rsidR="00257B3E" w:rsidRDefault="00257B3E" w:rsidP="00273F3C">
      <w:pPr>
        <w:pStyle w:val="Ttulo3"/>
      </w:pPr>
      <w:bookmarkStart w:id="11" w:name="_Toc224736870"/>
      <w:r>
        <w:t>A</w:t>
      </w:r>
      <w:r w:rsidR="00414B01">
        <w:t>rquitectura del sistema</w:t>
      </w:r>
      <w:bookmarkEnd w:id="11"/>
    </w:p>
    <w:p w14:paraId="4E6CBB36" w14:textId="1FD8A652" w:rsidR="5F6947B8" w:rsidRDefault="00257B3E" w:rsidP="006C3A93">
      <w:pPr>
        <w:pStyle w:val="Ttulo4"/>
      </w:pPr>
      <w:bookmarkStart w:id="12" w:name="_Toc224736871"/>
      <w:r>
        <w:t>T</w:t>
      </w:r>
      <w:r w:rsidR="00414B01">
        <w:t>ecnología</w:t>
      </w:r>
      <w:bookmarkEnd w:id="12"/>
    </w:p>
    <w:p w14:paraId="6A010773" w14:textId="48DCF56A" w:rsidR="36DE0998" w:rsidRDefault="00257B3E" w:rsidP="00F2272F">
      <w:pPr>
        <w:pStyle w:val="Ttulo4"/>
      </w:pPr>
      <w:bookmarkStart w:id="13" w:name="_Toc224736872"/>
      <w:r>
        <w:t>M</w:t>
      </w:r>
      <w:r w:rsidR="00414B01">
        <w:t>ódulos / componentes</w:t>
      </w:r>
      <w:bookmarkEnd w:id="13"/>
    </w:p>
    <w:p w14:paraId="79709819" w14:textId="0308343D" w:rsidR="57EFD9A4" w:rsidRDefault="00257B3E" w:rsidP="006C3A93">
      <w:pPr>
        <w:pStyle w:val="Ttulo4"/>
      </w:pPr>
      <w:bookmarkStart w:id="14" w:name="_Toc224736873"/>
      <w:proofErr w:type="spellStart"/>
      <w:r>
        <w:t>F</w:t>
      </w:r>
      <w:r w:rsidR="00414B01">
        <w:t>rameworks</w:t>
      </w:r>
      <w:bookmarkEnd w:id="14"/>
      <w:proofErr w:type="spellEnd"/>
    </w:p>
    <w:p w14:paraId="3AE3DD9C" w14:textId="7C2A8CBE" w:rsidR="00974558" w:rsidRPr="00EE78BD" w:rsidRDefault="004663F0" w:rsidP="00F2272F">
      <w:pPr>
        <w:pStyle w:val="Ttulo4"/>
      </w:pPr>
      <w:bookmarkStart w:id="15" w:name="_Toc224736874"/>
      <w:r>
        <w:t>Aseguramiento de la calidad</w:t>
      </w:r>
      <w:r w:rsidR="00974558">
        <w:t xml:space="preserve"> y </w:t>
      </w:r>
      <w:proofErr w:type="spellStart"/>
      <w:r w:rsidR="00974558">
        <w:t>testing</w:t>
      </w:r>
      <w:bookmarkEnd w:id="15"/>
      <w:proofErr w:type="spellEnd"/>
    </w:p>
    <w:p w14:paraId="2B2A88EF" w14:textId="60709842" w:rsidR="00414B01" w:rsidRPr="00223354" w:rsidRDefault="2D1D1587" w:rsidP="002156CE">
      <w:pPr>
        <w:pStyle w:val="Ttulo4"/>
      </w:pPr>
      <w:bookmarkStart w:id="16" w:name="_Toc224736875"/>
      <w:r w:rsidRPr="00223354">
        <w:t>Soporte para control de versiones y activación de funcionalidades</w:t>
      </w:r>
      <w:bookmarkEnd w:id="16"/>
    </w:p>
    <w:p w14:paraId="5F22F31F" w14:textId="541DC210" w:rsidR="5E64115E" w:rsidRPr="00BB415D" w:rsidRDefault="28DE89A5" w:rsidP="00814C2E">
      <w:pPr>
        <w:pStyle w:val="Ttulo4"/>
      </w:pPr>
      <w:bookmarkStart w:id="17" w:name="_Toc224736876"/>
      <w:r w:rsidRPr="00BB415D">
        <w:t>Soporte de accesibilidad</w:t>
      </w:r>
      <w:bookmarkEnd w:id="17"/>
    </w:p>
    <w:p w14:paraId="54598433" w14:textId="3E7AFC7C" w:rsidR="003C6524" w:rsidRDefault="003C6524" w:rsidP="003C6524">
      <w:pPr>
        <w:pStyle w:val="Ttulo1"/>
      </w:pPr>
      <w:bookmarkStart w:id="18" w:name="_Toc224736877"/>
      <w:r>
        <w:t>Aproximación de ejecución</w:t>
      </w:r>
      <w:bookmarkEnd w:id="18"/>
    </w:p>
    <w:p w14:paraId="09318002" w14:textId="4A08B4FA" w:rsidR="003C6524" w:rsidRDefault="00D5733A" w:rsidP="003C6524">
      <w:r>
        <w:t>En este apartado se detalla</w:t>
      </w:r>
      <w:r w:rsidR="003C6524">
        <w:t xml:space="preserve"> cómo se aproxima la ejecución </w:t>
      </w:r>
      <w:r w:rsidR="003C6524" w:rsidRPr="003206E8">
        <w:t>a nivel metodológico</w:t>
      </w:r>
      <w:r w:rsidR="003C6524">
        <w:t xml:space="preserve"> en dos áreas:</w:t>
      </w:r>
    </w:p>
    <w:p w14:paraId="4B087A48" w14:textId="5CB8193D" w:rsidR="003C6524" w:rsidRDefault="003C6524" w:rsidP="00D5733A">
      <w:pPr>
        <w:pStyle w:val="Ttulo2"/>
      </w:pPr>
      <w:bookmarkStart w:id="19" w:name="_Toc224736878"/>
      <w:r>
        <w:t>Trasposición de prototipos y marca</w:t>
      </w:r>
      <w:bookmarkEnd w:id="19"/>
    </w:p>
    <w:p w14:paraId="0E2CEB8F" w14:textId="65BE59BA" w:rsidR="0055451E" w:rsidRPr="0055451E" w:rsidRDefault="0055451E" w:rsidP="0055451E">
      <w:pPr>
        <w:pStyle w:val="Ttulo3"/>
        <w:rPr>
          <w:color w:val="1F3763"/>
        </w:rPr>
      </w:pPr>
      <w:bookmarkStart w:id="20" w:name="_Toc224736879"/>
      <w:r>
        <w:t>Proceso de trabajo</w:t>
      </w:r>
      <w:bookmarkEnd w:id="20"/>
      <w:r w:rsidR="00511DB8">
        <w:t xml:space="preserve"> </w:t>
      </w:r>
    </w:p>
    <w:p w14:paraId="12382031" w14:textId="4F54B5B5" w:rsidR="00511DB8" w:rsidRPr="00511DB8" w:rsidRDefault="00511DB8" w:rsidP="33B691B4">
      <w:pPr>
        <w:pStyle w:val="Ttulo3"/>
        <w:rPr>
          <w:color w:val="1F3763"/>
        </w:rPr>
      </w:pPr>
      <w:bookmarkStart w:id="21" w:name="_Ref199518300"/>
      <w:bookmarkStart w:id="22" w:name="_Toc224736880"/>
      <w:r>
        <w:rPr>
          <w:color w:val="1F3763"/>
        </w:rPr>
        <w:t>Actividades</w:t>
      </w:r>
      <w:bookmarkEnd w:id="21"/>
      <w:bookmarkEnd w:id="22"/>
    </w:p>
    <w:p w14:paraId="1F4806C8" w14:textId="173F9053" w:rsidR="003C6524" w:rsidRDefault="003C6524" w:rsidP="00D5733A">
      <w:pPr>
        <w:pStyle w:val="Ttulo2"/>
      </w:pPr>
      <w:bookmarkStart w:id="23" w:name="_Toc224736881"/>
      <w:r>
        <w:t>Construcción del sistema</w:t>
      </w:r>
      <w:bookmarkEnd w:id="23"/>
    </w:p>
    <w:p w14:paraId="3330CB86" w14:textId="24957B03" w:rsidR="00213426" w:rsidRPr="009E5A31" w:rsidRDefault="00B44906" w:rsidP="009E5A31">
      <w:pPr>
        <w:pStyle w:val="Ttulo3"/>
      </w:pPr>
      <w:bookmarkStart w:id="24" w:name="_Toc224736882"/>
      <w:r w:rsidRPr="009E5A31">
        <w:t>Fases</w:t>
      </w:r>
      <w:bookmarkEnd w:id="24"/>
    </w:p>
    <w:p w14:paraId="7E3BF73A" w14:textId="3220D017" w:rsidR="336BD33A" w:rsidRDefault="00B44906" w:rsidP="336BD33A">
      <w:pPr>
        <w:pStyle w:val="Ttulo3"/>
      </w:pPr>
      <w:bookmarkStart w:id="25" w:name="_Toc224736883"/>
      <w:r w:rsidRPr="009E5A31">
        <w:t>Actividades principales y objetivo</w:t>
      </w:r>
      <w:bookmarkEnd w:id="25"/>
      <w:r w:rsidRPr="009E5A31">
        <w:t xml:space="preserve"> </w:t>
      </w:r>
    </w:p>
    <w:p w14:paraId="3AB7B18D" w14:textId="518F1C4D" w:rsidR="00E2456E" w:rsidRDefault="00B44906" w:rsidP="00F2272F">
      <w:pPr>
        <w:pStyle w:val="Ttulo3"/>
      </w:pPr>
      <w:bookmarkStart w:id="26" w:name="_Toc224736884"/>
      <w:r w:rsidRPr="009E5A31">
        <w:t>Organización de los equipos de trabajo</w:t>
      </w:r>
      <w:bookmarkEnd w:id="26"/>
      <w:r w:rsidRPr="009E5A31">
        <w:t xml:space="preserve"> </w:t>
      </w:r>
    </w:p>
    <w:p w14:paraId="01ECC19E" w14:textId="331ACAFE" w:rsidR="00B44906" w:rsidRPr="001D4F62" w:rsidRDefault="00B44906" w:rsidP="00FC237B">
      <w:pPr>
        <w:pStyle w:val="Ttulo3"/>
      </w:pPr>
      <w:bookmarkStart w:id="27" w:name="_Toc224736885"/>
      <w:r w:rsidRPr="001D4F62">
        <w:t>Relación con el entorno</w:t>
      </w:r>
      <w:bookmarkEnd w:id="27"/>
    </w:p>
    <w:p w14:paraId="2F71AA77" w14:textId="4BB4C4CB" w:rsidR="003C6524" w:rsidRDefault="003C6524" w:rsidP="003C6524">
      <w:pPr>
        <w:pStyle w:val="Ttulo1"/>
      </w:pPr>
      <w:bookmarkStart w:id="28" w:name="_Toc224736886"/>
      <w:r>
        <w:t>Planificación</w:t>
      </w:r>
      <w:bookmarkEnd w:id="28"/>
    </w:p>
    <w:p w14:paraId="62280B95" w14:textId="25965983" w:rsidR="003C6524" w:rsidRDefault="003C6524" w:rsidP="00D5733A">
      <w:pPr>
        <w:pStyle w:val="Ttulo2"/>
      </w:pPr>
      <w:bookmarkStart w:id="29" w:name="_Toc224736887"/>
      <w:r>
        <w:t>Calendario</w:t>
      </w:r>
      <w:bookmarkEnd w:id="29"/>
    </w:p>
    <w:p w14:paraId="699F2600" w14:textId="0589639F" w:rsidR="00155E1F" w:rsidRDefault="003C6524" w:rsidP="00737988">
      <w:pPr>
        <w:pStyle w:val="Ttulo2"/>
      </w:pPr>
      <w:bookmarkStart w:id="30" w:name="_Toc224736888"/>
      <w:r>
        <w:t>Recursos</w:t>
      </w:r>
      <w:bookmarkEnd w:id="30"/>
    </w:p>
    <w:p w14:paraId="117ADF4B" w14:textId="651DE74E" w:rsidR="0BE8203C" w:rsidRDefault="00F64A2E" w:rsidP="00E6241E">
      <w:pPr>
        <w:pStyle w:val="Ttulo3"/>
      </w:pPr>
      <w:bookmarkStart w:id="31" w:name="_Toc224736889"/>
      <w:r>
        <w:t>P</w:t>
      </w:r>
      <w:r w:rsidRPr="00F64A2E">
        <w:t>lanificación de recursos en el tiempo</w:t>
      </w:r>
      <w:bookmarkEnd w:id="31"/>
    </w:p>
    <w:p w14:paraId="59344D3A" w14:textId="7D709A0E" w:rsidR="00221C99" w:rsidRDefault="00221C99" w:rsidP="00643428">
      <w:pPr>
        <w:pStyle w:val="Ttulo3"/>
      </w:pPr>
      <w:bookmarkStart w:id="32" w:name="_Ref199629313"/>
      <w:bookmarkStart w:id="33" w:name="_Ref199629482"/>
      <w:bookmarkStart w:id="34" w:name="_Toc224736890"/>
      <w:r>
        <w:t>E</w:t>
      </w:r>
      <w:r w:rsidRPr="00221C99">
        <w:t xml:space="preserve">quipo que participará </w:t>
      </w:r>
      <w:r w:rsidR="00263DA9">
        <w:t xml:space="preserve">en </w:t>
      </w:r>
      <w:r w:rsidR="00643428">
        <w:t>cada uno de los</w:t>
      </w:r>
      <w:r w:rsidRPr="00221C99">
        <w:t xml:space="preserve"> paquete</w:t>
      </w:r>
      <w:r w:rsidR="00643428">
        <w:t>s</w:t>
      </w:r>
      <w:r w:rsidRPr="00221C99">
        <w:t xml:space="preserve"> de trabajo</w:t>
      </w:r>
      <w:bookmarkEnd w:id="32"/>
      <w:bookmarkEnd w:id="33"/>
      <w:bookmarkEnd w:id="34"/>
    </w:p>
    <w:p w14:paraId="490A5EAB" w14:textId="5914B40A" w:rsidR="4C2408D2" w:rsidRDefault="4C2408D2" w:rsidP="4C2408D2">
      <w:pPr>
        <w:pStyle w:val="Espacio"/>
        <w:rPr>
          <w:sz w:val="20"/>
          <w:szCs w:val="20"/>
        </w:rPr>
      </w:pPr>
    </w:p>
    <w:p w14:paraId="560FE89B" w14:textId="3206959D" w:rsidR="00A70D54" w:rsidRPr="002E0CE4" w:rsidRDefault="00056134" w:rsidP="003C6524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5" behindDoc="1" locked="1" layoutInCell="1" allowOverlap="0" wp14:anchorId="6ED7E9C0" wp14:editId="6C2F54B2">
                <wp:simplePos x="0" y="0"/>
                <wp:positionH relativeFrom="page">
                  <wp:posOffset>0</wp:posOffset>
                </wp:positionH>
                <wp:positionV relativeFrom="paragraph">
                  <wp:posOffset>-1090930</wp:posOffset>
                </wp:positionV>
                <wp:extent cx="7706995" cy="10950575"/>
                <wp:effectExtent l="0" t="0" r="27305" b="22225"/>
                <wp:wrapNone/>
                <wp:docPr id="214653861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6995" cy="10950575"/>
                        </a:xfrm>
                        <a:prstGeom prst="rect">
                          <a:avLst/>
                        </a:prstGeom>
                        <a:solidFill>
                          <a:srgbClr val="05224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00D6D98">
              <v:rect id="Rectángulo 17" style="position:absolute;margin-left:0;margin-top:-85.9pt;width:606.85pt;height:862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o:allowoverlap="f" fillcolor="#05224f" strokecolor="#09101d [484]" strokeweight="1pt" w14:anchorId="0AB5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">
                <w10:wrap anchorx="page"/>
                <w10:anchorlock/>
              </v:rect>
            </w:pict>
          </mc:Fallback>
        </mc:AlternateContent>
      </w:r>
      <w:r w:rsidRPr="000A75A4">
        <w:rPr>
          <w:noProof/>
        </w:rPr>
        <w:drawing>
          <wp:anchor distT="0" distB="0" distL="114300" distR="114300" simplePos="0" relativeHeight="251658244" behindDoc="0" locked="1" layoutInCell="1" allowOverlap="0" wp14:anchorId="6ED12ADF" wp14:editId="696690BD">
            <wp:simplePos x="0" y="0"/>
            <wp:positionH relativeFrom="column">
              <wp:posOffset>1795145</wp:posOffset>
            </wp:positionH>
            <wp:positionV relativeFrom="page">
              <wp:posOffset>5488305</wp:posOffset>
            </wp:positionV>
            <wp:extent cx="2026285" cy="492760"/>
            <wp:effectExtent l="0" t="0" r="0" b="2540"/>
            <wp:wrapSquare wrapText="bothSides"/>
            <wp:docPr id="1908639955" name="Imagen 1908639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5236" name="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0D54" w:rsidRPr="002E0CE4" w:rsidSect="00D86523">
      <w:headerReference w:type="first" r:id="rId23"/>
      <w:footerReference w:type="first" r:id="rId24"/>
      <w:pgSz w:w="11906" w:h="16838"/>
      <w:pgMar w:top="851" w:right="851" w:bottom="851" w:left="851" w:header="425" w:footer="57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Maria Mutuberria Zabala" w:date="2026-03-18T15:05:00Z" w:initials="MM">
    <w:p w14:paraId="570DC99E" w14:textId="77777777" w:rsidR="006C72B1" w:rsidRDefault="006C72B1" w:rsidP="006C72B1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He indicado Sistemas de Gestión , con la idea de ofrecer la visión global de la arquitectura y luego crear un suapartado especifico para cada uno de ellos .  Los apartados de la arquitectura son los solicitados en NIRE -UI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0DC9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99F67A" w16cex:dateUtc="2026-03-18T1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0DC99E" w16cid:durableId="5199F6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2029" w14:textId="77777777" w:rsidR="00DE1F15" w:rsidRDefault="00DE1F15" w:rsidP="00A70D54">
      <w:r>
        <w:separator/>
      </w:r>
    </w:p>
  </w:endnote>
  <w:endnote w:type="continuationSeparator" w:id="0">
    <w:p w14:paraId="5C01B7E2" w14:textId="77777777" w:rsidR="00DE1F15" w:rsidRDefault="00DE1F15" w:rsidP="00A70D54">
      <w:r>
        <w:continuationSeparator/>
      </w:r>
    </w:p>
  </w:endnote>
  <w:endnote w:type="continuationNotice" w:id="1">
    <w:p w14:paraId="77D4F60B" w14:textId="77777777" w:rsidR="00DE1F15" w:rsidRDefault="00DE1F1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0746" w14:textId="77777777" w:rsidR="00952DA5" w:rsidRPr="00C10572" w:rsidRDefault="00F2289C" w:rsidP="00C10572">
    <w:pPr>
      <w:pStyle w:val="Piedepgina"/>
    </w:pPr>
    <w:r w:rsidRPr="00C10572">
      <w:t xml:space="preserve">hiberus.com </w:t>
    </w:r>
    <w:r w:rsidRPr="00C10572">
      <w:tab/>
    </w:r>
    <w:r w:rsidRPr="00C10572">
      <w:tab/>
    </w:r>
    <w:sdt>
      <w:sdtPr>
        <w:id w:val="2028518726"/>
        <w:docPartObj>
          <w:docPartGallery w:val="Page Numbers (Bottom of Page)"/>
          <w:docPartUnique/>
        </w:docPartObj>
      </w:sdtPr>
      <w:sdtEndPr/>
      <w:sdtContent>
        <w:r w:rsidRPr="00C10572">
          <w:fldChar w:fldCharType="begin"/>
        </w:r>
        <w:r w:rsidRPr="00C10572">
          <w:instrText>PAGE   \* MERGEFORMAT</w:instrText>
        </w:r>
        <w:r w:rsidRPr="00C10572">
          <w:fldChar w:fldCharType="separate"/>
        </w:r>
        <w:r w:rsidRPr="00C10572">
          <w:t>2</w:t>
        </w:r>
        <w:r w:rsidRPr="00C10572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9EAC" w14:textId="77777777" w:rsidR="00082D19" w:rsidRPr="00082D19" w:rsidRDefault="00082D19" w:rsidP="00082D19">
    <w:pPr>
      <w:pStyle w:val="Piedepgina"/>
    </w:pPr>
    <w:r w:rsidRPr="00C10572">
      <w:t xml:space="preserve">hiberus.com </w:t>
    </w:r>
    <w:r w:rsidRPr="00C10572">
      <w:tab/>
    </w:r>
    <w:r w:rsidRPr="00C10572">
      <w:tab/>
    </w:r>
    <w:sdt>
      <w:sdtPr>
        <w:id w:val="101658041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4E8B" w14:textId="77777777" w:rsidR="00082D19" w:rsidRPr="00C10572" w:rsidRDefault="00082D19" w:rsidP="00C10572">
    <w:pPr>
      <w:pStyle w:val="Piedepgina"/>
    </w:pPr>
    <w:r w:rsidRPr="00C10572">
      <w:t xml:space="preserve">hiberus.com </w:t>
    </w:r>
    <w:r w:rsidRPr="00C10572">
      <w:tab/>
    </w:r>
    <w:r w:rsidRPr="00C10572">
      <w:tab/>
    </w:r>
    <w:sdt>
      <w:sdtPr>
        <w:id w:val="-693147147"/>
        <w:docPartObj>
          <w:docPartGallery w:val="Page Numbers (Bottom of Page)"/>
          <w:docPartUnique/>
        </w:docPartObj>
      </w:sdtPr>
      <w:sdtEndPr/>
      <w:sdtContent>
        <w:r w:rsidRPr="00C10572">
          <w:fldChar w:fldCharType="begin"/>
        </w:r>
        <w:r w:rsidRPr="00C10572">
          <w:instrText>PAGE   \* MERGEFORMAT</w:instrText>
        </w:r>
        <w:r w:rsidRPr="00C10572">
          <w:fldChar w:fldCharType="separate"/>
        </w:r>
        <w:r w:rsidRPr="00C10572">
          <w:t>2</w:t>
        </w:r>
        <w:r w:rsidRPr="00C10572"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96C0" w14:textId="77777777" w:rsidR="00082D19" w:rsidRPr="00082D19" w:rsidRDefault="00082D19" w:rsidP="00082D1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7A6D" w14:textId="77777777" w:rsidR="00082D19" w:rsidRPr="00082D19" w:rsidRDefault="00082D19" w:rsidP="00082D19">
    <w:pPr>
      <w:pStyle w:val="Piedepgina"/>
    </w:pPr>
    <w:r w:rsidRPr="00C10572">
      <w:t xml:space="preserve">hiberus.com </w:t>
    </w:r>
    <w:r w:rsidRPr="00C10572">
      <w:tab/>
    </w:r>
    <w:r w:rsidRPr="00C10572">
      <w:tab/>
    </w:r>
    <w:sdt>
      <w:sdtPr>
        <w:id w:val="206421013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FFC2" w14:textId="77777777" w:rsidR="00DE1F15" w:rsidRDefault="00DE1F15" w:rsidP="00A70D54">
      <w:r>
        <w:separator/>
      </w:r>
    </w:p>
  </w:footnote>
  <w:footnote w:type="continuationSeparator" w:id="0">
    <w:p w14:paraId="605B2100" w14:textId="77777777" w:rsidR="00DE1F15" w:rsidRDefault="00DE1F15" w:rsidP="00A70D54">
      <w:r>
        <w:continuationSeparator/>
      </w:r>
    </w:p>
  </w:footnote>
  <w:footnote w:type="continuationNotice" w:id="1">
    <w:p w14:paraId="666D76F7" w14:textId="77777777" w:rsidR="00DE1F15" w:rsidRDefault="00DE1F1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25BF" w14:textId="77777777" w:rsidR="00A70D54" w:rsidRDefault="002E0CE4" w:rsidP="002E0CE4">
    <w:pPr>
      <w:pStyle w:val="Encabezado"/>
      <w:jc w:val="right"/>
    </w:pPr>
    <w:r w:rsidRPr="002E0CE4">
      <w:rPr>
        <w:sz w:val="16"/>
        <w:szCs w:val="16"/>
      </w:rPr>
      <w:fldChar w:fldCharType="begin"/>
    </w:r>
    <w:r w:rsidRPr="002E0CE4">
      <w:rPr>
        <w:sz w:val="16"/>
        <w:szCs w:val="16"/>
      </w:rPr>
      <w:instrText xml:space="preserve"> TITLE   \* MERGEFORMAT </w:instrText>
    </w:r>
    <w:r w:rsidRPr="002E0CE4">
      <w:rPr>
        <w:sz w:val="16"/>
        <w:szCs w:val="16"/>
      </w:rPr>
      <w:fldChar w:fldCharType="separate"/>
    </w:r>
    <w:r w:rsidR="001D480F">
      <w:rPr>
        <w:sz w:val="16"/>
        <w:szCs w:val="16"/>
      </w:rPr>
      <w:t>Plantilla ofertas</w:t>
    </w:r>
    <w:r w:rsidRPr="002E0CE4">
      <w:rPr>
        <w:sz w:val="16"/>
        <w:szCs w:val="16"/>
      </w:rPr>
      <w:fldChar w:fldCharType="end"/>
    </w:r>
    <w:r w:rsidR="00A70D54">
      <w:rPr>
        <w:noProof/>
      </w:rPr>
      <w:drawing>
        <wp:anchor distT="0" distB="0" distL="114300" distR="114300" simplePos="0" relativeHeight="251658241" behindDoc="0" locked="0" layoutInCell="1" allowOverlap="1" wp14:anchorId="59C7DA5F" wp14:editId="6311644C">
          <wp:simplePos x="0" y="0"/>
          <wp:positionH relativeFrom="margin">
            <wp:align>left</wp:align>
          </wp:positionH>
          <wp:positionV relativeFrom="page">
            <wp:posOffset>305644</wp:posOffset>
          </wp:positionV>
          <wp:extent cx="1029335" cy="248285"/>
          <wp:effectExtent l="0" t="0" r="0" b="0"/>
          <wp:wrapSquare wrapText="bothSides"/>
          <wp:docPr id="222738954" name="Imagen 222738954" descr="Imagen que contiene plato, alimentos, taz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183164" name="Imagen 2" descr="Imagen que contiene plato, alimentos, taza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335" cy="248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7899" w14:textId="203E95B2" w:rsidR="003C2E44" w:rsidRDefault="00983A4B" w:rsidP="00082D19">
    <w:pPr>
      <w:pStyle w:val="Encabezado"/>
      <w:jc w:val="right"/>
      <w:rPr>
        <w:sz w:val="16"/>
        <w:szCs w:val="16"/>
      </w:rPr>
    </w:pPr>
    <w:proofErr w:type="spellStart"/>
    <w:r>
      <w:rPr>
        <w:sz w:val="16"/>
        <w:szCs w:val="16"/>
      </w:rPr>
      <w:t>Irekia</w:t>
    </w:r>
    <w:proofErr w:type="spellEnd"/>
  </w:p>
  <w:p w14:paraId="4D9F3E87" w14:textId="2996103B" w:rsidR="00082D19" w:rsidRDefault="00082D19" w:rsidP="00082D19">
    <w:pPr>
      <w:pStyle w:val="Encabezado"/>
      <w:jc w:val="right"/>
    </w:pPr>
    <w:r>
      <w:rPr>
        <w:noProof/>
      </w:rPr>
      <w:drawing>
        <wp:anchor distT="0" distB="0" distL="114300" distR="114300" simplePos="0" relativeHeight="251658242" behindDoc="0" locked="0" layoutInCell="1" allowOverlap="1" wp14:anchorId="2D41A621" wp14:editId="4A8F16C1">
          <wp:simplePos x="0" y="0"/>
          <wp:positionH relativeFrom="margin">
            <wp:align>left</wp:align>
          </wp:positionH>
          <wp:positionV relativeFrom="page">
            <wp:posOffset>305644</wp:posOffset>
          </wp:positionV>
          <wp:extent cx="1029335" cy="248285"/>
          <wp:effectExtent l="0" t="0" r="0" b="0"/>
          <wp:wrapSquare wrapText="bothSides"/>
          <wp:docPr id="582271860" name="Imagen 582271860" descr="Imagen que contiene plato, alimentos, taz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183164" name="Imagen 2" descr="Imagen que contiene plato, alimentos, taza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335" cy="248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391" w:rsidRPr="00260391">
      <w:t xml:space="preserve"> EJIE, S.A. - Sociedad Informática del Gobierno Vasco</w:t>
    </w:r>
  </w:p>
  <w:p w14:paraId="1BFE566B" w14:textId="77777777" w:rsidR="00983A4B" w:rsidRDefault="00983A4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32D5" w14:textId="79B821C0" w:rsidR="00037C5F" w:rsidRPr="00037C5F" w:rsidRDefault="00037C5F" w:rsidP="00037C5F">
    <w:pPr>
      <w:jc w:val="right"/>
      <w:rPr>
        <w:color w:val="05224F"/>
        <w:sz w:val="16"/>
        <w:szCs w:val="16"/>
      </w:rPr>
    </w:pPr>
    <w:bookmarkStart w:id="1" w:name="_Hlk199517149"/>
    <w:r w:rsidRPr="00037C5F">
      <w:rPr>
        <w:color w:val="05224F"/>
        <w:sz w:val="16"/>
        <w:szCs w:val="16"/>
      </w:rPr>
      <w:t>Servicios de construcción y despliegue de las interfaces de persona usuaria de NIRE</w:t>
    </w:r>
    <w:bookmarkEnd w:id="1"/>
  </w:p>
  <w:p w14:paraId="4092B3FE" w14:textId="004F42DF" w:rsidR="00082D19" w:rsidRDefault="00082D19" w:rsidP="002E0CE4">
    <w:pPr>
      <w:pStyle w:val="Encabezado"/>
      <w:jc w:val="right"/>
    </w:pPr>
    <w:r>
      <w:rPr>
        <w:noProof/>
      </w:rPr>
      <w:drawing>
        <wp:anchor distT="0" distB="0" distL="114300" distR="114300" simplePos="0" relativeHeight="251658243" behindDoc="0" locked="0" layoutInCell="1" allowOverlap="1" wp14:anchorId="6E68D0FD" wp14:editId="462662CF">
          <wp:simplePos x="0" y="0"/>
          <wp:positionH relativeFrom="margin">
            <wp:align>left</wp:align>
          </wp:positionH>
          <wp:positionV relativeFrom="page">
            <wp:posOffset>305644</wp:posOffset>
          </wp:positionV>
          <wp:extent cx="1029335" cy="248285"/>
          <wp:effectExtent l="0" t="0" r="0" b="0"/>
          <wp:wrapSquare wrapText="bothSides"/>
          <wp:docPr id="1070373914" name="Imagen 1070373914" descr="Imagen que contiene plato, alimentos, taz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183164" name="Imagen 2" descr="Imagen que contiene plato, alimentos, taza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335" cy="248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7C5F" w:rsidRPr="00037C5F">
      <w:t xml:space="preserve"> </w:t>
    </w:r>
    <w:r w:rsidR="00037C5F" w:rsidRPr="00037C5F">
      <w:rPr>
        <w:sz w:val="16"/>
        <w:szCs w:val="16"/>
      </w:rPr>
      <w:t>EJIE, S.A. - Sociedad Informática del Gobierno Vasco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FBBB" w14:textId="77777777" w:rsidR="003C2E44" w:rsidRDefault="00082D19" w:rsidP="00082D19">
    <w:pPr>
      <w:pStyle w:val="Encabezado"/>
      <w:jc w:val="right"/>
      <w:rPr>
        <w:sz w:val="16"/>
        <w:szCs w:val="16"/>
      </w:rPr>
    </w:pPr>
    <w:r w:rsidRPr="002E0CE4">
      <w:rPr>
        <w:sz w:val="16"/>
        <w:szCs w:val="16"/>
      </w:rPr>
      <w:fldChar w:fldCharType="begin"/>
    </w:r>
    <w:r w:rsidRPr="002E0CE4">
      <w:rPr>
        <w:sz w:val="16"/>
        <w:szCs w:val="16"/>
      </w:rPr>
      <w:instrText xml:space="preserve"> TITLE   \* MERGEFORMAT </w:instrText>
    </w:r>
    <w:r w:rsidRPr="002E0CE4">
      <w:rPr>
        <w:sz w:val="16"/>
        <w:szCs w:val="16"/>
      </w:rPr>
      <w:fldChar w:fldCharType="separate"/>
    </w:r>
    <w:r w:rsidR="001D480F">
      <w:rPr>
        <w:sz w:val="16"/>
        <w:szCs w:val="16"/>
      </w:rPr>
      <w:t>Plantilla ofertas</w:t>
    </w:r>
    <w:r w:rsidRPr="002E0CE4">
      <w:rPr>
        <w:sz w:val="16"/>
        <w:szCs w:val="16"/>
      </w:rPr>
      <w:fldChar w:fldCharType="end"/>
    </w:r>
  </w:p>
  <w:p w14:paraId="36CE2E2B" w14:textId="77777777" w:rsidR="003C2E44" w:rsidRDefault="003C2E44" w:rsidP="00082D19">
    <w:pPr>
      <w:pStyle w:val="Encabezado"/>
      <w:jc w:val="right"/>
      <w:rPr>
        <w:sz w:val="16"/>
        <w:szCs w:val="16"/>
      </w:rPr>
    </w:pPr>
  </w:p>
  <w:p w14:paraId="1ECDFD6B" w14:textId="77777777" w:rsidR="00082D19" w:rsidRDefault="00082D19" w:rsidP="00082D19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A9846D" wp14:editId="074A32A7">
          <wp:simplePos x="0" y="0"/>
          <wp:positionH relativeFrom="margin">
            <wp:align>left</wp:align>
          </wp:positionH>
          <wp:positionV relativeFrom="page">
            <wp:posOffset>305644</wp:posOffset>
          </wp:positionV>
          <wp:extent cx="1029335" cy="248285"/>
          <wp:effectExtent l="0" t="0" r="0" b="0"/>
          <wp:wrapSquare wrapText="bothSides"/>
          <wp:docPr id="250285830" name="Imagen 250285830" descr="Imagen que contiene plato, alimentos, taz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183164" name="Imagen 2" descr="Imagen que contiene plato, alimentos, taza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335" cy="248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2E44">
      <w:rPr>
        <w:sz w:val="16"/>
        <w:szCs w:val="16"/>
      </w:rPr>
      <w:t>&lt;Cliente&gt;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NkUjsWlUtv2je" int2:id="06JR2ITa">
      <int2:state int2:value="Rejected" int2:type="AugLoop_Text_Critique"/>
    </int2:textHash>
    <int2:textHash int2:hashCode="FP3up6Aq3Z8l9L" int2:id="1HixKp8m">
      <int2:state int2:value="Rejected" int2:type="AugLoop_Text_Critique"/>
    </int2:textHash>
    <int2:textHash int2:hashCode="NMb87KdeRW8l5+" int2:id="4wgS2hrz">
      <int2:state int2:value="Rejected" int2:type="AugLoop_Text_Critique"/>
    </int2:textHash>
    <int2:textHash int2:hashCode="XSiK0mStzCpwA5" int2:id="6UdLqkMs">
      <int2:state int2:value="Rejected" int2:type="AugLoop_Text_Critique"/>
    </int2:textHash>
    <int2:textHash int2:hashCode="Qbt43lHzIYVDhb" int2:id="6xpELCgc">
      <int2:state int2:value="Rejected" int2:type="AugLoop_Text_Critique"/>
    </int2:textHash>
    <int2:textHash int2:hashCode="VXpyI4rd+q47/5" int2:id="6yL2vn3H">
      <int2:state int2:value="Rejected" int2:type="AugLoop_Text_Critique"/>
    </int2:textHash>
    <int2:textHash int2:hashCode="JzzdREejSKGTov" int2:id="9XhT8ZZE">
      <int2:state int2:value="Rejected" int2:type="AugLoop_Text_Critique"/>
    </int2:textHash>
    <int2:textHash int2:hashCode="fb0lhjOOEe7xOD" int2:id="BnqgMSrE">
      <int2:state int2:value="Rejected" int2:type="AugLoop_Text_Critique"/>
    </int2:textHash>
    <int2:textHash int2:hashCode="3csWv6QaQFWkd6" int2:id="Bofv488f">
      <int2:state int2:value="Rejected" int2:type="AugLoop_Text_Critique"/>
    </int2:textHash>
    <int2:textHash int2:hashCode="a5QuKDH5csIuKw" int2:id="EA0fHxa6">
      <int2:state int2:value="Rejected" int2:type="AugLoop_Text_Critique"/>
    </int2:textHash>
    <int2:textHash int2:hashCode="Z8Wmh3p0ad6zso" int2:id="EWvcIsmj">
      <int2:state int2:value="Rejected" int2:type="AugLoop_Text_Critique"/>
    </int2:textHash>
    <int2:textHash int2:hashCode="RuYhVEykA4eS37" int2:id="F9C5z4JF">
      <int2:state int2:value="Rejected" int2:type="AugLoop_Text_Critique"/>
    </int2:textHash>
    <int2:textHash int2:hashCode="B4rNkJhFyYYk5w" int2:id="FpyWRwGQ">
      <int2:state int2:value="Rejected" int2:type="AugLoop_Text_Critique"/>
    </int2:textHash>
    <int2:textHash int2:hashCode="BMbvtYu70efzoo" int2:id="GhTAKYsk">
      <int2:state int2:value="Rejected" int2:type="AugLoop_Text_Critique"/>
    </int2:textHash>
    <int2:textHash int2:hashCode="L6hAFzZg6LRp0Z" int2:id="GjeeSlYi">
      <int2:state int2:value="Rejected" int2:type="AugLoop_Text_Critique"/>
    </int2:textHash>
    <int2:textHash int2:hashCode="rguSICMRqN9rRI" int2:id="IkBrj6Y4">
      <int2:state int2:value="Rejected" int2:type="AugLoop_Text_Critique"/>
    </int2:textHash>
    <int2:textHash int2:hashCode="8XiGfaKHnK4PYG" int2:id="JNe7TnQY">
      <int2:state int2:value="Rejected" int2:type="AugLoop_Text_Critique"/>
    </int2:textHash>
    <int2:textHash int2:hashCode="0WQ65U5kC3IPRL" int2:id="JvFcpCzb">
      <int2:state int2:value="Rejected" int2:type="AugLoop_Text_Critique"/>
    </int2:textHash>
    <int2:textHash int2:hashCode="3HJK8Y+91OWRif" int2:id="KzMAP0Ze">
      <int2:state int2:value="Rejected" int2:type="AugLoop_Text_Critique"/>
    </int2:textHash>
    <int2:textHash int2:hashCode="YbkfrljzMn7i08" int2:id="M3lUye2w">
      <int2:state int2:value="Rejected" int2:type="AugLoop_Text_Critique"/>
    </int2:textHash>
    <int2:textHash int2:hashCode="qozjx6NFickM5V" int2:id="MzePN9rJ">
      <int2:state int2:value="Rejected" int2:type="AugLoop_Text_Critique"/>
    </int2:textHash>
    <int2:textHash int2:hashCode="5vsGIQ+vwC/XR5" int2:id="N0QPEWHb">
      <int2:state int2:value="Rejected" int2:type="AugLoop_Text_Critique"/>
    </int2:textHash>
    <int2:textHash int2:hashCode="rpg3GZghUjSIOP" int2:id="N8xg31ED">
      <int2:state int2:value="Rejected" int2:type="AugLoop_Text_Critique"/>
    </int2:textHash>
    <int2:textHash int2:hashCode="BNE/0KpvAZfPLJ" int2:id="OwvziCkX">
      <int2:state int2:value="Rejected" int2:type="AugLoop_Text_Critique"/>
    </int2:textHash>
    <int2:textHash int2:hashCode="I3tQFzl7TeDcJr" int2:id="Pg6ctNnD">
      <int2:state int2:value="Rejected" int2:type="AugLoop_Text_Critique"/>
    </int2:textHash>
    <int2:textHash int2:hashCode="nXkD60n2ftWLUP" int2:id="T8ZX9MJh">
      <int2:state int2:value="Rejected" int2:type="AugLoop_Text_Critique"/>
    </int2:textHash>
    <int2:textHash int2:hashCode="MmtCb5rHqW7Wuv" int2:id="T8hKMyaD">
      <int2:state int2:value="Rejected" int2:type="AugLoop_Text_Critique"/>
    </int2:textHash>
    <int2:textHash int2:hashCode="0LETHCMMnIbPT3" int2:id="U2ldDNcF">
      <int2:state int2:value="Rejected" int2:type="AugLoop_Text_Critique"/>
    </int2:textHash>
    <int2:textHash int2:hashCode="g9YxHofUd1yks6" int2:id="UBcB88QY">
      <int2:state int2:value="Rejected" int2:type="AugLoop_Text_Critique"/>
    </int2:textHash>
    <int2:textHash int2:hashCode="lxdvI0MFqlPQgb" int2:id="Wfhjl9YA">
      <int2:state int2:value="Rejected" int2:type="AugLoop_Text_Critique"/>
    </int2:textHash>
    <int2:textHash int2:hashCode="TJz6EzBeaUsfAl" int2:id="XQypfJjY">
      <int2:state int2:value="Rejected" int2:type="AugLoop_Text_Critique"/>
    </int2:textHash>
    <int2:textHash int2:hashCode="Aav5bWmx5EObEE" int2:id="Z6G84nWK">
      <int2:state int2:value="Rejected" int2:type="AugLoop_Text_Critique"/>
    </int2:textHash>
    <int2:textHash int2:hashCode="kvXo3189suq3A4" int2:id="ZYJDvMCt">
      <int2:state int2:value="Rejected" int2:type="AugLoop_Text_Critique"/>
    </int2:textHash>
    <int2:textHash int2:hashCode="9sQzrKwqJ8wGoG" int2:id="aJ0qjFrB">
      <int2:state int2:value="Rejected" int2:type="AugLoop_Text_Critique"/>
    </int2:textHash>
    <int2:textHash int2:hashCode="+52oYb24iVzyH2" int2:id="aWLIWecS">
      <int2:state int2:value="Rejected" int2:type="AugLoop_Text_Critique"/>
    </int2:textHash>
    <int2:textHash int2:hashCode="nsyEWepfOfnaVc" int2:id="as0hKye8">
      <int2:state int2:value="Rejected" int2:type="AugLoop_Text_Critique"/>
    </int2:textHash>
    <int2:textHash int2:hashCode="dUoI3fi8sc8i8x" int2:id="cspEuWKk">
      <int2:state int2:value="Rejected" int2:type="AugLoop_Text_Critique"/>
    </int2:textHash>
    <int2:textHash int2:hashCode="Nzk7R4ATxku4tD" int2:id="dNt3GAom">
      <int2:state int2:value="Rejected" int2:type="AugLoop_Text_Critique"/>
    </int2:textHash>
    <int2:textHash int2:hashCode="EHjPQUsmJaJAsW" int2:id="dqWFqZtD">
      <int2:state int2:value="Rejected" int2:type="AugLoop_Text_Critique"/>
    </int2:textHash>
    <int2:textHash int2:hashCode="9+YrF8uw6XTWvM" int2:id="fK2inZrI">
      <int2:state int2:value="Rejected" int2:type="AugLoop_Text_Critique"/>
    </int2:textHash>
    <int2:textHash int2:hashCode="PnPJrK745m/sym" int2:id="iEHwzIHO">
      <int2:state int2:value="Rejected" int2:type="AugLoop_Text_Critique"/>
    </int2:textHash>
    <int2:textHash int2:hashCode="4srotUB73pJgLr" int2:id="icyc1xE7">
      <int2:state int2:value="Rejected" int2:type="AugLoop_Text_Critique"/>
    </int2:textHash>
    <int2:textHash int2:hashCode="fRGPWrjFAsqwPL" int2:id="iraiEugC">
      <int2:state int2:value="Rejected" int2:type="AugLoop_Text_Critique"/>
    </int2:textHash>
    <int2:textHash int2:hashCode="gMky7PVpBZNQFF" int2:id="itM4BGQp">
      <int2:state int2:value="Rejected" int2:type="AugLoop_Text_Critique"/>
    </int2:textHash>
    <int2:textHash int2:hashCode="4JlqN8E9RMOwYH" int2:id="jJAJlsOK">
      <int2:state int2:value="Rejected" int2:type="AugLoop_Text_Critique"/>
    </int2:textHash>
    <int2:textHash int2:hashCode="LiB8HiA9BMcP6m" int2:id="jNXLK9BW">
      <int2:state int2:value="Rejected" int2:type="AugLoop_Text_Critique"/>
    </int2:textHash>
    <int2:textHash int2:hashCode="if++tETIposLim" int2:id="jiWYkZrk">
      <int2:state int2:value="Rejected" int2:type="AugLoop_Text_Critique"/>
    </int2:textHash>
    <int2:textHash int2:hashCode="fmulBS5FKIjw+G" int2:id="jn2KuLs5">
      <int2:state int2:value="Rejected" int2:type="AugLoop_Text_Critique"/>
    </int2:textHash>
    <int2:textHash int2:hashCode="a4EMkKqamYWCMM" int2:id="kIz6Q0eX">
      <int2:state int2:value="Rejected" int2:type="AugLoop_Text_Critique"/>
    </int2:textHash>
    <int2:textHash int2:hashCode="S3YV3OUsTAXOTh" int2:id="kq4SjdaY">
      <int2:state int2:value="Rejected" int2:type="AugLoop_Text_Critique"/>
    </int2:textHash>
    <int2:textHash int2:hashCode="bFUiyor4b8UGm3" int2:id="ljWlvdVS">
      <int2:state int2:value="Rejected" int2:type="AugLoop_Text_Critique"/>
    </int2:textHash>
    <int2:textHash int2:hashCode="gSw3Rfsk1VWOaJ" int2:id="n5t4Z1Wp">
      <int2:state int2:value="Rejected" int2:type="AugLoop_Text_Critique"/>
    </int2:textHash>
    <int2:textHash int2:hashCode="/MWjL3GCQUGAUJ" int2:id="pXq4ZQRA">
      <int2:state int2:value="Rejected" int2:type="AugLoop_Text_Critique"/>
    </int2:textHash>
    <int2:textHash int2:hashCode="uCLz4A1+3QWWW0" int2:id="rBw49kun">
      <int2:state int2:value="Rejected" int2:type="AugLoop_Text_Critique"/>
    </int2:textHash>
    <int2:textHash int2:hashCode="yYVsqvO7o8qWsd" int2:id="rGSjtW15">
      <int2:state int2:value="Rejected" int2:type="AugLoop_Text_Critique"/>
    </int2:textHash>
    <int2:textHash int2:hashCode="k80BHT+Go8Ufjb" int2:id="ri044eAZ">
      <int2:state int2:value="Rejected" int2:type="AugLoop_Text_Critique"/>
    </int2:textHash>
    <int2:textHash int2:hashCode="QvewfbkqJU1wsn" int2:id="sSKfTYIO">
      <int2:state int2:value="Rejected" int2:type="AugLoop_Text_Critique"/>
    </int2:textHash>
    <int2:textHash int2:hashCode="/BAgKAIPcaXtUa" int2:id="tIB7pqG7">
      <int2:state int2:value="Rejected" int2:type="AugLoop_Text_Critique"/>
    </int2:textHash>
    <int2:textHash int2:hashCode="kZsD5YOj5+RL7A" int2:id="vcgWizCw">
      <int2:state int2:value="Rejected" int2:type="AugLoop_Text_Critique"/>
    </int2:textHash>
    <int2:textHash int2:hashCode="u6ntsEYX8woiQm" int2:id="xd8cmRvj">
      <int2:state int2:value="Rejected" int2:type="AugLoop_Text_Critique"/>
    </int2:textHash>
    <int2:textHash int2:hashCode="1ZeV3opNg4NOUl" int2:id="xyuVCe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240"/>
    <w:multiLevelType w:val="hybridMultilevel"/>
    <w:tmpl w:val="8C1220EC"/>
    <w:lvl w:ilvl="0" w:tplc="37566686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8B8AB7B6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2" w:tplc="643842B6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B9C43464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B36118A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hint="default"/>
      </w:rPr>
    </w:lvl>
    <w:lvl w:ilvl="5" w:tplc="2EEC7FD8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D283AE0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A6CDFDC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hint="default"/>
      </w:rPr>
    </w:lvl>
    <w:lvl w:ilvl="8" w:tplc="8EC47D3E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AD23FFA"/>
    <w:multiLevelType w:val="hybridMultilevel"/>
    <w:tmpl w:val="0E1CBF90"/>
    <w:lvl w:ilvl="0" w:tplc="C156B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40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E4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0B0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4BF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C66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07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EF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E459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CB538"/>
    <w:multiLevelType w:val="hybridMultilevel"/>
    <w:tmpl w:val="FFFFFFFF"/>
    <w:lvl w:ilvl="0" w:tplc="F4669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46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C6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69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4C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90F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C9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8C5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85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43F4D"/>
    <w:multiLevelType w:val="multilevel"/>
    <w:tmpl w:val="7E1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AC59"/>
    <w:multiLevelType w:val="hybridMultilevel"/>
    <w:tmpl w:val="FFFFFFFF"/>
    <w:lvl w:ilvl="0" w:tplc="56FEE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047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AD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E8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0E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08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24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43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22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0480C"/>
    <w:multiLevelType w:val="hybridMultilevel"/>
    <w:tmpl w:val="52167FB8"/>
    <w:lvl w:ilvl="0" w:tplc="C546B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043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0F4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080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842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2494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38E7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487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E34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F16D8"/>
    <w:multiLevelType w:val="hybridMultilevel"/>
    <w:tmpl w:val="FFFFFFFF"/>
    <w:lvl w:ilvl="0" w:tplc="7570B144">
      <w:start w:val="1"/>
      <w:numFmt w:val="decimal"/>
      <w:lvlText w:val="%1."/>
      <w:lvlJc w:val="left"/>
      <w:pPr>
        <w:ind w:left="720" w:hanging="360"/>
      </w:pPr>
    </w:lvl>
    <w:lvl w:ilvl="1" w:tplc="01626092">
      <w:start w:val="1"/>
      <w:numFmt w:val="lowerLetter"/>
      <w:lvlText w:val="%2."/>
      <w:lvlJc w:val="left"/>
      <w:pPr>
        <w:ind w:left="1440" w:hanging="360"/>
      </w:pPr>
    </w:lvl>
    <w:lvl w:ilvl="2" w:tplc="2B7E0024">
      <w:start w:val="1"/>
      <w:numFmt w:val="lowerRoman"/>
      <w:lvlText w:val="%3."/>
      <w:lvlJc w:val="right"/>
      <w:pPr>
        <w:ind w:left="2160" w:hanging="180"/>
      </w:pPr>
    </w:lvl>
    <w:lvl w:ilvl="3" w:tplc="D3F26ED2">
      <w:start w:val="1"/>
      <w:numFmt w:val="decimal"/>
      <w:lvlText w:val="%4."/>
      <w:lvlJc w:val="left"/>
      <w:pPr>
        <w:ind w:left="2880" w:hanging="360"/>
      </w:pPr>
    </w:lvl>
    <w:lvl w:ilvl="4" w:tplc="01D6D9B8">
      <w:start w:val="1"/>
      <w:numFmt w:val="lowerLetter"/>
      <w:lvlText w:val="%5."/>
      <w:lvlJc w:val="left"/>
      <w:pPr>
        <w:ind w:left="3600" w:hanging="360"/>
      </w:pPr>
    </w:lvl>
    <w:lvl w:ilvl="5" w:tplc="F79249D8">
      <w:start w:val="1"/>
      <w:numFmt w:val="lowerRoman"/>
      <w:lvlText w:val="%6."/>
      <w:lvlJc w:val="right"/>
      <w:pPr>
        <w:ind w:left="4320" w:hanging="180"/>
      </w:pPr>
    </w:lvl>
    <w:lvl w:ilvl="6" w:tplc="3DC41296">
      <w:start w:val="1"/>
      <w:numFmt w:val="decimal"/>
      <w:lvlText w:val="%7."/>
      <w:lvlJc w:val="left"/>
      <w:pPr>
        <w:ind w:left="5040" w:hanging="360"/>
      </w:pPr>
    </w:lvl>
    <w:lvl w:ilvl="7" w:tplc="6ECE3346">
      <w:start w:val="1"/>
      <w:numFmt w:val="lowerLetter"/>
      <w:lvlText w:val="%8."/>
      <w:lvlJc w:val="left"/>
      <w:pPr>
        <w:ind w:left="5760" w:hanging="360"/>
      </w:pPr>
    </w:lvl>
    <w:lvl w:ilvl="8" w:tplc="911EC01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40E29"/>
    <w:multiLevelType w:val="hybridMultilevel"/>
    <w:tmpl w:val="FFFFFFFF"/>
    <w:lvl w:ilvl="0" w:tplc="1666A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83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12F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43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E4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67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80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A6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A1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EE5C5"/>
    <w:multiLevelType w:val="hybridMultilevel"/>
    <w:tmpl w:val="FFFFFFFF"/>
    <w:lvl w:ilvl="0" w:tplc="53346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0F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905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8E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A1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AC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8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8D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F686C"/>
    <w:multiLevelType w:val="multilevel"/>
    <w:tmpl w:val="69E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16CEA9"/>
    <w:multiLevelType w:val="hybridMultilevel"/>
    <w:tmpl w:val="FFFFFFFF"/>
    <w:lvl w:ilvl="0" w:tplc="C9542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8D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2C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F48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E9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44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EC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09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6F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B4A7A"/>
    <w:multiLevelType w:val="hybridMultilevel"/>
    <w:tmpl w:val="FFFFFFFF"/>
    <w:lvl w:ilvl="0" w:tplc="92F8A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67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81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4D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6A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C80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B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3C2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40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E7D32"/>
    <w:multiLevelType w:val="hybridMultilevel"/>
    <w:tmpl w:val="FFFFFFFF"/>
    <w:lvl w:ilvl="0" w:tplc="160C3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24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E8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EC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80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C67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C5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6D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6E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730A9"/>
    <w:multiLevelType w:val="multilevel"/>
    <w:tmpl w:val="16B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067DD"/>
    <w:multiLevelType w:val="multilevel"/>
    <w:tmpl w:val="9C1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99787"/>
    <w:multiLevelType w:val="hybridMultilevel"/>
    <w:tmpl w:val="FFFFFFFF"/>
    <w:lvl w:ilvl="0" w:tplc="09E4F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40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CA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3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09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A4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A8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6C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673BE"/>
    <w:multiLevelType w:val="hybridMultilevel"/>
    <w:tmpl w:val="0A8C1284"/>
    <w:lvl w:ilvl="0" w:tplc="6AEC52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EE4EB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9AA2B7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A2131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DAE1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D10763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34890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7D66E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89E002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F79F49"/>
    <w:multiLevelType w:val="hybridMultilevel"/>
    <w:tmpl w:val="FFFFFFFF"/>
    <w:lvl w:ilvl="0" w:tplc="1E169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0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6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6B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AC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61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B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4E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83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735C82"/>
    <w:multiLevelType w:val="hybridMultilevel"/>
    <w:tmpl w:val="87402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C638B9"/>
    <w:multiLevelType w:val="multilevel"/>
    <w:tmpl w:val="A01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5057A"/>
    <w:multiLevelType w:val="multilevel"/>
    <w:tmpl w:val="6FD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DBEA9"/>
    <w:multiLevelType w:val="hybridMultilevel"/>
    <w:tmpl w:val="FFFFFFFF"/>
    <w:lvl w:ilvl="0" w:tplc="E08AB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25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F62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4A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A3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6C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89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2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4A2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62EBA6"/>
    <w:multiLevelType w:val="hybridMultilevel"/>
    <w:tmpl w:val="FFFFFFFF"/>
    <w:lvl w:ilvl="0" w:tplc="9E941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A7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C6D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E7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4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6D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20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C5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67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712A7E"/>
    <w:multiLevelType w:val="multilevel"/>
    <w:tmpl w:val="C3F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A0E8E"/>
    <w:multiLevelType w:val="hybridMultilevel"/>
    <w:tmpl w:val="FFFFFFFF"/>
    <w:lvl w:ilvl="0" w:tplc="58181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00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09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AD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E3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23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CE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0B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264650"/>
    <w:multiLevelType w:val="hybridMultilevel"/>
    <w:tmpl w:val="FFFFFFFF"/>
    <w:lvl w:ilvl="0" w:tplc="39AE3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C43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61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AA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4B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2D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24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AC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B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9C09C5"/>
    <w:multiLevelType w:val="hybridMultilevel"/>
    <w:tmpl w:val="FFFFFFFF"/>
    <w:lvl w:ilvl="0" w:tplc="57668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F4C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06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A8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25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42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E2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2C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82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EA2162"/>
    <w:multiLevelType w:val="hybridMultilevel"/>
    <w:tmpl w:val="FFFFFFFF"/>
    <w:lvl w:ilvl="0" w:tplc="718A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E1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10A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C3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C4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0D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A8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6A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8C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42EC4"/>
    <w:multiLevelType w:val="multilevel"/>
    <w:tmpl w:val="B1E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117F3"/>
    <w:multiLevelType w:val="hybridMultilevel"/>
    <w:tmpl w:val="D99A9492"/>
    <w:lvl w:ilvl="0" w:tplc="A4ACE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CE0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A80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2DD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E8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003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A97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CE6C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810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2D86E"/>
    <w:multiLevelType w:val="hybridMultilevel"/>
    <w:tmpl w:val="FFFFFFFF"/>
    <w:styleLink w:val="Listado2"/>
    <w:lvl w:ilvl="0" w:tplc="BCBE777C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4000A95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B7E58E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4D8A81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99E8BF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C06579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B8945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D8488F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A7A034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BE2EEB"/>
    <w:multiLevelType w:val="multilevel"/>
    <w:tmpl w:val="6CD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A1663"/>
    <w:multiLevelType w:val="multilevel"/>
    <w:tmpl w:val="09D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506E7"/>
    <w:multiLevelType w:val="hybridMultilevel"/>
    <w:tmpl w:val="F3AA845E"/>
    <w:lvl w:ilvl="0" w:tplc="E0825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2B6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EF5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80A5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FA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624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42D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0E85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85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A70990"/>
    <w:multiLevelType w:val="hybridMultilevel"/>
    <w:tmpl w:val="FFFFFFFF"/>
    <w:lvl w:ilvl="0" w:tplc="C8AA9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23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28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8F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47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43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A3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6A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A8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03A97"/>
    <w:multiLevelType w:val="multilevel"/>
    <w:tmpl w:val="C7EC4CB0"/>
    <w:lvl w:ilvl="0"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1069" w:hanging="36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6031" w:hanging="360"/>
      </w:pPr>
      <w:rPr>
        <w:rFonts w:hint="default"/>
      </w:rPr>
    </w:lvl>
    <w:lvl w:ilvl="4">
      <w:start w:val="1"/>
      <w:numFmt w:val="lowerLetter"/>
      <w:pStyle w:val="Ttulo5"/>
      <w:suff w:val="spac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Ttulo6"/>
      <w:suff w:val="space"/>
      <w:lvlText w:val="%5.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A6B0F66"/>
    <w:multiLevelType w:val="hybridMultilevel"/>
    <w:tmpl w:val="FFFFFFFF"/>
    <w:lvl w:ilvl="0" w:tplc="B434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40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C6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8D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CB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00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65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0C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C9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023D6"/>
    <w:multiLevelType w:val="hybridMultilevel"/>
    <w:tmpl w:val="9C16A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2366F9"/>
    <w:multiLevelType w:val="hybridMultilevel"/>
    <w:tmpl w:val="365CB3EC"/>
    <w:lvl w:ilvl="0" w:tplc="73A63CA8">
      <w:start w:val="1"/>
      <w:numFmt w:val="bullet"/>
      <w:pStyle w:val="H-Vietas-Tabl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CCD2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1C8618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5E5D0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BFEF8C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2429A0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D26BB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72600D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6D2EA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B51CF4"/>
    <w:multiLevelType w:val="multilevel"/>
    <w:tmpl w:val="E5C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AC57E"/>
    <w:multiLevelType w:val="hybridMultilevel"/>
    <w:tmpl w:val="FFFFFFFF"/>
    <w:lvl w:ilvl="0" w:tplc="AF90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E2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6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21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50B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6D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60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EEA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AA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A37012"/>
    <w:multiLevelType w:val="hybridMultilevel"/>
    <w:tmpl w:val="397EF098"/>
    <w:lvl w:ilvl="0" w:tplc="BB94C7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5B122C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CB0F3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74CDA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9B6E980">
      <w:numFmt w:val="bullet"/>
      <w:lvlText w:val="•"/>
      <w:lvlJc w:val="left"/>
      <w:pPr>
        <w:ind w:left="3540" w:hanging="660"/>
      </w:pPr>
      <w:rPr>
        <w:rFonts w:ascii="Montserrat Medium" w:hAnsi="Montserrat Medium" w:hint="default"/>
      </w:rPr>
    </w:lvl>
    <w:lvl w:ilvl="5" w:tplc="8C8EC0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BC80E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2E0A2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E1A5E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A655F5"/>
    <w:multiLevelType w:val="multilevel"/>
    <w:tmpl w:val="1D2EEE5E"/>
    <w:lvl w:ilvl="0">
      <w:start w:val="1"/>
      <w:numFmt w:val="bullet"/>
      <w:pStyle w:val="H-Listado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H-Listado2"/>
      <w:lvlText w:val=""/>
      <w:lvlJc w:val="left"/>
      <w:pPr>
        <w:ind w:left="1440" w:hanging="360"/>
      </w:pPr>
      <w:rPr>
        <w:rFonts w:ascii="Symbol" w:hAnsi="Symbol" w:hint="default"/>
        <w:color w:val="00CDE2"/>
      </w:rPr>
    </w:lvl>
    <w:lvl w:ilvl="2">
      <w:start w:val="1"/>
      <w:numFmt w:val="bullet"/>
      <w:pStyle w:val="H-Listado3"/>
      <w:lvlText w:val=""/>
      <w:lvlJc w:val="left"/>
      <w:pPr>
        <w:ind w:left="2160" w:hanging="360"/>
      </w:pPr>
      <w:rPr>
        <w:rFonts w:ascii="Wingdings" w:hAnsi="Wingdings" w:hint="default"/>
        <w:color w:val="00CDE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D6194A"/>
    <w:multiLevelType w:val="multilevel"/>
    <w:tmpl w:val="C32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25283"/>
    <w:multiLevelType w:val="hybridMultilevel"/>
    <w:tmpl w:val="69346F42"/>
    <w:lvl w:ilvl="0" w:tplc="64823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A1E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FCB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CEB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D21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E25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214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820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3290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37B4D"/>
    <w:multiLevelType w:val="multilevel"/>
    <w:tmpl w:val="318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064565">
    <w:abstractNumId w:val="35"/>
  </w:num>
  <w:num w:numId="2" w16cid:durableId="271060566">
    <w:abstractNumId w:val="42"/>
  </w:num>
  <w:num w:numId="3" w16cid:durableId="1127965382">
    <w:abstractNumId w:val="38"/>
  </w:num>
  <w:num w:numId="4" w16cid:durableId="447970047">
    <w:abstractNumId w:val="7"/>
  </w:num>
  <w:num w:numId="5" w16cid:durableId="1433361523">
    <w:abstractNumId w:val="25"/>
  </w:num>
  <w:num w:numId="6" w16cid:durableId="1004283619">
    <w:abstractNumId w:val="30"/>
  </w:num>
  <w:num w:numId="7" w16cid:durableId="1201631196">
    <w:abstractNumId w:val="8"/>
  </w:num>
  <w:num w:numId="8" w16cid:durableId="1466465991">
    <w:abstractNumId w:val="41"/>
  </w:num>
  <w:num w:numId="9" w16cid:durableId="1020816126">
    <w:abstractNumId w:val="16"/>
  </w:num>
  <w:num w:numId="10" w16cid:durableId="1292980820">
    <w:abstractNumId w:val="2"/>
  </w:num>
  <w:num w:numId="11" w16cid:durableId="105389285">
    <w:abstractNumId w:val="4"/>
  </w:num>
  <w:num w:numId="12" w16cid:durableId="1539707374">
    <w:abstractNumId w:val="0"/>
  </w:num>
  <w:num w:numId="13" w16cid:durableId="303392616">
    <w:abstractNumId w:val="29"/>
  </w:num>
  <w:num w:numId="14" w16cid:durableId="1279486988">
    <w:abstractNumId w:val="20"/>
  </w:num>
  <w:num w:numId="15" w16cid:durableId="133913247">
    <w:abstractNumId w:val="33"/>
  </w:num>
  <w:num w:numId="16" w16cid:durableId="1672953834">
    <w:abstractNumId w:val="27"/>
  </w:num>
  <w:num w:numId="17" w16cid:durableId="2122648453">
    <w:abstractNumId w:val="26"/>
  </w:num>
  <w:num w:numId="18" w16cid:durableId="129641468">
    <w:abstractNumId w:val="19"/>
  </w:num>
  <w:num w:numId="19" w16cid:durableId="540872130">
    <w:abstractNumId w:val="37"/>
  </w:num>
  <w:num w:numId="20" w16cid:durableId="368409645">
    <w:abstractNumId w:val="18"/>
  </w:num>
  <w:num w:numId="21" w16cid:durableId="260535018">
    <w:abstractNumId w:val="1"/>
  </w:num>
  <w:num w:numId="22" w16cid:durableId="1074820712">
    <w:abstractNumId w:val="9"/>
  </w:num>
  <w:num w:numId="23" w16cid:durableId="184487579">
    <w:abstractNumId w:val="44"/>
  </w:num>
  <w:num w:numId="24" w16cid:durableId="1838878817">
    <w:abstractNumId w:val="5"/>
  </w:num>
  <w:num w:numId="25" w16cid:durableId="1909076362">
    <w:abstractNumId w:val="40"/>
  </w:num>
  <w:num w:numId="26" w16cid:durableId="1878933403">
    <w:abstractNumId w:val="28"/>
  </w:num>
  <w:num w:numId="27" w16cid:durableId="1956253666">
    <w:abstractNumId w:val="32"/>
  </w:num>
  <w:num w:numId="28" w16cid:durableId="109979129">
    <w:abstractNumId w:val="3"/>
  </w:num>
  <w:num w:numId="29" w16cid:durableId="1982421759">
    <w:abstractNumId w:val="45"/>
  </w:num>
  <w:num w:numId="30" w16cid:durableId="543104996">
    <w:abstractNumId w:val="23"/>
  </w:num>
  <w:num w:numId="31" w16cid:durableId="440416467">
    <w:abstractNumId w:val="13"/>
  </w:num>
  <w:num w:numId="32" w16cid:durableId="430659831">
    <w:abstractNumId w:val="39"/>
  </w:num>
  <w:num w:numId="33" w16cid:durableId="187913692">
    <w:abstractNumId w:val="24"/>
  </w:num>
  <w:num w:numId="34" w16cid:durableId="740954003">
    <w:abstractNumId w:val="11"/>
  </w:num>
  <w:num w:numId="35" w16cid:durableId="237519943">
    <w:abstractNumId w:val="6"/>
  </w:num>
  <w:num w:numId="36" w16cid:durableId="1288470365">
    <w:abstractNumId w:val="12"/>
  </w:num>
  <w:num w:numId="37" w16cid:durableId="840774929">
    <w:abstractNumId w:val="15"/>
  </w:num>
  <w:num w:numId="38" w16cid:durableId="318463917">
    <w:abstractNumId w:val="21"/>
  </w:num>
  <w:num w:numId="39" w16cid:durableId="1492134475">
    <w:abstractNumId w:val="36"/>
  </w:num>
  <w:num w:numId="40" w16cid:durableId="110249176">
    <w:abstractNumId w:val="17"/>
  </w:num>
  <w:num w:numId="41" w16cid:durableId="770395898">
    <w:abstractNumId w:val="22"/>
  </w:num>
  <w:num w:numId="42" w16cid:durableId="1438911234">
    <w:abstractNumId w:val="34"/>
  </w:num>
  <w:num w:numId="43" w16cid:durableId="1563833381">
    <w:abstractNumId w:val="10"/>
  </w:num>
  <w:num w:numId="44" w16cid:durableId="1716732398">
    <w:abstractNumId w:val="43"/>
  </w:num>
  <w:num w:numId="45" w16cid:durableId="1507591647">
    <w:abstractNumId w:val="14"/>
  </w:num>
  <w:num w:numId="46" w16cid:durableId="1989748775">
    <w:abstractNumId w:val="31"/>
  </w:num>
  <w:num w:numId="47" w16cid:durableId="171581359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Mutuberria Zabala">
    <w15:presenceInfo w15:providerId="AD" w15:userId="S::mmutuberria@hiberus.com::7d27d51d-1445-4076-9c26-4c32753381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0F"/>
    <w:rsid w:val="00000169"/>
    <w:rsid w:val="0000017B"/>
    <w:rsid w:val="00000305"/>
    <w:rsid w:val="0000032B"/>
    <w:rsid w:val="00000557"/>
    <w:rsid w:val="000007BE"/>
    <w:rsid w:val="000007EA"/>
    <w:rsid w:val="000008FF"/>
    <w:rsid w:val="00000A13"/>
    <w:rsid w:val="00000CDB"/>
    <w:rsid w:val="00000D72"/>
    <w:rsid w:val="00001031"/>
    <w:rsid w:val="000019E7"/>
    <w:rsid w:val="00001AB5"/>
    <w:rsid w:val="00001C90"/>
    <w:rsid w:val="00001D0A"/>
    <w:rsid w:val="00001D8A"/>
    <w:rsid w:val="00001E7A"/>
    <w:rsid w:val="00001F00"/>
    <w:rsid w:val="00002192"/>
    <w:rsid w:val="0000224F"/>
    <w:rsid w:val="00002310"/>
    <w:rsid w:val="00002364"/>
    <w:rsid w:val="000025BF"/>
    <w:rsid w:val="00002A15"/>
    <w:rsid w:val="00002BA7"/>
    <w:rsid w:val="00002BBB"/>
    <w:rsid w:val="00002BCE"/>
    <w:rsid w:val="00003162"/>
    <w:rsid w:val="00003195"/>
    <w:rsid w:val="000031A1"/>
    <w:rsid w:val="000032FC"/>
    <w:rsid w:val="0000343A"/>
    <w:rsid w:val="00003511"/>
    <w:rsid w:val="000038E8"/>
    <w:rsid w:val="000039F4"/>
    <w:rsid w:val="00003A48"/>
    <w:rsid w:val="00003B80"/>
    <w:rsid w:val="00003BD2"/>
    <w:rsid w:val="00003D08"/>
    <w:rsid w:val="00003DEF"/>
    <w:rsid w:val="00003FB5"/>
    <w:rsid w:val="0000400A"/>
    <w:rsid w:val="0000446E"/>
    <w:rsid w:val="000044F7"/>
    <w:rsid w:val="00004569"/>
    <w:rsid w:val="00004748"/>
    <w:rsid w:val="00004753"/>
    <w:rsid w:val="00004A94"/>
    <w:rsid w:val="00004B7F"/>
    <w:rsid w:val="00004BDB"/>
    <w:rsid w:val="00004C49"/>
    <w:rsid w:val="00004E5E"/>
    <w:rsid w:val="00005330"/>
    <w:rsid w:val="00005380"/>
    <w:rsid w:val="0000556C"/>
    <w:rsid w:val="00005A09"/>
    <w:rsid w:val="00005CFC"/>
    <w:rsid w:val="00005DE0"/>
    <w:rsid w:val="00005DF5"/>
    <w:rsid w:val="00005F5B"/>
    <w:rsid w:val="00006168"/>
    <w:rsid w:val="0000625B"/>
    <w:rsid w:val="0000628F"/>
    <w:rsid w:val="00006486"/>
    <w:rsid w:val="00006BFB"/>
    <w:rsid w:val="00006C4C"/>
    <w:rsid w:val="00006C5A"/>
    <w:rsid w:val="00006DDF"/>
    <w:rsid w:val="00007245"/>
    <w:rsid w:val="000072DD"/>
    <w:rsid w:val="00007556"/>
    <w:rsid w:val="00007621"/>
    <w:rsid w:val="00007A74"/>
    <w:rsid w:val="00007E59"/>
    <w:rsid w:val="00010219"/>
    <w:rsid w:val="000102A9"/>
    <w:rsid w:val="000102D1"/>
    <w:rsid w:val="000104FB"/>
    <w:rsid w:val="000108BF"/>
    <w:rsid w:val="000108CF"/>
    <w:rsid w:val="00010AFA"/>
    <w:rsid w:val="00010DA0"/>
    <w:rsid w:val="00011195"/>
    <w:rsid w:val="00011199"/>
    <w:rsid w:val="00011264"/>
    <w:rsid w:val="00011432"/>
    <w:rsid w:val="000114E4"/>
    <w:rsid w:val="000116B4"/>
    <w:rsid w:val="000117ED"/>
    <w:rsid w:val="0001182D"/>
    <w:rsid w:val="0001192A"/>
    <w:rsid w:val="00011C14"/>
    <w:rsid w:val="00011C48"/>
    <w:rsid w:val="00011D9D"/>
    <w:rsid w:val="00012036"/>
    <w:rsid w:val="00012067"/>
    <w:rsid w:val="000122C0"/>
    <w:rsid w:val="00012392"/>
    <w:rsid w:val="00012858"/>
    <w:rsid w:val="000129C9"/>
    <w:rsid w:val="00012A59"/>
    <w:rsid w:val="00012BD3"/>
    <w:rsid w:val="00012BE6"/>
    <w:rsid w:val="000132D5"/>
    <w:rsid w:val="00013352"/>
    <w:rsid w:val="000133F1"/>
    <w:rsid w:val="000134B0"/>
    <w:rsid w:val="000137B1"/>
    <w:rsid w:val="00013880"/>
    <w:rsid w:val="00013C36"/>
    <w:rsid w:val="00013CAE"/>
    <w:rsid w:val="00013FCC"/>
    <w:rsid w:val="00013FD0"/>
    <w:rsid w:val="00014088"/>
    <w:rsid w:val="00014387"/>
    <w:rsid w:val="00014401"/>
    <w:rsid w:val="000146B2"/>
    <w:rsid w:val="00014752"/>
    <w:rsid w:val="0001491A"/>
    <w:rsid w:val="00014A99"/>
    <w:rsid w:val="00014C83"/>
    <w:rsid w:val="00014CF5"/>
    <w:rsid w:val="00014DBF"/>
    <w:rsid w:val="00015107"/>
    <w:rsid w:val="0001582E"/>
    <w:rsid w:val="00015A36"/>
    <w:rsid w:val="00015B3C"/>
    <w:rsid w:val="00015CA7"/>
    <w:rsid w:val="00015E61"/>
    <w:rsid w:val="00015FE1"/>
    <w:rsid w:val="000161AA"/>
    <w:rsid w:val="00016614"/>
    <w:rsid w:val="0001671E"/>
    <w:rsid w:val="00016D18"/>
    <w:rsid w:val="000179B6"/>
    <w:rsid w:val="00017BAF"/>
    <w:rsid w:val="00017D39"/>
    <w:rsid w:val="00017E71"/>
    <w:rsid w:val="00020350"/>
    <w:rsid w:val="0002089E"/>
    <w:rsid w:val="00020926"/>
    <w:rsid w:val="0002092D"/>
    <w:rsid w:val="00020E4E"/>
    <w:rsid w:val="00021430"/>
    <w:rsid w:val="000214F2"/>
    <w:rsid w:val="00021994"/>
    <w:rsid w:val="00021A75"/>
    <w:rsid w:val="00021B4F"/>
    <w:rsid w:val="00021BCE"/>
    <w:rsid w:val="00021C81"/>
    <w:rsid w:val="00021D51"/>
    <w:rsid w:val="00021FEF"/>
    <w:rsid w:val="000222B3"/>
    <w:rsid w:val="000224CE"/>
    <w:rsid w:val="0002259E"/>
    <w:rsid w:val="000225D9"/>
    <w:rsid w:val="00022DA9"/>
    <w:rsid w:val="00022F08"/>
    <w:rsid w:val="00022FA3"/>
    <w:rsid w:val="0002304A"/>
    <w:rsid w:val="0002304F"/>
    <w:rsid w:val="00023091"/>
    <w:rsid w:val="000233AE"/>
    <w:rsid w:val="00023800"/>
    <w:rsid w:val="00023806"/>
    <w:rsid w:val="00023883"/>
    <w:rsid w:val="00023CC1"/>
    <w:rsid w:val="00023D9C"/>
    <w:rsid w:val="00023EB7"/>
    <w:rsid w:val="00023FFB"/>
    <w:rsid w:val="00024036"/>
    <w:rsid w:val="00024079"/>
    <w:rsid w:val="00024088"/>
    <w:rsid w:val="000242AA"/>
    <w:rsid w:val="000243A2"/>
    <w:rsid w:val="000244B6"/>
    <w:rsid w:val="000244C9"/>
    <w:rsid w:val="000246F8"/>
    <w:rsid w:val="0002490D"/>
    <w:rsid w:val="00024CB6"/>
    <w:rsid w:val="00024DB4"/>
    <w:rsid w:val="00024E3C"/>
    <w:rsid w:val="0002501A"/>
    <w:rsid w:val="000250C1"/>
    <w:rsid w:val="000250E3"/>
    <w:rsid w:val="00025127"/>
    <w:rsid w:val="0002534E"/>
    <w:rsid w:val="000253CD"/>
    <w:rsid w:val="000253D2"/>
    <w:rsid w:val="00025504"/>
    <w:rsid w:val="00025619"/>
    <w:rsid w:val="0002564F"/>
    <w:rsid w:val="0002569A"/>
    <w:rsid w:val="00025898"/>
    <w:rsid w:val="000259E6"/>
    <w:rsid w:val="00025E90"/>
    <w:rsid w:val="00025EE9"/>
    <w:rsid w:val="00025F58"/>
    <w:rsid w:val="00026169"/>
    <w:rsid w:val="000262E5"/>
    <w:rsid w:val="000262F3"/>
    <w:rsid w:val="000263A3"/>
    <w:rsid w:val="00026433"/>
    <w:rsid w:val="000266AF"/>
    <w:rsid w:val="000266B4"/>
    <w:rsid w:val="00026BC7"/>
    <w:rsid w:val="00026D08"/>
    <w:rsid w:val="00026E5E"/>
    <w:rsid w:val="000270C8"/>
    <w:rsid w:val="000271C4"/>
    <w:rsid w:val="000271E6"/>
    <w:rsid w:val="00027554"/>
    <w:rsid w:val="00027567"/>
    <w:rsid w:val="000277FC"/>
    <w:rsid w:val="00027908"/>
    <w:rsid w:val="00027A5A"/>
    <w:rsid w:val="00027A92"/>
    <w:rsid w:val="00027CC5"/>
    <w:rsid w:val="00027D2A"/>
    <w:rsid w:val="00027D9A"/>
    <w:rsid w:val="00027F3F"/>
    <w:rsid w:val="00027F81"/>
    <w:rsid w:val="00030012"/>
    <w:rsid w:val="00030366"/>
    <w:rsid w:val="00030615"/>
    <w:rsid w:val="00030689"/>
    <w:rsid w:val="00030696"/>
    <w:rsid w:val="00030724"/>
    <w:rsid w:val="00030EC8"/>
    <w:rsid w:val="00031149"/>
    <w:rsid w:val="00031194"/>
    <w:rsid w:val="00031234"/>
    <w:rsid w:val="00031299"/>
    <w:rsid w:val="0003138A"/>
    <w:rsid w:val="000313F9"/>
    <w:rsid w:val="0003159D"/>
    <w:rsid w:val="0003179B"/>
    <w:rsid w:val="00031902"/>
    <w:rsid w:val="00031BAE"/>
    <w:rsid w:val="00031D31"/>
    <w:rsid w:val="00031E60"/>
    <w:rsid w:val="000323D6"/>
    <w:rsid w:val="000323FC"/>
    <w:rsid w:val="000325AB"/>
    <w:rsid w:val="00032628"/>
    <w:rsid w:val="0003287A"/>
    <w:rsid w:val="00032A72"/>
    <w:rsid w:val="00032AB3"/>
    <w:rsid w:val="00032C63"/>
    <w:rsid w:val="00032C79"/>
    <w:rsid w:val="0003306F"/>
    <w:rsid w:val="0003307A"/>
    <w:rsid w:val="000331B9"/>
    <w:rsid w:val="000334D2"/>
    <w:rsid w:val="00033523"/>
    <w:rsid w:val="000336D0"/>
    <w:rsid w:val="00033802"/>
    <w:rsid w:val="000338E6"/>
    <w:rsid w:val="000339AD"/>
    <w:rsid w:val="00033A59"/>
    <w:rsid w:val="00033BAA"/>
    <w:rsid w:val="00033E70"/>
    <w:rsid w:val="000341E5"/>
    <w:rsid w:val="0003434B"/>
    <w:rsid w:val="00034A3A"/>
    <w:rsid w:val="00034BA4"/>
    <w:rsid w:val="0003515D"/>
    <w:rsid w:val="0003521B"/>
    <w:rsid w:val="00035308"/>
    <w:rsid w:val="0003535B"/>
    <w:rsid w:val="00035524"/>
    <w:rsid w:val="00035794"/>
    <w:rsid w:val="000357E1"/>
    <w:rsid w:val="00035BF1"/>
    <w:rsid w:val="00035F06"/>
    <w:rsid w:val="00035F67"/>
    <w:rsid w:val="00035FDF"/>
    <w:rsid w:val="000361EF"/>
    <w:rsid w:val="000364CF"/>
    <w:rsid w:val="00036558"/>
    <w:rsid w:val="000366E9"/>
    <w:rsid w:val="000366F6"/>
    <w:rsid w:val="000368EF"/>
    <w:rsid w:val="00036A4A"/>
    <w:rsid w:val="00036E4B"/>
    <w:rsid w:val="00036E97"/>
    <w:rsid w:val="00036F5C"/>
    <w:rsid w:val="00036F65"/>
    <w:rsid w:val="00036FEA"/>
    <w:rsid w:val="0003748C"/>
    <w:rsid w:val="00037563"/>
    <w:rsid w:val="000375C5"/>
    <w:rsid w:val="000379CA"/>
    <w:rsid w:val="00037C5F"/>
    <w:rsid w:val="00037E30"/>
    <w:rsid w:val="00037F43"/>
    <w:rsid w:val="00037FC4"/>
    <w:rsid w:val="0004021F"/>
    <w:rsid w:val="00040678"/>
    <w:rsid w:val="000407AC"/>
    <w:rsid w:val="0004083A"/>
    <w:rsid w:val="00040891"/>
    <w:rsid w:val="000408A0"/>
    <w:rsid w:val="0004090C"/>
    <w:rsid w:val="00040E5F"/>
    <w:rsid w:val="00041112"/>
    <w:rsid w:val="0004116A"/>
    <w:rsid w:val="000411A3"/>
    <w:rsid w:val="000412E2"/>
    <w:rsid w:val="000413AE"/>
    <w:rsid w:val="0004167C"/>
    <w:rsid w:val="00041730"/>
    <w:rsid w:val="00041774"/>
    <w:rsid w:val="00041823"/>
    <w:rsid w:val="00041A37"/>
    <w:rsid w:val="00041D59"/>
    <w:rsid w:val="00041DDE"/>
    <w:rsid w:val="00041E0C"/>
    <w:rsid w:val="00041F04"/>
    <w:rsid w:val="00042120"/>
    <w:rsid w:val="000422DE"/>
    <w:rsid w:val="0004246D"/>
    <w:rsid w:val="00042475"/>
    <w:rsid w:val="000425A1"/>
    <w:rsid w:val="000425D7"/>
    <w:rsid w:val="000428E7"/>
    <w:rsid w:val="00042C47"/>
    <w:rsid w:val="00042CB6"/>
    <w:rsid w:val="00042CF5"/>
    <w:rsid w:val="00042EFF"/>
    <w:rsid w:val="00043344"/>
    <w:rsid w:val="000433E1"/>
    <w:rsid w:val="0004370D"/>
    <w:rsid w:val="00043717"/>
    <w:rsid w:val="00043FEB"/>
    <w:rsid w:val="0004405E"/>
    <w:rsid w:val="000445D0"/>
    <w:rsid w:val="000447F1"/>
    <w:rsid w:val="00044A30"/>
    <w:rsid w:val="00044C26"/>
    <w:rsid w:val="00044D12"/>
    <w:rsid w:val="00044E07"/>
    <w:rsid w:val="00045170"/>
    <w:rsid w:val="000451D0"/>
    <w:rsid w:val="0004529A"/>
    <w:rsid w:val="00045474"/>
    <w:rsid w:val="000455BD"/>
    <w:rsid w:val="00045665"/>
    <w:rsid w:val="000459C9"/>
    <w:rsid w:val="00045C39"/>
    <w:rsid w:val="00045EAF"/>
    <w:rsid w:val="00045F3A"/>
    <w:rsid w:val="00045F5D"/>
    <w:rsid w:val="00045F94"/>
    <w:rsid w:val="000462D2"/>
    <w:rsid w:val="00046430"/>
    <w:rsid w:val="000464B6"/>
    <w:rsid w:val="00046541"/>
    <w:rsid w:val="000465D2"/>
    <w:rsid w:val="00046708"/>
    <w:rsid w:val="000467F5"/>
    <w:rsid w:val="00046BFD"/>
    <w:rsid w:val="00046EA2"/>
    <w:rsid w:val="00046EB8"/>
    <w:rsid w:val="00046F69"/>
    <w:rsid w:val="00047091"/>
    <w:rsid w:val="0004711C"/>
    <w:rsid w:val="00047263"/>
    <w:rsid w:val="00047446"/>
    <w:rsid w:val="00047518"/>
    <w:rsid w:val="000475D9"/>
    <w:rsid w:val="000479F1"/>
    <w:rsid w:val="00047A55"/>
    <w:rsid w:val="00047D36"/>
    <w:rsid w:val="00047DB2"/>
    <w:rsid w:val="00047E53"/>
    <w:rsid w:val="00047F98"/>
    <w:rsid w:val="000501B6"/>
    <w:rsid w:val="00050A0D"/>
    <w:rsid w:val="00050D00"/>
    <w:rsid w:val="00050E84"/>
    <w:rsid w:val="00050EF6"/>
    <w:rsid w:val="00051105"/>
    <w:rsid w:val="00051457"/>
    <w:rsid w:val="00051744"/>
    <w:rsid w:val="00051847"/>
    <w:rsid w:val="000518A7"/>
    <w:rsid w:val="00051924"/>
    <w:rsid w:val="00051B2E"/>
    <w:rsid w:val="00051C3A"/>
    <w:rsid w:val="00051CA0"/>
    <w:rsid w:val="00052094"/>
    <w:rsid w:val="000522BB"/>
    <w:rsid w:val="000526B2"/>
    <w:rsid w:val="00052884"/>
    <w:rsid w:val="000529C8"/>
    <w:rsid w:val="00052DC0"/>
    <w:rsid w:val="00052E31"/>
    <w:rsid w:val="00052EB6"/>
    <w:rsid w:val="00052EC6"/>
    <w:rsid w:val="00052F4F"/>
    <w:rsid w:val="0005316F"/>
    <w:rsid w:val="000535AC"/>
    <w:rsid w:val="000536FA"/>
    <w:rsid w:val="000538F6"/>
    <w:rsid w:val="00053B06"/>
    <w:rsid w:val="00053B35"/>
    <w:rsid w:val="0005409E"/>
    <w:rsid w:val="0005412D"/>
    <w:rsid w:val="000541BD"/>
    <w:rsid w:val="000543A5"/>
    <w:rsid w:val="000548AD"/>
    <w:rsid w:val="00054939"/>
    <w:rsid w:val="00054BAE"/>
    <w:rsid w:val="00054CB3"/>
    <w:rsid w:val="00054D8A"/>
    <w:rsid w:val="00055027"/>
    <w:rsid w:val="0005538C"/>
    <w:rsid w:val="000553F9"/>
    <w:rsid w:val="00055543"/>
    <w:rsid w:val="00055703"/>
    <w:rsid w:val="00055756"/>
    <w:rsid w:val="00055849"/>
    <w:rsid w:val="00055B0C"/>
    <w:rsid w:val="00055D00"/>
    <w:rsid w:val="00055E64"/>
    <w:rsid w:val="00056134"/>
    <w:rsid w:val="00056643"/>
    <w:rsid w:val="000566D9"/>
    <w:rsid w:val="000568DB"/>
    <w:rsid w:val="00056923"/>
    <w:rsid w:val="00056C4E"/>
    <w:rsid w:val="00056C96"/>
    <w:rsid w:val="00056E17"/>
    <w:rsid w:val="00056FE1"/>
    <w:rsid w:val="000573AA"/>
    <w:rsid w:val="00057824"/>
    <w:rsid w:val="00057949"/>
    <w:rsid w:val="00057A16"/>
    <w:rsid w:val="00057B09"/>
    <w:rsid w:val="00057C88"/>
    <w:rsid w:val="00057D83"/>
    <w:rsid w:val="00057EC6"/>
    <w:rsid w:val="00060315"/>
    <w:rsid w:val="0006055E"/>
    <w:rsid w:val="00060784"/>
    <w:rsid w:val="000607BD"/>
    <w:rsid w:val="00060CEC"/>
    <w:rsid w:val="00060D75"/>
    <w:rsid w:val="00060F46"/>
    <w:rsid w:val="00060FD8"/>
    <w:rsid w:val="00061106"/>
    <w:rsid w:val="00061351"/>
    <w:rsid w:val="000615D5"/>
    <w:rsid w:val="000619FF"/>
    <w:rsid w:val="00061B45"/>
    <w:rsid w:val="00061BE7"/>
    <w:rsid w:val="00061C2E"/>
    <w:rsid w:val="00061CD7"/>
    <w:rsid w:val="00061D2F"/>
    <w:rsid w:val="000622A7"/>
    <w:rsid w:val="0006243A"/>
    <w:rsid w:val="00062814"/>
    <w:rsid w:val="00062CC0"/>
    <w:rsid w:val="00063060"/>
    <w:rsid w:val="00063078"/>
    <w:rsid w:val="00063125"/>
    <w:rsid w:val="00063200"/>
    <w:rsid w:val="00063209"/>
    <w:rsid w:val="00063262"/>
    <w:rsid w:val="00063464"/>
    <w:rsid w:val="00063505"/>
    <w:rsid w:val="00063621"/>
    <w:rsid w:val="0006363D"/>
    <w:rsid w:val="00063A1A"/>
    <w:rsid w:val="00063D92"/>
    <w:rsid w:val="00063EFD"/>
    <w:rsid w:val="00063FAB"/>
    <w:rsid w:val="0006424D"/>
    <w:rsid w:val="0006428F"/>
    <w:rsid w:val="000644E7"/>
    <w:rsid w:val="00064509"/>
    <w:rsid w:val="0006467C"/>
    <w:rsid w:val="00064687"/>
    <w:rsid w:val="00064719"/>
    <w:rsid w:val="000649F4"/>
    <w:rsid w:val="00064B97"/>
    <w:rsid w:val="00064C53"/>
    <w:rsid w:val="00064CA2"/>
    <w:rsid w:val="00064D2A"/>
    <w:rsid w:val="000650D1"/>
    <w:rsid w:val="000651C7"/>
    <w:rsid w:val="0006521B"/>
    <w:rsid w:val="000652A5"/>
    <w:rsid w:val="000653F7"/>
    <w:rsid w:val="00065419"/>
    <w:rsid w:val="000658AA"/>
    <w:rsid w:val="00065961"/>
    <w:rsid w:val="000659F6"/>
    <w:rsid w:val="00065A87"/>
    <w:rsid w:val="00065AC3"/>
    <w:rsid w:val="00065B43"/>
    <w:rsid w:val="00065C3A"/>
    <w:rsid w:val="00065CE5"/>
    <w:rsid w:val="00065E6D"/>
    <w:rsid w:val="00065EF0"/>
    <w:rsid w:val="00065F73"/>
    <w:rsid w:val="00066092"/>
    <w:rsid w:val="00066108"/>
    <w:rsid w:val="00066427"/>
    <w:rsid w:val="00066946"/>
    <w:rsid w:val="00066C00"/>
    <w:rsid w:val="00066CCD"/>
    <w:rsid w:val="00066D39"/>
    <w:rsid w:val="00067068"/>
    <w:rsid w:val="00067073"/>
    <w:rsid w:val="00067151"/>
    <w:rsid w:val="0006723F"/>
    <w:rsid w:val="000672A6"/>
    <w:rsid w:val="000674FD"/>
    <w:rsid w:val="00067640"/>
    <w:rsid w:val="000676B1"/>
    <w:rsid w:val="0006772B"/>
    <w:rsid w:val="00067816"/>
    <w:rsid w:val="0006799F"/>
    <w:rsid w:val="000679BF"/>
    <w:rsid w:val="00067C58"/>
    <w:rsid w:val="00067C9A"/>
    <w:rsid w:val="00067DB1"/>
    <w:rsid w:val="00067EEC"/>
    <w:rsid w:val="00070016"/>
    <w:rsid w:val="000700E7"/>
    <w:rsid w:val="0007014A"/>
    <w:rsid w:val="00070489"/>
    <w:rsid w:val="00070683"/>
    <w:rsid w:val="0007098C"/>
    <w:rsid w:val="00070A42"/>
    <w:rsid w:val="00070E39"/>
    <w:rsid w:val="00070EFD"/>
    <w:rsid w:val="00070FEB"/>
    <w:rsid w:val="000714A7"/>
    <w:rsid w:val="0007185A"/>
    <w:rsid w:val="000719FF"/>
    <w:rsid w:val="00071A99"/>
    <w:rsid w:val="00071C6F"/>
    <w:rsid w:val="00071D9B"/>
    <w:rsid w:val="0007211A"/>
    <w:rsid w:val="000723CE"/>
    <w:rsid w:val="000725C8"/>
    <w:rsid w:val="000726CD"/>
    <w:rsid w:val="0007278E"/>
    <w:rsid w:val="00073514"/>
    <w:rsid w:val="00073567"/>
    <w:rsid w:val="00073B57"/>
    <w:rsid w:val="00073CDF"/>
    <w:rsid w:val="00073D4A"/>
    <w:rsid w:val="0007446A"/>
    <w:rsid w:val="00074510"/>
    <w:rsid w:val="000746EE"/>
    <w:rsid w:val="00074C9F"/>
    <w:rsid w:val="00074CBB"/>
    <w:rsid w:val="00074FE9"/>
    <w:rsid w:val="00075212"/>
    <w:rsid w:val="0007542F"/>
    <w:rsid w:val="000754B0"/>
    <w:rsid w:val="000754BA"/>
    <w:rsid w:val="00075787"/>
    <w:rsid w:val="00075DC5"/>
    <w:rsid w:val="00075E29"/>
    <w:rsid w:val="00075FC3"/>
    <w:rsid w:val="00076158"/>
    <w:rsid w:val="00076521"/>
    <w:rsid w:val="00076639"/>
    <w:rsid w:val="000766C8"/>
    <w:rsid w:val="00076A45"/>
    <w:rsid w:val="00076A78"/>
    <w:rsid w:val="00076E44"/>
    <w:rsid w:val="000773A8"/>
    <w:rsid w:val="00077441"/>
    <w:rsid w:val="00077474"/>
    <w:rsid w:val="000775B9"/>
    <w:rsid w:val="000776C0"/>
    <w:rsid w:val="000776E4"/>
    <w:rsid w:val="00077BFC"/>
    <w:rsid w:val="00077C0F"/>
    <w:rsid w:val="00077E0B"/>
    <w:rsid w:val="00080052"/>
    <w:rsid w:val="00080115"/>
    <w:rsid w:val="0008084B"/>
    <w:rsid w:val="000808C1"/>
    <w:rsid w:val="00080904"/>
    <w:rsid w:val="00080AF6"/>
    <w:rsid w:val="00080CDE"/>
    <w:rsid w:val="00080E51"/>
    <w:rsid w:val="00080FCB"/>
    <w:rsid w:val="00081032"/>
    <w:rsid w:val="00081165"/>
    <w:rsid w:val="00081251"/>
    <w:rsid w:val="0008154E"/>
    <w:rsid w:val="00081777"/>
    <w:rsid w:val="00081859"/>
    <w:rsid w:val="00081862"/>
    <w:rsid w:val="000819EC"/>
    <w:rsid w:val="00081BAF"/>
    <w:rsid w:val="00081BE3"/>
    <w:rsid w:val="00081C65"/>
    <w:rsid w:val="00081E78"/>
    <w:rsid w:val="00081EBE"/>
    <w:rsid w:val="000820EF"/>
    <w:rsid w:val="000821B9"/>
    <w:rsid w:val="0008234F"/>
    <w:rsid w:val="000823D8"/>
    <w:rsid w:val="0008245D"/>
    <w:rsid w:val="000826F8"/>
    <w:rsid w:val="000827DC"/>
    <w:rsid w:val="0008283C"/>
    <w:rsid w:val="00082875"/>
    <w:rsid w:val="0008294E"/>
    <w:rsid w:val="00082C51"/>
    <w:rsid w:val="00082D16"/>
    <w:rsid w:val="00082D19"/>
    <w:rsid w:val="00082D54"/>
    <w:rsid w:val="00082E23"/>
    <w:rsid w:val="00082EFC"/>
    <w:rsid w:val="000835C9"/>
    <w:rsid w:val="00083709"/>
    <w:rsid w:val="00083776"/>
    <w:rsid w:val="000838C4"/>
    <w:rsid w:val="00083F01"/>
    <w:rsid w:val="00083F7E"/>
    <w:rsid w:val="000845EE"/>
    <w:rsid w:val="00084649"/>
    <w:rsid w:val="000847BA"/>
    <w:rsid w:val="0008482A"/>
    <w:rsid w:val="000848A2"/>
    <w:rsid w:val="000848E9"/>
    <w:rsid w:val="00084A35"/>
    <w:rsid w:val="00084AE5"/>
    <w:rsid w:val="00084C0D"/>
    <w:rsid w:val="0008505C"/>
    <w:rsid w:val="00085440"/>
    <w:rsid w:val="00085464"/>
    <w:rsid w:val="00085525"/>
    <w:rsid w:val="00085651"/>
    <w:rsid w:val="00085D94"/>
    <w:rsid w:val="00086183"/>
    <w:rsid w:val="000862CE"/>
    <w:rsid w:val="0008634C"/>
    <w:rsid w:val="000864A2"/>
    <w:rsid w:val="000865D6"/>
    <w:rsid w:val="000866C3"/>
    <w:rsid w:val="00086AA3"/>
    <w:rsid w:val="00086C84"/>
    <w:rsid w:val="00086CDD"/>
    <w:rsid w:val="00086E17"/>
    <w:rsid w:val="00086F95"/>
    <w:rsid w:val="0008723E"/>
    <w:rsid w:val="000873AD"/>
    <w:rsid w:val="00087484"/>
    <w:rsid w:val="000875DB"/>
    <w:rsid w:val="000878E3"/>
    <w:rsid w:val="00087A78"/>
    <w:rsid w:val="00087BF6"/>
    <w:rsid w:val="00087F39"/>
    <w:rsid w:val="0009065D"/>
    <w:rsid w:val="0009072F"/>
    <w:rsid w:val="00090883"/>
    <w:rsid w:val="00090ED0"/>
    <w:rsid w:val="00090F80"/>
    <w:rsid w:val="000910B2"/>
    <w:rsid w:val="000911A8"/>
    <w:rsid w:val="00091326"/>
    <w:rsid w:val="000913CF"/>
    <w:rsid w:val="00091641"/>
    <w:rsid w:val="000916B5"/>
    <w:rsid w:val="00091786"/>
    <w:rsid w:val="000918E6"/>
    <w:rsid w:val="00091AA7"/>
    <w:rsid w:val="00091F4B"/>
    <w:rsid w:val="0009206B"/>
    <w:rsid w:val="00092110"/>
    <w:rsid w:val="00092180"/>
    <w:rsid w:val="0009227F"/>
    <w:rsid w:val="0009240B"/>
    <w:rsid w:val="0009253E"/>
    <w:rsid w:val="00092A50"/>
    <w:rsid w:val="00092D26"/>
    <w:rsid w:val="00093039"/>
    <w:rsid w:val="0009312C"/>
    <w:rsid w:val="0009347A"/>
    <w:rsid w:val="00093567"/>
    <w:rsid w:val="00093743"/>
    <w:rsid w:val="000938D8"/>
    <w:rsid w:val="00093A90"/>
    <w:rsid w:val="00093D1E"/>
    <w:rsid w:val="00093E02"/>
    <w:rsid w:val="0009408D"/>
    <w:rsid w:val="00094128"/>
    <w:rsid w:val="000945BE"/>
    <w:rsid w:val="000945DC"/>
    <w:rsid w:val="00094658"/>
    <w:rsid w:val="000947E5"/>
    <w:rsid w:val="00094959"/>
    <w:rsid w:val="00094B03"/>
    <w:rsid w:val="00094E41"/>
    <w:rsid w:val="00094E65"/>
    <w:rsid w:val="00094E79"/>
    <w:rsid w:val="00094F37"/>
    <w:rsid w:val="00095029"/>
    <w:rsid w:val="00095126"/>
    <w:rsid w:val="00095620"/>
    <w:rsid w:val="0009593F"/>
    <w:rsid w:val="00095A8E"/>
    <w:rsid w:val="00095C17"/>
    <w:rsid w:val="00095D67"/>
    <w:rsid w:val="00095FBD"/>
    <w:rsid w:val="000964EC"/>
    <w:rsid w:val="0009676F"/>
    <w:rsid w:val="0009692B"/>
    <w:rsid w:val="00096A42"/>
    <w:rsid w:val="00096C12"/>
    <w:rsid w:val="00096DFF"/>
    <w:rsid w:val="0009726B"/>
    <w:rsid w:val="00097562"/>
    <w:rsid w:val="000975E5"/>
    <w:rsid w:val="00097770"/>
    <w:rsid w:val="0009783A"/>
    <w:rsid w:val="00097ADE"/>
    <w:rsid w:val="00097B9F"/>
    <w:rsid w:val="000A0083"/>
    <w:rsid w:val="000A0305"/>
    <w:rsid w:val="000A0470"/>
    <w:rsid w:val="000A0627"/>
    <w:rsid w:val="000A090C"/>
    <w:rsid w:val="000A0911"/>
    <w:rsid w:val="000A0EE8"/>
    <w:rsid w:val="000A109A"/>
    <w:rsid w:val="000A1115"/>
    <w:rsid w:val="000A1280"/>
    <w:rsid w:val="000A12F4"/>
    <w:rsid w:val="000A1353"/>
    <w:rsid w:val="000A1385"/>
    <w:rsid w:val="000A1578"/>
    <w:rsid w:val="000A180B"/>
    <w:rsid w:val="000A1954"/>
    <w:rsid w:val="000A1F64"/>
    <w:rsid w:val="000A22A2"/>
    <w:rsid w:val="000A271E"/>
    <w:rsid w:val="000A2898"/>
    <w:rsid w:val="000A2CCE"/>
    <w:rsid w:val="000A2CD0"/>
    <w:rsid w:val="000A2FB7"/>
    <w:rsid w:val="000A335F"/>
    <w:rsid w:val="000A338E"/>
    <w:rsid w:val="000A367C"/>
    <w:rsid w:val="000A391B"/>
    <w:rsid w:val="000A39F5"/>
    <w:rsid w:val="000A428C"/>
    <w:rsid w:val="000A474F"/>
    <w:rsid w:val="000A47E0"/>
    <w:rsid w:val="000A4AA2"/>
    <w:rsid w:val="000A4B50"/>
    <w:rsid w:val="000A4BD1"/>
    <w:rsid w:val="000A4C27"/>
    <w:rsid w:val="000A4CBF"/>
    <w:rsid w:val="000A4CEA"/>
    <w:rsid w:val="000A4D7D"/>
    <w:rsid w:val="000A4F69"/>
    <w:rsid w:val="000A50F9"/>
    <w:rsid w:val="000A5252"/>
    <w:rsid w:val="000A52E5"/>
    <w:rsid w:val="000A564B"/>
    <w:rsid w:val="000A572C"/>
    <w:rsid w:val="000A588F"/>
    <w:rsid w:val="000A59A4"/>
    <w:rsid w:val="000A5CFF"/>
    <w:rsid w:val="000A5D8D"/>
    <w:rsid w:val="000A5DB7"/>
    <w:rsid w:val="000A61BE"/>
    <w:rsid w:val="000A62BC"/>
    <w:rsid w:val="000A64D4"/>
    <w:rsid w:val="000A666A"/>
    <w:rsid w:val="000A6715"/>
    <w:rsid w:val="000A6898"/>
    <w:rsid w:val="000A6D2A"/>
    <w:rsid w:val="000A72B3"/>
    <w:rsid w:val="000A73BD"/>
    <w:rsid w:val="000A75A4"/>
    <w:rsid w:val="000A75C2"/>
    <w:rsid w:val="000A75F4"/>
    <w:rsid w:val="000A7920"/>
    <w:rsid w:val="000A7A3C"/>
    <w:rsid w:val="000A7C83"/>
    <w:rsid w:val="000B052A"/>
    <w:rsid w:val="000B0696"/>
    <w:rsid w:val="000B0821"/>
    <w:rsid w:val="000B09A9"/>
    <w:rsid w:val="000B0B8E"/>
    <w:rsid w:val="000B0CAB"/>
    <w:rsid w:val="000B0CB5"/>
    <w:rsid w:val="000B0CBD"/>
    <w:rsid w:val="000B0FB0"/>
    <w:rsid w:val="000B10A1"/>
    <w:rsid w:val="000B1385"/>
    <w:rsid w:val="000B13E0"/>
    <w:rsid w:val="000B16EB"/>
    <w:rsid w:val="000B183D"/>
    <w:rsid w:val="000B18D1"/>
    <w:rsid w:val="000B1982"/>
    <w:rsid w:val="000B19B1"/>
    <w:rsid w:val="000B1C7A"/>
    <w:rsid w:val="000B1F8F"/>
    <w:rsid w:val="000B213C"/>
    <w:rsid w:val="000B226C"/>
    <w:rsid w:val="000B23A5"/>
    <w:rsid w:val="000B2510"/>
    <w:rsid w:val="000B25AE"/>
    <w:rsid w:val="000B2607"/>
    <w:rsid w:val="000B2B8F"/>
    <w:rsid w:val="000B2C2F"/>
    <w:rsid w:val="000B2F09"/>
    <w:rsid w:val="000B2F8A"/>
    <w:rsid w:val="000B3121"/>
    <w:rsid w:val="000B334B"/>
    <w:rsid w:val="000B33B1"/>
    <w:rsid w:val="000B349D"/>
    <w:rsid w:val="000B372B"/>
    <w:rsid w:val="000B38DA"/>
    <w:rsid w:val="000B3AD8"/>
    <w:rsid w:val="000B3BA5"/>
    <w:rsid w:val="000B3C22"/>
    <w:rsid w:val="000B3C6B"/>
    <w:rsid w:val="000B3C93"/>
    <w:rsid w:val="000B3CE5"/>
    <w:rsid w:val="000B3D43"/>
    <w:rsid w:val="000B3DC1"/>
    <w:rsid w:val="000B3ECC"/>
    <w:rsid w:val="000B3FF8"/>
    <w:rsid w:val="000B40DD"/>
    <w:rsid w:val="000B42DA"/>
    <w:rsid w:val="000B4332"/>
    <w:rsid w:val="000B469A"/>
    <w:rsid w:val="000B4724"/>
    <w:rsid w:val="000B4771"/>
    <w:rsid w:val="000B49C4"/>
    <w:rsid w:val="000B4FC8"/>
    <w:rsid w:val="000B5027"/>
    <w:rsid w:val="000B522C"/>
    <w:rsid w:val="000B5243"/>
    <w:rsid w:val="000B53F4"/>
    <w:rsid w:val="000B5527"/>
    <w:rsid w:val="000B5579"/>
    <w:rsid w:val="000B5715"/>
    <w:rsid w:val="000B5780"/>
    <w:rsid w:val="000B57EE"/>
    <w:rsid w:val="000B5892"/>
    <w:rsid w:val="000B5ACE"/>
    <w:rsid w:val="000B5BE7"/>
    <w:rsid w:val="000B60C7"/>
    <w:rsid w:val="000B6146"/>
    <w:rsid w:val="000B640E"/>
    <w:rsid w:val="000B6507"/>
    <w:rsid w:val="000B66EE"/>
    <w:rsid w:val="000B675B"/>
    <w:rsid w:val="000B6793"/>
    <w:rsid w:val="000B6915"/>
    <w:rsid w:val="000B6DD4"/>
    <w:rsid w:val="000B6E5F"/>
    <w:rsid w:val="000B70A5"/>
    <w:rsid w:val="000B7338"/>
    <w:rsid w:val="000B760A"/>
    <w:rsid w:val="000B76E8"/>
    <w:rsid w:val="000B77CF"/>
    <w:rsid w:val="000B7813"/>
    <w:rsid w:val="000B7998"/>
    <w:rsid w:val="000B799F"/>
    <w:rsid w:val="000B7C30"/>
    <w:rsid w:val="000B7EDF"/>
    <w:rsid w:val="000C0266"/>
    <w:rsid w:val="000C03DF"/>
    <w:rsid w:val="000C05F5"/>
    <w:rsid w:val="000C0AB8"/>
    <w:rsid w:val="000C0CB9"/>
    <w:rsid w:val="000C0D65"/>
    <w:rsid w:val="000C0E97"/>
    <w:rsid w:val="000C0E9B"/>
    <w:rsid w:val="000C10F3"/>
    <w:rsid w:val="000C120F"/>
    <w:rsid w:val="000C1440"/>
    <w:rsid w:val="000C179E"/>
    <w:rsid w:val="000C18AA"/>
    <w:rsid w:val="000C1B4C"/>
    <w:rsid w:val="000C1B9C"/>
    <w:rsid w:val="000C1FCE"/>
    <w:rsid w:val="000C21E1"/>
    <w:rsid w:val="000C24BD"/>
    <w:rsid w:val="000C2549"/>
    <w:rsid w:val="000C282E"/>
    <w:rsid w:val="000C29AC"/>
    <w:rsid w:val="000C2AB2"/>
    <w:rsid w:val="000C2CCE"/>
    <w:rsid w:val="000C2EEE"/>
    <w:rsid w:val="000C2F39"/>
    <w:rsid w:val="000C30C1"/>
    <w:rsid w:val="000C355D"/>
    <w:rsid w:val="000C3769"/>
    <w:rsid w:val="000C38B3"/>
    <w:rsid w:val="000C38CE"/>
    <w:rsid w:val="000C3E72"/>
    <w:rsid w:val="000C40DB"/>
    <w:rsid w:val="000C40DF"/>
    <w:rsid w:val="000C42FF"/>
    <w:rsid w:val="000C48B6"/>
    <w:rsid w:val="000C4B52"/>
    <w:rsid w:val="000C4B6A"/>
    <w:rsid w:val="000C4BFB"/>
    <w:rsid w:val="000C4D0F"/>
    <w:rsid w:val="000C4DDE"/>
    <w:rsid w:val="000C4DF7"/>
    <w:rsid w:val="000C4F73"/>
    <w:rsid w:val="000C505A"/>
    <w:rsid w:val="000C5654"/>
    <w:rsid w:val="000C56E4"/>
    <w:rsid w:val="000C57EC"/>
    <w:rsid w:val="000C58BF"/>
    <w:rsid w:val="000C5924"/>
    <w:rsid w:val="000C5B90"/>
    <w:rsid w:val="000C5BF7"/>
    <w:rsid w:val="000C5D55"/>
    <w:rsid w:val="000C5DCB"/>
    <w:rsid w:val="000C5F3F"/>
    <w:rsid w:val="000C6058"/>
    <w:rsid w:val="000C639F"/>
    <w:rsid w:val="000C659C"/>
    <w:rsid w:val="000C6641"/>
    <w:rsid w:val="000C66E2"/>
    <w:rsid w:val="000C6873"/>
    <w:rsid w:val="000C6C73"/>
    <w:rsid w:val="000C6D13"/>
    <w:rsid w:val="000C6D1E"/>
    <w:rsid w:val="000C6F00"/>
    <w:rsid w:val="000C72D6"/>
    <w:rsid w:val="000C7507"/>
    <w:rsid w:val="000C7782"/>
    <w:rsid w:val="000C7798"/>
    <w:rsid w:val="000C7982"/>
    <w:rsid w:val="000C7A00"/>
    <w:rsid w:val="000C7A48"/>
    <w:rsid w:val="000C7BB5"/>
    <w:rsid w:val="000C7D31"/>
    <w:rsid w:val="000D01EB"/>
    <w:rsid w:val="000D0368"/>
    <w:rsid w:val="000D0610"/>
    <w:rsid w:val="000D09EE"/>
    <w:rsid w:val="000D0B36"/>
    <w:rsid w:val="000D0C0B"/>
    <w:rsid w:val="000D112B"/>
    <w:rsid w:val="000D11D4"/>
    <w:rsid w:val="000D13CD"/>
    <w:rsid w:val="000D14E7"/>
    <w:rsid w:val="000D1707"/>
    <w:rsid w:val="000D189C"/>
    <w:rsid w:val="000D1931"/>
    <w:rsid w:val="000D1990"/>
    <w:rsid w:val="000D1DAA"/>
    <w:rsid w:val="000D1DF1"/>
    <w:rsid w:val="000D1E13"/>
    <w:rsid w:val="000D1E1D"/>
    <w:rsid w:val="000D1FA4"/>
    <w:rsid w:val="000D2249"/>
    <w:rsid w:val="000D22D0"/>
    <w:rsid w:val="000D2344"/>
    <w:rsid w:val="000D25F6"/>
    <w:rsid w:val="000D29FA"/>
    <w:rsid w:val="000D2D72"/>
    <w:rsid w:val="000D33D1"/>
    <w:rsid w:val="000D34D1"/>
    <w:rsid w:val="000D3609"/>
    <w:rsid w:val="000D3859"/>
    <w:rsid w:val="000D3A03"/>
    <w:rsid w:val="000D3A8E"/>
    <w:rsid w:val="000D3AE7"/>
    <w:rsid w:val="000D3B20"/>
    <w:rsid w:val="000D3F04"/>
    <w:rsid w:val="000D3FF5"/>
    <w:rsid w:val="000D4106"/>
    <w:rsid w:val="000D4113"/>
    <w:rsid w:val="000D429D"/>
    <w:rsid w:val="000D4420"/>
    <w:rsid w:val="000D4570"/>
    <w:rsid w:val="000D45D4"/>
    <w:rsid w:val="000D4804"/>
    <w:rsid w:val="000D48E1"/>
    <w:rsid w:val="000D4909"/>
    <w:rsid w:val="000D4AA1"/>
    <w:rsid w:val="000D4B13"/>
    <w:rsid w:val="000D4C50"/>
    <w:rsid w:val="000D4DC9"/>
    <w:rsid w:val="000D4DD8"/>
    <w:rsid w:val="000D4E3C"/>
    <w:rsid w:val="000D4EE2"/>
    <w:rsid w:val="000D4EFD"/>
    <w:rsid w:val="000D4FDD"/>
    <w:rsid w:val="000D52F2"/>
    <w:rsid w:val="000D5354"/>
    <w:rsid w:val="000D536C"/>
    <w:rsid w:val="000D53E4"/>
    <w:rsid w:val="000D5485"/>
    <w:rsid w:val="000D54F0"/>
    <w:rsid w:val="000D5530"/>
    <w:rsid w:val="000D587F"/>
    <w:rsid w:val="000D58A0"/>
    <w:rsid w:val="000D5928"/>
    <w:rsid w:val="000D5992"/>
    <w:rsid w:val="000D5B0E"/>
    <w:rsid w:val="000D5E7A"/>
    <w:rsid w:val="000D665D"/>
    <w:rsid w:val="000D66E4"/>
    <w:rsid w:val="000D67FE"/>
    <w:rsid w:val="000D68F9"/>
    <w:rsid w:val="000D697F"/>
    <w:rsid w:val="000D6D34"/>
    <w:rsid w:val="000D6EC7"/>
    <w:rsid w:val="000D6F7F"/>
    <w:rsid w:val="000D6F9D"/>
    <w:rsid w:val="000D7364"/>
    <w:rsid w:val="000D773A"/>
    <w:rsid w:val="000D7AF0"/>
    <w:rsid w:val="000D7C35"/>
    <w:rsid w:val="000D7D4B"/>
    <w:rsid w:val="000D7D89"/>
    <w:rsid w:val="000D7DB2"/>
    <w:rsid w:val="000D7F4C"/>
    <w:rsid w:val="000DB356"/>
    <w:rsid w:val="000E02BD"/>
    <w:rsid w:val="000E0589"/>
    <w:rsid w:val="000E0772"/>
    <w:rsid w:val="000E0FD0"/>
    <w:rsid w:val="000E10BE"/>
    <w:rsid w:val="000E126C"/>
    <w:rsid w:val="000E130F"/>
    <w:rsid w:val="000E166C"/>
    <w:rsid w:val="000E186A"/>
    <w:rsid w:val="000E18C4"/>
    <w:rsid w:val="000E1A11"/>
    <w:rsid w:val="000E1B39"/>
    <w:rsid w:val="000E2082"/>
    <w:rsid w:val="000E2150"/>
    <w:rsid w:val="000E21C0"/>
    <w:rsid w:val="000E2205"/>
    <w:rsid w:val="000E2684"/>
    <w:rsid w:val="000E27C7"/>
    <w:rsid w:val="000E2817"/>
    <w:rsid w:val="000E2840"/>
    <w:rsid w:val="000E2B0D"/>
    <w:rsid w:val="000E2BE1"/>
    <w:rsid w:val="000E2FB5"/>
    <w:rsid w:val="000E32A4"/>
    <w:rsid w:val="000E3750"/>
    <w:rsid w:val="000E3854"/>
    <w:rsid w:val="000E388E"/>
    <w:rsid w:val="000E398D"/>
    <w:rsid w:val="000E39BC"/>
    <w:rsid w:val="000E3A3B"/>
    <w:rsid w:val="000E3B25"/>
    <w:rsid w:val="000E3D62"/>
    <w:rsid w:val="000E3D80"/>
    <w:rsid w:val="000E3FA4"/>
    <w:rsid w:val="000E4164"/>
    <w:rsid w:val="000E42D2"/>
    <w:rsid w:val="000E43E0"/>
    <w:rsid w:val="000E470D"/>
    <w:rsid w:val="000E47A6"/>
    <w:rsid w:val="000E4A50"/>
    <w:rsid w:val="000E4BE5"/>
    <w:rsid w:val="000E4CB5"/>
    <w:rsid w:val="000E5149"/>
    <w:rsid w:val="000E5164"/>
    <w:rsid w:val="000E51CF"/>
    <w:rsid w:val="000E5328"/>
    <w:rsid w:val="000E533D"/>
    <w:rsid w:val="000E5B64"/>
    <w:rsid w:val="000E5BCE"/>
    <w:rsid w:val="000E5DB5"/>
    <w:rsid w:val="000E5DB7"/>
    <w:rsid w:val="000E5F95"/>
    <w:rsid w:val="000E61EC"/>
    <w:rsid w:val="000E64B3"/>
    <w:rsid w:val="000E6629"/>
    <w:rsid w:val="000E663C"/>
    <w:rsid w:val="000E6893"/>
    <w:rsid w:val="000E6899"/>
    <w:rsid w:val="000E6ED4"/>
    <w:rsid w:val="000E72FC"/>
    <w:rsid w:val="000E78DB"/>
    <w:rsid w:val="000E79A2"/>
    <w:rsid w:val="000E79E3"/>
    <w:rsid w:val="000E7A29"/>
    <w:rsid w:val="000E7C2F"/>
    <w:rsid w:val="000E7E62"/>
    <w:rsid w:val="000E7F39"/>
    <w:rsid w:val="000E7FFD"/>
    <w:rsid w:val="000F0024"/>
    <w:rsid w:val="000F041E"/>
    <w:rsid w:val="000F056D"/>
    <w:rsid w:val="000F06CA"/>
    <w:rsid w:val="000F0972"/>
    <w:rsid w:val="000F0B1B"/>
    <w:rsid w:val="000F0BBB"/>
    <w:rsid w:val="000F0EC8"/>
    <w:rsid w:val="000F1207"/>
    <w:rsid w:val="000F1451"/>
    <w:rsid w:val="000F14EE"/>
    <w:rsid w:val="000F162A"/>
    <w:rsid w:val="000F1A47"/>
    <w:rsid w:val="000F1AD7"/>
    <w:rsid w:val="000F1AF1"/>
    <w:rsid w:val="000F1D16"/>
    <w:rsid w:val="000F202D"/>
    <w:rsid w:val="000F27A9"/>
    <w:rsid w:val="000F27AD"/>
    <w:rsid w:val="000F281C"/>
    <w:rsid w:val="000F2E03"/>
    <w:rsid w:val="000F2E0B"/>
    <w:rsid w:val="000F30CB"/>
    <w:rsid w:val="000F314F"/>
    <w:rsid w:val="000F3256"/>
    <w:rsid w:val="000F328C"/>
    <w:rsid w:val="000F338D"/>
    <w:rsid w:val="000F3470"/>
    <w:rsid w:val="000F348D"/>
    <w:rsid w:val="000F3746"/>
    <w:rsid w:val="000F3889"/>
    <w:rsid w:val="000F38EA"/>
    <w:rsid w:val="000F390D"/>
    <w:rsid w:val="000F39CA"/>
    <w:rsid w:val="000F3B94"/>
    <w:rsid w:val="000F3BE8"/>
    <w:rsid w:val="000F3C0D"/>
    <w:rsid w:val="000F3E07"/>
    <w:rsid w:val="000F3F61"/>
    <w:rsid w:val="000F418D"/>
    <w:rsid w:val="000F44C9"/>
    <w:rsid w:val="000F4509"/>
    <w:rsid w:val="000F457D"/>
    <w:rsid w:val="000F4A09"/>
    <w:rsid w:val="000F4A40"/>
    <w:rsid w:val="000F4C81"/>
    <w:rsid w:val="000F4CA3"/>
    <w:rsid w:val="000F4CB7"/>
    <w:rsid w:val="000F4CF6"/>
    <w:rsid w:val="000F4D89"/>
    <w:rsid w:val="000F4F92"/>
    <w:rsid w:val="000F4FB8"/>
    <w:rsid w:val="000F500E"/>
    <w:rsid w:val="000F5154"/>
    <w:rsid w:val="000F53FB"/>
    <w:rsid w:val="000F56FD"/>
    <w:rsid w:val="000F5851"/>
    <w:rsid w:val="000F5A18"/>
    <w:rsid w:val="000F5BB4"/>
    <w:rsid w:val="000F5C22"/>
    <w:rsid w:val="000F6129"/>
    <w:rsid w:val="000F6177"/>
    <w:rsid w:val="000F63C1"/>
    <w:rsid w:val="000F644C"/>
    <w:rsid w:val="000F670F"/>
    <w:rsid w:val="000F685B"/>
    <w:rsid w:val="000F68EB"/>
    <w:rsid w:val="000F6E13"/>
    <w:rsid w:val="000F701B"/>
    <w:rsid w:val="000F707B"/>
    <w:rsid w:val="000F7353"/>
    <w:rsid w:val="000F754E"/>
    <w:rsid w:val="000F7879"/>
    <w:rsid w:val="000F7D2A"/>
    <w:rsid w:val="000F7D52"/>
    <w:rsid w:val="00100307"/>
    <w:rsid w:val="00100366"/>
    <w:rsid w:val="00100A40"/>
    <w:rsid w:val="00100B94"/>
    <w:rsid w:val="00100BBB"/>
    <w:rsid w:val="00100BF7"/>
    <w:rsid w:val="00100F15"/>
    <w:rsid w:val="00100F20"/>
    <w:rsid w:val="00100FB0"/>
    <w:rsid w:val="00100FEE"/>
    <w:rsid w:val="0010104E"/>
    <w:rsid w:val="00101269"/>
    <w:rsid w:val="001012B2"/>
    <w:rsid w:val="001013A6"/>
    <w:rsid w:val="001013EC"/>
    <w:rsid w:val="0010159F"/>
    <w:rsid w:val="001015D1"/>
    <w:rsid w:val="0010164B"/>
    <w:rsid w:val="00101B11"/>
    <w:rsid w:val="00101CC4"/>
    <w:rsid w:val="00101CF6"/>
    <w:rsid w:val="00101E93"/>
    <w:rsid w:val="00101FC5"/>
    <w:rsid w:val="0010203A"/>
    <w:rsid w:val="001020B5"/>
    <w:rsid w:val="0010215A"/>
    <w:rsid w:val="00102236"/>
    <w:rsid w:val="00102662"/>
    <w:rsid w:val="0010281A"/>
    <w:rsid w:val="00102AD8"/>
    <w:rsid w:val="00102C53"/>
    <w:rsid w:val="00103163"/>
    <w:rsid w:val="00103446"/>
    <w:rsid w:val="0010423C"/>
    <w:rsid w:val="001042E9"/>
    <w:rsid w:val="00104612"/>
    <w:rsid w:val="001049FB"/>
    <w:rsid w:val="00104A5E"/>
    <w:rsid w:val="00104A96"/>
    <w:rsid w:val="00104AF1"/>
    <w:rsid w:val="00104BCF"/>
    <w:rsid w:val="00104D5F"/>
    <w:rsid w:val="00104E65"/>
    <w:rsid w:val="00105696"/>
    <w:rsid w:val="00105821"/>
    <w:rsid w:val="00105849"/>
    <w:rsid w:val="00105D90"/>
    <w:rsid w:val="001061AB"/>
    <w:rsid w:val="00106240"/>
    <w:rsid w:val="0010629B"/>
    <w:rsid w:val="001062F4"/>
    <w:rsid w:val="0010649C"/>
    <w:rsid w:val="001067A3"/>
    <w:rsid w:val="00106895"/>
    <w:rsid w:val="00106993"/>
    <w:rsid w:val="00106AE7"/>
    <w:rsid w:val="00106BCD"/>
    <w:rsid w:val="00106D2D"/>
    <w:rsid w:val="00106DD3"/>
    <w:rsid w:val="00106E10"/>
    <w:rsid w:val="00106EF8"/>
    <w:rsid w:val="0010706F"/>
    <w:rsid w:val="001070F0"/>
    <w:rsid w:val="00107126"/>
    <w:rsid w:val="001072F7"/>
    <w:rsid w:val="0010738F"/>
    <w:rsid w:val="0010763E"/>
    <w:rsid w:val="00107705"/>
    <w:rsid w:val="001079B9"/>
    <w:rsid w:val="00107A46"/>
    <w:rsid w:val="00107A6C"/>
    <w:rsid w:val="00107B7D"/>
    <w:rsid w:val="00107EE6"/>
    <w:rsid w:val="001100B2"/>
    <w:rsid w:val="0011037E"/>
    <w:rsid w:val="0011048E"/>
    <w:rsid w:val="001105A7"/>
    <w:rsid w:val="0011074D"/>
    <w:rsid w:val="0011076F"/>
    <w:rsid w:val="0011083D"/>
    <w:rsid w:val="001109AC"/>
    <w:rsid w:val="001109C2"/>
    <w:rsid w:val="00110E7E"/>
    <w:rsid w:val="001111D3"/>
    <w:rsid w:val="001111F6"/>
    <w:rsid w:val="0011126E"/>
    <w:rsid w:val="001114CF"/>
    <w:rsid w:val="00111966"/>
    <w:rsid w:val="00111A09"/>
    <w:rsid w:val="00111B8D"/>
    <w:rsid w:val="00111CF0"/>
    <w:rsid w:val="00111D81"/>
    <w:rsid w:val="00111FFF"/>
    <w:rsid w:val="0011211D"/>
    <w:rsid w:val="00112376"/>
    <w:rsid w:val="00112502"/>
    <w:rsid w:val="0011252D"/>
    <w:rsid w:val="00112912"/>
    <w:rsid w:val="0011291D"/>
    <w:rsid w:val="00112992"/>
    <w:rsid w:val="00112A43"/>
    <w:rsid w:val="00112DBB"/>
    <w:rsid w:val="001130A7"/>
    <w:rsid w:val="00113255"/>
    <w:rsid w:val="00113284"/>
    <w:rsid w:val="001132A7"/>
    <w:rsid w:val="00113573"/>
    <w:rsid w:val="001137A0"/>
    <w:rsid w:val="00113920"/>
    <w:rsid w:val="0011399A"/>
    <w:rsid w:val="00113B21"/>
    <w:rsid w:val="00113D00"/>
    <w:rsid w:val="00113D3F"/>
    <w:rsid w:val="00113F66"/>
    <w:rsid w:val="00114028"/>
    <w:rsid w:val="0011419C"/>
    <w:rsid w:val="001141B2"/>
    <w:rsid w:val="0011422C"/>
    <w:rsid w:val="00114232"/>
    <w:rsid w:val="001142D8"/>
    <w:rsid w:val="001145B9"/>
    <w:rsid w:val="0011482C"/>
    <w:rsid w:val="00114A28"/>
    <w:rsid w:val="00114B37"/>
    <w:rsid w:val="00114D43"/>
    <w:rsid w:val="00114D96"/>
    <w:rsid w:val="001152B2"/>
    <w:rsid w:val="001152F2"/>
    <w:rsid w:val="001156DA"/>
    <w:rsid w:val="0011585E"/>
    <w:rsid w:val="0011594E"/>
    <w:rsid w:val="00115A7D"/>
    <w:rsid w:val="00115B00"/>
    <w:rsid w:val="00115C0C"/>
    <w:rsid w:val="00115E40"/>
    <w:rsid w:val="00115EDB"/>
    <w:rsid w:val="0011657D"/>
    <w:rsid w:val="00116627"/>
    <w:rsid w:val="001167E7"/>
    <w:rsid w:val="001167EC"/>
    <w:rsid w:val="00116CEC"/>
    <w:rsid w:val="00116EED"/>
    <w:rsid w:val="0011701A"/>
    <w:rsid w:val="00117185"/>
    <w:rsid w:val="001171A5"/>
    <w:rsid w:val="001171DD"/>
    <w:rsid w:val="0011737A"/>
    <w:rsid w:val="00117432"/>
    <w:rsid w:val="0011755E"/>
    <w:rsid w:val="00117895"/>
    <w:rsid w:val="00117A56"/>
    <w:rsid w:val="00117A98"/>
    <w:rsid w:val="00117B44"/>
    <w:rsid w:val="00117CFB"/>
    <w:rsid w:val="00117E0D"/>
    <w:rsid w:val="00117EDD"/>
    <w:rsid w:val="00117F2E"/>
    <w:rsid w:val="00117FB1"/>
    <w:rsid w:val="001182D2"/>
    <w:rsid w:val="0012056F"/>
    <w:rsid w:val="00120580"/>
    <w:rsid w:val="001205DB"/>
    <w:rsid w:val="00120828"/>
    <w:rsid w:val="00120A95"/>
    <w:rsid w:val="00120B3E"/>
    <w:rsid w:val="00120BB7"/>
    <w:rsid w:val="00120CDE"/>
    <w:rsid w:val="00120D95"/>
    <w:rsid w:val="00120E1E"/>
    <w:rsid w:val="00120E45"/>
    <w:rsid w:val="00120E6F"/>
    <w:rsid w:val="00120F34"/>
    <w:rsid w:val="00121361"/>
    <w:rsid w:val="00121424"/>
    <w:rsid w:val="0012163B"/>
    <w:rsid w:val="00121A35"/>
    <w:rsid w:val="00121ABC"/>
    <w:rsid w:val="00121C9E"/>
    <w:rsid w:val="00121DF9"/>
    <w:rsid w:val="00121EDA"/>
    <w:rsid w:val="00121EDF"/>
    <w:rsid w:val="0012204A"/>
    <w:rsid w:val="00122080"/>
    <w:rsid w:val="00122127"/>
    <w:rsid w:val="00122388"/>
    <w:rsid w:val="001223F6"/>
    <w:rsid w:val="0012258B"/>
    <w:rsid w:val="001225E3"/>
    <w:rsid w:val="001225ED"/>
    <w:rsid w:val="001227CD"/>
    <w:rsid w:val="00122982"/>
    <w:rsid w:val="00122BB9"/>
    <w:rsid w:val="00122BC0"/>
    <w:rsid w:val="00122CDE"/>
    <w:rsid w:val="00123683"/>
    <w:rsid w:val="0012375B"/>
    <w:rsid w:val="001237C0"/>
    <w:rsid w:val="0012381B"/>
    <w:rsid w:val="00123C78"/>
    <w:rsid w:val="00123DB2"/>
    <w:rsid w:val="00123E3E"/>
    <w:rsid w:val="001244D8"/>
    <w:rsid w:val="00124554"/>
    <w:rsid w:val="00124783"/>
    <w:rsid w:val="00124826"/>
    <w:rsid w:val="00124947"/>
    <w:rsid w:val="00124AE2"/>
    <w:rsid w:val="00124B60"/>
    <w:rsid w:val="00124BFA"/>
    <w:rsid w:val="001251D8"/>
    <w:rsid w:val="0012522D"/>
    <w:rsid w:val="00125296"/>
    <w:rsid w:val="001253D7"/>
    <w:rsid w:val="001254F9"/>
    <w:rsid w:val="00125552"/>
    <w:rsid w:val="00125697"/>
    <w:rsid w:val="00125907"/>
    <w:rsid w:val="0012596A"/>
    <w:rsid w:val="00125A0B"/>
    <w:rsid w:val="00125A25"/>
    <w:rsid w:val="00125B0E"/>
    <w:rsid w:val="00125DB4"/>
    <w:rsid w:val="00125EB1"/>
    <w:rsid w:val="00126301"/>
    <w:rsid w:val="00126455"/>
    <w:rsid w:val="00126666"/>
    <w:rsid w:val="001267B7"/>
    <w:rsid w:val="00126862"/>
    <w:rsid w:val="00126A1A"/>
    <w:rsid w:val="00126A5D"/>
    <w:rsid w:val="00126CEB"/>
    <w:rsid w:val="00126FC2"/>
    <w:rsid w:val="0012726D"/>
    <w:rsid w:val="00127400"/>
    <w:rsid w:val="00127A09"/>
    <w:rsid w:val="001306B2"/>
    <w:rsid w:val="00130967"/>
    <w:rsid w:val="00130EFC"/>
    <w:rsid w:val="0013143A"/>
    <w:rsid w:val="00131729"/>
    <w:rsid w:val="00131996"/>
    <w:rsid w:val="00131E83"/>
    <w:rsid w:val="00131F1E"/>
    <w:rsid w:val="0013212D"/>
    <w:rsid w:val="001321EB"/>
    <w:rsid w:val="001322ED"/>
    <w:rsid w:val="001324CC"/>
    <w:rsid w:val="001325A5"/>
    <w:rsid w:val="00132603"/>
    <w:rsid w:val="00132791"/>
    <w:rsid w:val="0013299D"/>
    <w:rsid w:val="00132C0C"/>
    <w:rsid w:val="00132C3A"/>
    <w:rsid w:val="00132CD6"/>
    <w:rsid w:val="00132EE0"/>
    <w:rsid w:val="00132F8A"/>
    <w:rsid w:val="00133240"/>
    <w:rsid w:val="00133A95"/>
    <w:rsid w:val="00133AD4"/>
    <w:rsid w:val="00133BE4"/>
    <w:rsid w:val="00133D6C"/>
    <w:rsid w:val="00133DEC"/>
    <w:rsid w:val="00133FE4"/>
    <w:rsid w:val="00133FF1"/>
    <w:rsid w:val="001340E6"/>
    <w:rsid w:val="001342FB"/>
    <w:rsid w:val="00134361"/>
    <w:rsid w:val="001343A8"/>
    <w:rsid w:val="00134400"/>
    <w:rsid w:val="001347E8"/>
    <w:rsid w:val="00134846"/>
    <w:rsid w:val="0013485E"/>
    <w:rsid w:val="00134A61"/>
    <w:rsid w:val="00134AEE"/>
    <w:rsid w:val="00134CD0"/>
    <w:rsid w:val="00134D42"/>
    <w:rsid w:val="00134DFA"/>
    <w:rsid w:val="0013500D"/>
    <w:rsid w:val="001352B2"/>
    <w:rsid w:val="00135528"/>
    <w:rsid w:val="0013563D"/>
    <w:rsid w:val="00135AB1"/>
    <w:rsid w:val="00135AD1"/>
    <w:rsid w:val="00135C12"/>
    <w:rsid w:val="00135C67"/>
    <w:rsid w:val="00135DCD"/>
    <w:rsid w:val="00135E28"/>
    <w:rsid w:val="00135E61"/>
    <w:rsid w:val="00135E82"/>
    <w:rsid w:val="00136110"/>
    <w:rsid w:val="001364E7"/>
    <w:rsid w:val="0013652D"/>
    <w:rsid w:val="00136571"/>
    <w:rsid w:val="001366BB"/>
    <w:rsid w:val="0013682F"/>
    <w:rsid w:val="0013693D"/>
    <w:rsid w:val="0013694E"/>
    <w:rsid w:val="001369B3"/>
    <w:rsid w:val="001369CD"/>
    <w:rsid w:val="00136C6B"/>
    <w:rsid w:val="00136C80"/>
    <w:rsid w:val="00136D62"/>
    <w:rsid w:val="00136E4E"/>
    <w:rsid w:val="00136E63"/>
    <w:rsid w:val="00137080"/>
    <w:rsid w:val="001370DC"/>
    <w:rsid w:val="001371E7"/>
    <w:rsid w:val="001372E5"/>
    <w:rsid w:val="00137315"/>
    <w:rsid w:val="001373A1"/>
    <w:rsid w:val="0013772A"/>
    <w:rsid w:val="0013777A"/>
    <w:rsid w:val="00137867"/>
    <w:rsid w:val="00137B0B"/>
    <w:rsid w:val="0014027E"/>
    <w:rsid w:val="001402CC"/>
    <w:rsid w:val="001408AB"/>
    <w:rsid w:val="001408F2"/>
    <w:rsid w:val="00140BB0"/>
    <w:rsid w:val="00140D82"/>
    <w:rsid w:val="0014107F"/>
    <w:rsid w:val="001410C5"/>
    <w:rsid w:val="001413BE"/>
    <w:rsid w:val="001413D5"/>
    <w:rsid w:val="001415E2"/>
    <w:rsid w:val="001417B5"/>
    <w:rsid w:val="00141C7F"/>
    <w:rsid w:val="00141F31"/>
    <w:rsid w:val="00141F83"/>
    <w:rsid w:val="001421B6"/>
    <w:rsid w:val="0014256D"/>
    <w:rsid w:val="00142871"/>
    <w:rsid w:val="00142911"/>
    <w:rsid w:val="00142922"/>
    <w:rsid w:val="001429AB"/>
    <w:rsid w:val="00142DAF"/>
    <w:rsid w:val="00142E34"/>
    <w:rsid w:val="001430D3"/>
    <w:rsid w:val="001431A4"/>
    <w:rsid w:val="001436F0"/>
    <w:rsid w:val="0014397F"/>
    <w:rsid w:val="00143B37"/>
    <w:rsid w:val="00143B3B"/>
    <w:rsid w:val="00143DC7"/>
    <w:rsid w:val="00143EBE"/>
    <w:rsid w:val="00144219"/>
    <w:rsid w:val="00144342"/>
    <w:rsid w:val="0014450D"/>
    <w:rsid w:val="00144880"/>
    <w:rsid w:val="00144FDF"/>
    <w:rsid w:val="00145073"/>
    <w:rsid w:val="001452D9"/>
    <w:rsid w:val="001455BD"/>
    <w:rsid w:val="001455E1"/>
    <w:rsid w:val="00145E77"/>
    <w:rsid w:val="0014606D"/>
    <w:rsid w:val="00146375"/>
    <w:rsid w:val="001464EB"/>
    <w:rsid w:val="00146701"/>
    <w:rsid w:val="00146735"/>
    <w:rsid w:val="001467B2"/>
    <w:rsid w:val="0014686A"/>
    <w:rsid w:val="0014690E"/>
    <w:rsid w:val="00146A7B"/>
    <w:rsid w:val="00146AF3"/>
    <w:rsid w:val="00146B71"/>
    <w:rsid w:val="00146C7D"/>
    <w:rsid w:val="00146CDD"/>
    <w:rsid w:val="00146E27"/>
    <w:rsid w:val="00147051"/>
    <w:rsid w:val="0014714B"/>
    <w:rsid w:val="00147207"/>
    <w:rsid w:val="00147379"/>
    <w:rsid w:val="001475D8"/>
    <w:rsid w:val="00147761"/>
    <w:rsid w:val="00147849"/>
    <w:rsid w:val="00147875"/>
    <w:rsid w:val="0014789D"/>
    <w:rsid w:val="00147A31"/>
    <w:rsid w:val="00147F36"/>
    <w:rsid w:val="0015005D"/>
    <w:rsid w:val="0015031C"/>
    <w:rsid w:val="001505C1"/>
    <w:rsid w:val="00150725"/>
    <w:rsid w:val="00150872"/>
    <w:rsid w:val="00150A85"/>
    <w:rsid w:val="00150BF2"/>
    <w:rsid w:val="00150CDB"/>
    <w:rsid w:val="00150F21"/>
    <w:rsid w:val="0015108A"/>
    <w:rsid w:val="00151437"/>
    <w:rsid w:val="001514D3"/>
    <w:rsid w:val="001515CD"/>
    <w:rsid w:val="001515E1"/>
    <w:rsid w:val="001515F8"/>
    <w:rsid w:val="00151649"/>
    <w:rsid w:val="001518FD"/>
    <w:rsid w:val="00151A57"/>
    <w:rsid w:val="00151EBC"/>
    <w:rsid w:val="00152050"/>
    <w:rsid w:val="00152180"/>
    <w:rsid w:val="001522BC"/>
    <w:rsid w:val="00152530"/>
    <w:rsid w:val="001526B0"/>
    <w:rsid w:val="00152771"/>
    <w:rsid w:val="00152887"/>
    <w:rsid w:val="00152938"/>
    <w:rsid w:val="00152980"/>
    <w:rsid w:val="00152A18"/>
    <w:rsid w:val="00152A72"/>
    <w:rsid w:val="00152ABD"/>
    <w:rsid w:val="00152B5C"/>
    <w:rsid w:val="00152DA6"/>
    <w:rsid w:val="00153254"/>
    <w:rsid w:val="001534EC"/>
    <w:rsid w:val="0015391D"/>
    <w:rsid w:val="0015401C"/>
    <w:rsid w:val="0015414D"/>
    <w:rsid w:val="0015416D"/>
    <w:rsid w:val="0015420F"/>
    <w:rsid w:val="001542BF"/>
    <w:rsid w:val="00154512"/>
    <w:rsid w:val="00154697"/>
    <w:rsid w:val="00154B07"/>
    <w:rsid w:val="0015502F"/>
    <w:rsid w:val="00155106"/>
    <w:rsid w:val="0015524B"/>
    <w:rsid w:val="001552FA"/>
    <w:rsid w:val="00155343"/>
    <w:rsid w:val="00155352"/>
    <w:rsid w:val="0015538A"/>
    <w:rsid w:val="00155399"/>
    <w:rsid w:val="001553F7"/>
    <w:rsid w:val="00155401"/>
    <w:rsid w:val="00155878"/>
    <w:rsid w:val="00155A20"/>
    <w:rsid w:val="00155C47"/>
    <w:rsid w:val="00155E1F"/>
    <w:rsid w:val="00156320"/>
    <w:rsid w:val="00156578"/>
    <w:rsid w:val="00156584"/>
    <w:rsid w:val="00156682"/>
    <w:rsid w:val="00156956"/>
    <w:rsid w:val="00156A26"/>
    <w:rsid w:val="00156F2E"/>
    <w:rsid w:val="00156FFE"/>
    <w:rsid w:val="0015704D"/>
    <w:rsid w:val="00157160"/>
    <w:rsid w:val="00157174"/>
    <w:rsid w:val="00157484"/>
    <w:rsid w:val="001574D4"/>
    <w:rsid w:val="001575BF"/>
    <w:rsid w:val="001577D4"/>
    <w:rsid w:val="00157ACB"/>
    <w:rsid w:val="00157C65"/>
    <w:rsid w:val="00157D1C"/>
    <w:rsid w:val="00157DF7"/>
    <w:rsid w:val="001603DF"/>
    <w:rsid w:val="0016047E"/>
    <w:rsid w:val="001604AC"/>
    <w:rsid w:val="00160799"/>
    <w:rsid w:val="001607E1"/>
    <w:rsid w:val="0016098D"/>
    <w:rsid w:val="00160B1D"/>
    <w:rsid w:val="00160BC8"/>
    <w:rsid w:val="00160C49"/>
    <w:rsid w:val="00160CD1"/>
    <w:rsid w:val="00160D44"/>
    <w:rsid w:val="00160E89"/>
    <w:rsid w:val="00160F94"/>
    <w:rsid w:val="001611D1"/>
    <w:rsid w:val="001615B5"/>
    <w:rsid w:val="001615E1"/>
    <w:rsid w:val="001617A9"/>
    <w:rsid w:val="00161DDC"/>
    <w:rsid w:val="00161E28"/>
    <w:rsid w:val="00161EC2"/>
    <w:rsid w:val="001620CC"/>
    <w:rsid w:val="001620F9"/>
    <w:rsid w:val="001622DD"/>
    <w:rsid w:val="001624C5"/>
    <w:rsid w:val="00162631"/>
    <w:rsid w:val="001626D1"/>
    <w:rsid w:val="00162736"/>
    <w:rsid w:val="00162819"/>
    <w:rsid w:val="001628C9"/>
    <w:rsid w:val="001629F9"/>
    <w:rsid w:val="00162C37"/>
    <w:rsid w:val="00163226"/>
    <w:rsid w:val="001634BD"/>
    <w:rsid w:val="00163658"/>
    <w:rsid w:val="00163716"/>
    <w:rsid w:val="00163745"/>
    <w:rsid w:val="00163809"/>
    <w:rsid w:val="001638BD"/>
    <w:rsid w:val="001639CE"/>
    <w:rsid w:val="00163C9F"/>
    <w:rsid w:val="00163DF6"/>
    <w:rsid w:val="00163E37"/>
    <w:rsid w:val="00163EEE"/>
    <w:rsid w:val="00163FF6"/>
    <w:rsid w:val="001642B3"/>
    <w:rsid w:val="0016467F"/>
    <w:rsid w:val="00164892"/>
    <w:rsid w:val="0016492C"/>
    <w:rsid w:val="00164A24"/>
    <w:rsid w:val="00164B2C"/>
    <w:rsid w:val="00164C15"/>
    <w:rsid w:val="00164CB5"/>
    <w:rsid w:val="00164F67"/>
    <w:rsid w:val="001651D9"/>
    <w:rsid w:val="001653BC"/>
    <w:rsid w:val="00165A62"/>
    <w:rsid w:val="00165D4B"/>
    <w:rsid w:val="00166184"/>
    <w:rsid w:val="0016620E"/>
    <w:rsid w:val="00166273"/>
    <w:rsid w:val="001663DC"/>
    <w:rsid w:val="00166427"/>
    <w:rsid w:val="001665E4"/>
    <w:rsid w:val="00166700"/>
    <w:rsid w:val="001667F3"/>
    <w:rsid w:val="00166941"/>
    <w:rsid w:val="00166B1D"/>
    <w:rsid w:val="00166FA6"/>
    <w:rsid w:val="00167072"/>
    <w:rsid w:val="00167353"/>
    <w:rsid w:val="001673D8"/>
    <w:rsid w:val="00167917"/>
    <w:rsid w:val="00167B13"/>
    <w:rsid w:val="00167F3D"/>
    <w:rsid w:val="001700BD"/>
    <w:rsid w:val="0017033F"/>
    <w:rsid w:val="001705F6"/>
    <w:rsid w:val="0017075B"/>
    <w:rsid w:val="00170E9D"/>
    <w:rsid w:val="00170F32"/>
    <w:rsid w:val="00170FE4"/>
    <w:rsid w:val="0017107E"/>
    <w:rsid w:val="001713E8"/>
    <w:rsid w:val="001714AC"/>
    <w:rsid w:val="00171844"/>
    <w:rsid w:val="00171883"/>
    <w:rsid w:val="00171923"/>
    <w:rsid w:val="00171A29"/>
    <w:rsid w:val="00171B16"/>
    <w:rsid w:val="00171EC5"/>
    <w:rsid w:val="00171EFD"/>
    <w:rsid w:val="0017227C"/>
    <w:rsid w:val="001722AB"/>
    <w:rsid w:val="001722D4"/>
    <w:rsid w:val="00172722"/>
    <w:rsid w:val="00172805"/>
    <w:rsid w:val="00172AEB"/>
    <w:rsid w:val="00172CB3"/>
    <w:rsid w:val="0017324D"/>
    <w:rsid w:val="0017326B"/>
    <w:rsid w:val="00173778"/>
    <w:rsid w:val="00173785"/>
    <w:rsid w:val="00173873"/>
    <w:rsid w:val="00173C97"/>
    <w:rsid w:val="00173CF8"/>
    <w:rsid w:val="0017417E"/>
    <w:rsid w:val="00174181"/>
    <w:rsid w:val="00174265"/>
    <w:rsid w:val="001743C2"/>
    <w:rsid w:val="00174467"/>
    <w:rsid w:val="00174BC6"/>
    <w:rsid w:val="00174DA8"/>
    <w:rsid w:val="00174DD1"/>
    <w:rsid w:val="00174E1B"/>
    <w:rsid w:val="00174F63"/>
    <w:rsid w:val="001750CF"/>
    <w:rsid w:val="001756BE"/>
    <w:rsid w:val="001758BF"/>
    <w:rsid w:val="001758F3"/>
    <w:rsid w:val="001759D8"/>
    <w:rsid w:val="00175BAD"/>
    <w:rsid w:val="00175EBA"/>
    <w:rsid w:val="0017607E"/>
    <w:rsid w:val="001761B8"/>
    <w:rsid w:val="0017629F"/>
    <w:rsid w:val="00176671"/>
    <w:rsid w:val="00176700"/>
    <w:rsid w:val="001767BD"/>
    <w:rsid w:val="001767C8"/>
    <w:rsid w:val="00176AD7"/>
    <w:rsid w:val="00176B5A"/>
    <w:rsid w:val="00176DBB"/>
    <w:rsid w:val="00176E06"/>
    <w:rsid w:val="00176F5A"/>
    <w:rsid w:val="001770C4"/>
    <w:rsid w:val="001770DC"/>
    <w:rsid w:val="00177585"/>
    <w:rsid w:val="0017773F"/>
    <w:rsid w:val="001777C8"/>
    <w:rsid w:val="001778A2"/>
    <w:rsid w:val="00177B69"/>
    <w:rsid w:val="0018047F"/>
    <w:rsid w:val="001805E5"/>
    <w:rsid w:val="0018098B"/>
    <w:rsid w:val="00180A22"/>
    <w:rsid w:val="00180D08"/>
    <w:rsid w:val="00180E9E"/>
    <w:rsid w:val="00180F17"/>
    <w:rsid w:val="00181098"/>
    <w:rsid w:val="00181347"/>
    <w:rsid w:val="00181468"/>
    <w:rsid w:val="001814E1"/>
    <w:rsid w:val="001814E9"/>
    <w:rsid w:val="0018190C"/>
    <w:rsid w:val="00181AEE"/>
    <w:rsid w:val="00181B30"/>
    <w:rsid w:val="00181CF2"/>
    <w:rsid w:val="00181F26"/>
    <w:rsid w:val="0018242E"/>
    <w:rsid w:val="00182735"/>
    <w:rsid w:val="00182BC0"/>
    <w:rsid w:val="00182C9D"/>
    <w:rsid w:val="00182D5E"/>
    <w:rsid w:val="00182E99"/>
    <w:rsid w:val="00182FCE"/>
    <w:rsid w:val="001830C9"/>
    <w:rsid w:val="001830F4"/>
    <w:rsid w:val="00183540"/>
    <w:rsid w:val="001835D2"/>
    <w:rsid w:val="001836B9"/>
    <w:rsid w:val="00183A2B"/>
    <w:rsid w:val="00183C05"/>
    <w:rsid w:val="00183F15"/>
    <w:rsid w:val="001844F5"/>
    <w:rsid w:val="0018482D"/>
    <w:rsid w:val="00184A5E"/>
    <w:rsid w:val="00184B82"/>
    <w:rsid w:val="00184D22"/>
    <w:rsid w:val="00184E0A"/>
    <w:rsid w:val="00184F6D"/>
    <w:rsid w:val="00184FFF"/>
    <w:rsid w:val="001851D2"/>
    <w:rsid w:val="00185242"/>
    <w:rsid w:val="0018579B"/>
    <w:rsid w:val="001857F9"/>
    <w:rsid w:val="001858D5"/>
    <w:rsid w:val="00185AAD"/>
    <w:rsid w:val="00185AE0"/>
    <w:rsid w:val="00185D6F"/>
    <w:rsid w:val="00185DE1"/>
    <w:rsid w:val="00185F66"/>
    <w:rsid w:val="00185F9E"/>
    <w:rsid w:val="00186166"/>
    <w:rsid w:val="001862AD"/>
    <w:rsid w:val="001866CC"/>
    <w:rsid w:val="00186859"/>
    <w:rsid w:val="00186BDF"/>
    <w:rsid w:val="00186BE0"/>
    <w:rsid w:val="00186CDD"/>
    <w:rsid w:val="00186D52"/>
    <w:rsid w:val="00186DAC"/>
    <w:rsid w:val="00186DEE"/>
    <w:rsid w:val="00187444"/>
    <w:rsid w:val="0018795C"/>
    <w:rsid w:val="00187D62"/>
    <w:rsid w:val="00187E46"/>
    <w:rsid w:val="00187F7B"/>
    <w:rsid w:val="0019004A"/>
    <w:rsid w:val="001906CE"/>
    <w:rsid w:val="00190856"/>
    <w:rsid w:val="0019091E"/>
    <w:rsid w:val="00190A14"/>
    <w:rsid w:val="00190A54"/>
    <w:rsid w:val="00190C14"/>
    <w:rsid w:val="00190CF3"/>
    <w:rsid w:val="00190FDB"/>
    <w:rsid w:val="0019104E"/>
    <w:rsid w:val="001912DC"/>
    <w:rsid w:val="0019134B"/>
    <w:rsid w:val="00191367"/>
    <w:rsid w:val="00191431"/>
    <w:rsid w:val="0019145C"/>
    <w:rsid w:val="0019148E"/>
    <w:rsid w:val="001914D3"/>
    <w:rsid w:val="001915ED"/>
    <w:rsid w:val="0019161B"/>
    <w:rsid w:val="00191867"/>
    <w:rsid w:val="0019192E"/>
    <w:rsid w:val="00191C6F"/>
    <w:rsid w:val="00191DDB"/>
    <w:rsid w:val="00191E59"/>
    <w:rsid w:val="00192178"/>
    <w:rsid w:val="0019220B"/>
    <w:rsid w:val="001927AC"/>
    <w:rsid w:val="00192CA2"/>
    <w:rsid w:val="00192CAE"/>
    <w:rsid w:val="0019346A"/>
    <w:rsid w:val="001935D2"/>
    <w:rsid w:val="001938EE"/>
    <w:rsid w:val="00193A5E"/>
    <w:rsid w:val="00193AAD"/>
    <w:rsid w:val="00193ACC"/>
    <w:rsid w:val="00193B59"/>
    <w:rsid w:val="00193B92"/>
    <w:rsid w:val="00193F1E"/>
    <w:rsid w:val="00193F22"/>
    <w:rsid w:val="0019420C"/>
    <w:rsid w:val="001942F8"/>
    <w:rsid w:val="001945D7"/>
    <w:rsid w:val="001945F6"/>
    <w:rsid w:val="00194690"/>
    <w:rsid w:val="0019469D"/>
    <w:rsid w:val="0019482C"/>
    <w:rsid w:val="00194B23"/>
    <w:rsid w:val="00194B9B"/>
    <w:rsid w:val="00194C61"/>
    <w:rsid w:val="00194C87"/>
    <w:rsid w:val="00195046"/>
    <w:rsid w:val="001951D5"/>
    <w:rsid w:val="00195256"/>
    <w:rsid w:val="001952AA"/>
    <w:rsid w:val="001953F6"/>
    <w:rsid w:val="00195753"/>
    <w:rsid w:val="00195A30"/>
    <w:rsid w:val="00195D74"/>
    <w:rsid w:val="00195F71"/>
    <w:rsid w:val="00195FFA"/>
    <w:rsid w:val="001961F9"/>
    <w:rsid w:val="0019623A"/>
    <w:rsid w:val="0019644A"/>
    <w:rsid w:val="001967E2"/>
    <w:rsid w:val="0019698D"/>
    <w:rsid w:val="00196C23"/>
    <w:rsid w:val="00196D29"/>
    <w:rsid w:val="00196DBF"/>
    <w:rsid w:val="00197004"/>
    <w:rsid w:val="00197010"/>
    <w:rsid w:val="001971A0"/>
    <w:rsid w:val="001971A4"/>
    <w:rsid w:val="00197431"/>
    <w:rsid w:val="0019760D"/>
    <w:rsid w:val="00197D3D"/>
    <w:rsid w:val="00197EAB"/>
    <w:rsid w:val="00197F5C"/>
    <w:rsid w:val="00197FA4"/>
    <w:rsid w:val="00197FB4"/>
    <w:rsid w:val="00197FDD"/>
    <w:rsid w:val="001A0260"/>
    <w:rsid w:val="001A02C4"/>
    <w:rsid w:val="001A0328"/>
    <w:rsid w:val="001A03C2"/>
    <w:rsid w:val="001A07E7"/>
    <w:rsid w:val="001A093E"/>
    <w:rsid w:val="001A0ACD"/>
    <w:rsid w:val="001A0BB6"/>
    <w:rsid w:val="001A0C78"/>
    <w:rsid w:val="001A0DE9"/>
    <w:rsid w:val="001A0F60"/>
    <w:rsid w:val="001A0F81"/>
    <w:rsid w:val="001A1129"/>
    <w:rsid w:val="001A188B"/>
    <w:rsid w:val="001A19C9"/>
    <w:rsid w:val="001A1A26"/>
    <w:rsid w:val="001A1AB1"/>
    <w:rsid w:val="001A1BF2"/>
    <w:rsid w:val="001A1C02"/>
    <w:rsid w:val="001A1C52"/>
    <w:rsid w:val="001A1C5C"/>
    <w:rsid w:val="001A1F5E"/>
    <w:rsid w:val="001A237C"/>
    <w:rsid w:val="001A23EA"/>
    <w:rsid w:val="001A24DE"/>
    <w:rsid w:val="001A3481"/>
    <w:rsid w:val="001A3564"/>
    <w:rsid w:val="001A35FD"/>
    <w:rsid w:val="001A36B3"/>
    <w:rsid w:val="001A389A"/>
    <w:rsid w:val="001A3B77"/>
    <w:rsid w:val="001A3BDF"/>
    <w:rsid w:val="001A3C2C"/>
    <w:rsid w:val="001A3C53"/>
    <w:rsid w:val="001A3D6A"/>
    <w:rsid w:val="001A3E12"/>
    <w:rsid w:val="001A3F8B"/>
    <w:rsid w:val="001A4195"/>
    <w:rsid w:val="001A41B5"/>
    <w:rsid w:val="001A444E"/>
    <w:rsid w:val="001A4DE1"/>
    <w:rsid w:val="001A5197"/>
    <w:rsid w:val="001A52F8"/>
    <w:rsid w:val="001A53BA"/>
    <w:rsid w:val="001A5571"/>
    <w:rsid w:val="001A5650"/>
    <w:rsid w:val="001A5693"/>
    <w:rsid w:val="001A5743"/>
    <w:rsid w:val="001A58A5"/>
    <w:rsid w:val="001A5917"/>
    <w:rsid w:val="001A5C13"/>
    <w:rsid w:val="001A5C63"/>
    <w:rsid w:val="001A5CF6"/>
    <w:rsid w:val="001A601D"/>
    <w:rsid w:val="001A6266"/>
    <w:rsid w:val="001A651C"/>
    <w:rsid w:val="001A661C"/>
    <w:rsid w:val="001A6639"/>
    <w:rsid w:val="001A68E3"/>
    <w:rsid w:val="001A6D14"/>
    <w:rsid w:val="001A6EEF"/>
    <w:rsid w:val="001A7099"/>
    <w:rsid w:val="001A72CB"/>
    <w:rsid w:val="001A763E"/>
    <w:rsid w:val="001A7641"/>
    <w:rsid w:val="001A7715"/>
    <w:rsid w:val="001A7A78"/>
    <w:rsid w:val="001A7A88"/>
    <w:rsid w:val="001A7B42"/>
    <w:rsid w:val="001A7E39"/>
    <w:rsid w:val="001B0587"/>
    <w:rsid w:val="001B0839"/>
    <w:rsid w:val="001B0B91"/>
    <w:rsid w:val="001B0CEB"/>
    <w:rsid w:val="001B1046"/>
    <w:rsid w:val="001B126E"/>
    <w:rsid w:val="001B1383"/>
    <w:rsid w:val="001B16D5"/>
    <w:rsid w:val="001B16F7"/>
    <w:rsid w:val="001B198B"/>
    <w:rsid w:val="001B1C6D"/>
    <w:rsid w:val="001B1D88"/>
    <w:rsid w:val="001B1DC4"/>
    <w:rsid w:val="001B2575"/>
    <w:rsid w:val="001B25C9"/>
    <w:rsid w:val="001B25D1"/>
    <w:rsid w:val="001B27D8"/>
    <w:rsid w:val="001B2B9E"/>
    <w:rsid w:val="001B2DF8"/>
    <w:rsid w:val="001B2EBB"/>
    <w:rsid w:val="001B3037"/>
    <w:rsid w:val="001B31C4"/>
    <w:rsid w:val="001B32EA"/>
    <w:rsid w:val="001B3334"/>
    <w:rsid w:val="001B334F"/>
    <w:rsid w:val="001B3386"/>
    <w:rsid w:val="001B33D1"/>
    <w:rsid w:val="001B3523"/>
    <w:rsid w:val="001B39F9"/>
    <w:rsid w:val="001B3A29"/>
    <w:rsid w:val="001B3B62"/>
    <w:rsid w:val="001B3D9B"/>
    <w:rsid w:val="001B4003"/>
    <w:rsid w:val="001B4152"/>
    <w:rsid w:val="001B42E5"/>
    <w:rsid w:val="001B4481"/>
    <w:rsid w:val="001B44C0"/>
    <w:rsid w:val="001B4538"/>
    <w:rsid w:val="001B486B"/>
    <w:rsid w:val="001B4A98"/>
    <w:rsid w:val="001B4A99"/>
    <w:rsid w:val="001B4AEB"/>
    <w:rsid w:val="001B4CDC"/>
    <w:rsid w:val="001B4E0A"/>
    <w:rsid w:val="001B4F09"/>
    <w:rsid w:val="001B5130"/>
    <w:rsid w:val="001B5247"/>
    <w:rsid w:val="001B527C"/>
    <w:rsid w:val="001B52EB"/>
    <w:rsid w:val="001B57DC"/>
    <w:rsid w:val="001B5AE4"/>
    <w:rsid w:val="001B5C7B"/>
    <w:rsid w:val="001B5D08"/>
    <w:rsid w:val="001B5D21"/>
    <w:rsid w:val="001B5E23"/>
    <w:rsid w:val="001B5F1E"/>
    <w:rsid w:val="001B5FF0"/>
    <w:rsid w:val="001B601F"/>
    <w:rsid w:val="001B6023"/>
    <w:rsid w:val="001B60C3"/>
    <w:rsid w:val="001B628B"/>
    <w:rsid w:val="001B65DE"/>
    <w:rsid w:val="001B67A9"/>
    <w:rsid w:val="001B6917"/>
    <w:rsid w:val="001B69D7"/>
    <w:rsid w:val="001B6A1D"/>
    <w:rsid w:val="001B6AEC"/>
    <w:rsid w:val="001B6CD2"/>
    <w:rsid w:val="001B6FF1"/>
    <w:rsid w:val="001B73FE"/>
    <w:rsid w:val="001B7987"/>
    <w:rsid w:val="001B7B5B"/>
    <w:rsid w:val="001B7CE2"/>
    <w:rsid w:val="001B7FB0"/>
    <w:rsid w:val="001C024C"/>
    <w:rsid w:val="001C047A"/>
    <w:rsid w:val="001C07A8"/>
    <w:rsid w:val="001C084F"/>
    <w:rsid w:val="001C086A"/>
    <w:rsid w:val="001C090C"/>
    <w:rsid w:val="001C0B1C"/>
    <w:rsid w:val="001C0BB0"/>
    <w:rsid w:val="001C0DBD"/>
    <w:rsid w:val="001C0E64"/>
    <w:rsid w:val="001C0FA3"/>
    <w:rsid w:val="001C11AD"/>
    <w:rsid w:val="001C1464"/>
    <w:rsid w:val="001C146F"/>
    <w:rsid w:val="001C1718"/>
    <w:rsid w:val="001C179A"/>
    <w:rsid w:val="001C1A03"/>
    <w:rsid w:val="001C1D45"/>
    <w:rsid w:val="001C1DDF"/>
    <w:rsid w:val="001C1EDC"/>
    <w:rsid w:val="001C1F42"/>
    <w:rsid w:val="001C1FD8"/>
    <w:rsid w:val="001C238F"/>
    <w:rsid w:val="001C263E"/>
    <w:rsid w:val="001C2753"/>
    <w:rsid w:val="001C2769"/>
    <w:rsid w:val="001C2871"/>
    <w:rsid w:val="001C2EF0"/>
    <w:rsid w:val="001C321C"/>
    <w:rsid w:val="001C326F"/>
    <w:rsid w:val="001C3639"/>
    <w:rsid w:val="001C378A"/>
    <w:rsid w:val="001C38E9"/>
    <w:rsid w:val="001C3DEC"/>
    <w:rsid w:val="001C443B"/>
    <w:rsid w:val="001C46A0"/>
    <w:rsid w:val="001C4841"/>
    <w:rsid w:val="001C4883"/>
    <w:rsid w:val="001C4A1E"/>
    <w:rsid w:val="001C4AA5"/>
    <w:rsid w:val="001C4AD4"/>
    <w:rsid w:val="001C4B43"/>
    <w:rsid w:val="001C4CF7"/>
    <w:rsid w:val="001C4DF9"/>
    <w:rsid w:val="001C4F0D"/>
    <w:rsid w:val="001C4F78"/>
    <w:rsid w:val="001C4FBA"/>
    <w:rsid w:val="001C518C"/>
    <w:rsid w:val="001C5373"/>
    <w:rsid w:val="001C5469"/>
    <w:rsid w:val="001C5891"/>
    <w:rsid w:val="001C5D1C"/>
    <w:rsid w:val="001C5DF1"/>
    <w:rsid w:val="001C6209"/>
    <w:rsid w:val="001C667B"/>
    <w:rsid w:val="001C66E0"/>
    <w:rsid w:val="001C6A50"/>
    <w:rsid w:val="001C6A6A"/>
    <w:rsid w:val="001C6B73"/>
    <w:rsid w:val="001C6BF5"/>
    <w:rsid w:val="001C6D23"/>
    <w:rsid w:val="001C6F04"/>
    <w:rsid w:val="001C708E"/>
    <w:rsid w:val="001C732B"/>
    <w:rsid w:val="001C74D0"/>
    <w:rsid w:val="001C75C5"/>
    <w:rsid w:val="001C77E8"/>
    <w:rsid w:val="001C7C0D"/>
    <w:rsid w:val="001C7E2F"/>
    <w:rsid w:val="001C7FEE"/>
    <w:rsid w:val="001D0478"/>
    <w:rsid w:val="001D04AC"/>
    <w:rsid w:val="001D0720"/>
    <w:rsid w:val="001D091B"/>
    <w:rsid w:val="001D0BF7"/>
    <w:rsid w:val="001D0C37"/>
    <w:rsid w:val="001D0D0A"/>
    <w:rsid w:val="001D0EEA"/>
    <w:rsid w:val="001D104B"/>
    <w:rsid w:val="001D11C6"/>
    <w:rsid w:val="001D141A"/>
    <w:rsid w:val="001D150E"/>
    <w:rsid w:val="001D176D"/>
    <w:rsid w:val="001D1793"/>
    <w:rsid w:val="001D18C7"/>
    <w:rsid w:val="001D1AAB"/>
    <w:rsid w:val="001D1ABD"/>
    <w:rsid w:val="001D2054"/>
    <w:rsid w:val="001D237B"/>
    <w:rsid w:val="001D2745"/>
    <w:rsid w:val="001D2832"/>
    <w:rsid w:val="001D2F5B"/>
    <w:rsid w:val="001D2FF6"/>
    <w:rsid w:val="001D368F"/>
    <w:rsid w:val="001D398F"/>
    <w:rsid w:val="001D3C17"/>
    <w:rsid w:val="001D3C4A"/>
    <w:rsid w:val="001D4114"/>
    <w:rsid w:val="001D4429"/>
    <w:rsid w:val="001D4583"/>
    <w:rsid w:val="001D463C"/>
    <w:rsid w:val="001D480F"/>
    <w:rsid w:val="001D4BB7"/>
    <w:rsid w:val="001D4F04"/>
    <w:rsid w:val="001D4F62"/>
    <w:rsid w:val="001D5109"/>
    <w:rsid w:val="001D51EA"/>
    <w:rsid w:val="001D5569"/>
    <w:rsid w:val="001D5580"/>
    <w:rsid w:val="001D5CC5"/>
    <w:rsid w:val="001D5EA5"/>
    <w:rsid w:val="001D5EB9"/>
    <w:rsid w:val="001D5FF1"/>
    <w:rsid w:val="001D6476"/>
    <w:rsid w:val="001D676E"/>
    <w:rsid w:val="001D678C"/>
    <w:rsid w:val="001D6790"/>
    <w:rsid w:val="001D69D7"/>
    <w:rsid w:val="001D6A8D"/>
    <w:rsid w:val="001D6ACF"/>
    <w:rsid w:val="001D6DAD"/>
    <w:rsid w:val="001D6E5E"/>
    <w:rsid w:val="001D703A"/>
    <w:rsid w:val="001D707C"/>
    <w:rsid w:val="001D7327"/>
    <w:rsid w:val="001D7998"/>
    <w:rsid w:val="001D7A10"/>
    <w:rsid w:val="001D7B55"/>
    <w:rsid w:val="001D7DA4"/>
    <w:rsid w:val="001D7E92"/>
    <w:rsid w:val="001E0024"/>
    <w:rsid w:val="001E013C"/>
    <w:rsid w:val="001E013F"/>
    <w:rsid w:val="001E01DB"/>
    <w:rsid w:val="001E0238"/>
    <w:rsid w:val="001E0361"/>
    <w:rsid w:val="001E0509"/>
    <w:rsid w:val="001E05E0"/>
    <w:rsid w:val="001E0630"/>
    <w:rsid w:val="001E0656"/>
    <w:rsid w:val="001E07B7"/>
    <w:rsid w:val="001E08DB"/>
    <w:rsid w:val="001E098F"/>
    <w:rsid w:val="001E0992"/>
    <w:rsid w:val="001E0DBA"/>
    <w:rsid w:val="001E0FAC"/>
    <w:rsid w:val="001E1112"/>
    <w:rsid w:val="001E1155"/>
    <w:rsid w:val="001E11D5"/>
    <w:rsid w:val="001E12B8"/>
    <w:rsid w:val="001E137C"/>
    <w:rsid w:val="001E1493"/>
    <w:rsid w:val="001E152D"/>
    <w:rsid w:val="001E1587"/>
    <w:rsid w:val="001E165C"/>
    <w:rsid w:val="001E185A"/>
    <w:rsid w:val="001E1A21"/>
    <w:rsid w:val="001E1A3F"/>
    <w:rsid w:val="001E1B96"/>
    <w:rsid w:val="001E1BE4"/>
    <w:rsid w:val="001E223F"/>
    <w:rsid w:val="001E25A1"/>
    <w:rsid w:val="001E2640"/>
    <w:rsid w:val="001E277C"/>
    <w:rsid w:val="001E28D6"/>
    <w:rsid w:val="001E2A65"/>
    <w:rsid w:val="001E2A9F"/>
    <w:rsid w:val="001E2AA9"/>
    <w:rsid w:val="001E2C34"/>
    <w:rsid w:val="001E2CC4"/>
    <w:rsid w:val="001E2D5C"/>
    <w:rsid w:val="001E3359"/>
    <w:rsid w:val="001E34A4"/>
    <w:rsid w:val="001E370E"/>
    <w:rsid w:val="001E3760"/>
    <w:rsid w:val="001E3A60"/>
    <w:rsid w:val="001E3A67"/>
    <w:rsid w:val="001E3CE8"/>
    <w:rsid w:val="001E3D30"/>
    <w:rsid w:val="001E3ECA"/>
    <w:rsid w:val="001E41B7"/>
    <w:rsid w:val="001E4A30"/>
    <w:rsid w:val="001E4C56"/>
    <w:rsid w:val="001E4D89"/>
    <w:rsid w:val="001E5073"/>
    <w:rsid w:val="001E51D6"/>
    <w:rsid w:val="001E54CE"/>
    <w:rsid w:val="001E5670"/>
    <w:rsid w:val="001E59A3"/>
    <w:rsid w:val="001E5E7A"/>
    <w:rsid w:val="001E5F1E"/>
    <w:rsid w:val="001E5FE3"/>
    <w:rsid w:val="001E6010"/>
    <w:rsid w:val="001E60A1"/>
    <w:rsid w:val="001E633D"/>
    <w:rsid w:val="001E64CB"/>
    <w:rsid w:val="001E6536"/>
    <w:rsid w:val="001E69B9"/>
    <w:rsid w:val="001E6C8B"/>
    <w:rsid w:val="001E6EF0"/>
    <w:rsid w:val="001E71BD"/>
    <w:rsid w:val="001E7431"/>
    <w:rsid w:val="001E7693"/>
    <w:rsid w:val="001E76EC"/>
    <w:rsid w:val="001E79B1"/>
    <w:rsid w:val="001E7AB7"/>
    <w:rsid w:val="001E7AF8"/>
    <w:rsid w:val="001E7B15"/>
    <w:rsid w:val="001E7B87"/>
    <w:rsid w:val="001E7C29"/>
    <w:rsid w:val="001E7EE3"/>
    <w:rsid w:val="001E7F3C"/>
    <w:rsid w:val="001F00AC"/>
    <w:rsid w:val="001F0158"/>
    <w:rsid w:val="001F018A"/>
    <w:rsid w:val="001F050A"/>
    <w:rsid w:val="001F09D6"/>
    <w:rsid w:val="001F0B06"/>
    <w:rsid w:val="001F0C93"/>
    <w:rsid w:val="001F0D75"/>
    <w:rsid w:val="001F117C"/>
    <w:rsid w:val="001F123A"/>
    <w:rsid w:val="001F1438"/>
    <w:rsid w:val="001F14B9"/>
    <w:rsid w:val="001F156C"/>
    <w:rsid w:val="001F1775"/>
    <w:rsid w:val="001F17B5"/>
    <w:rsid w:val="001F1A4B"/>
    <w:rsid w:val="001F1A71"/>
    <w:rsid w:val="001F1B08"/>
    <w:rsid w:val="001F1C88"/>
    <w:rsid w:val="001F1E11"/>
    <w:rsid w:val="001F1E51"/>
    <w:rsid w:val="001F1F50"/>
    <w:rsid w:val="001F216F"/>
    <w:rsid w:val="001F22A3"/>
    <w:rsid w:val="001F2497"/>
    <w:rsid w:val="001F26ED"/>
    <w:rsid w:val="001F2750"/>
    <w:rsid w:val="001F28BC"/>
    <w:rsid w:val="001F2F93"/>
    <w:rsid w:val="001F31BE"/>
    <w:rsid w:val="001F321B"/>
    <w:rsid w:val="001F3485"/>
    <w:rsid w:val="001F37B1"/>
    <w:rsid w:val="001F37F4"/>
    <w:rsid w:val="001F38AD"/>
    <w:rsid w:val="001F3963"/>
    <w:rsid w:val="001F41D5"/>
    <w:rsid w:val="001F4359"/>
    <w:rsid w:val="001F4516"/>
    <w:rsid w:val="001F4628"/>
    <w:rsid w:val="001F46AB"/>
    <w:rsid w:val="001F4D81"/>
    <w:rsid w:val="001F4D93"/>
    <w:rsid w:val="001F4E22"/>
    <w:rsid w:val="001F4FB3"/>
    <w:rsid w:val="001F50B0"/>
    <w:rsid w:val="001F517F"/>
    <w:rsid w:val="001F5822"/>
    <w:rsid w:val="001F587E"/>
    <w:rsid w:val="001F58CB"/>
    <w:rsid w:val="001F5A65"/>
    <w:rsid w:val="001F5C9B"/>
    <w:rsid w:val="001F5CD6"/>
    <w:rsid w:val="001F5E60"/>
    <w:rsid w:val="001F5F43"/>
    <w:rsid w:val="001F6504"/>
    <w:rsid w:val="001F65CC"/>
    <w:rsid w:val="001F679D"/>
    <w:rsid w:val="001F6817"/>
    <w:rsid w:val="001F6A66"/>
    <w:rsid w:val="001F6F70"/>
    <w:rsid w:val="001F6FC4"/>
    <w:rsid w:val="001F7009"/>
    <w:rsid w:val="001F72E9"/>
    <w:rsid w:val="001F73D7"/>
    <w:rsid w:val="001F7487"/>
    <w:rsid w:val="001F750D"/>
    <w:rsid w:val="001F7595"/>
    <w:rsid w:val="001F75B1"/>
    <w:rsid w:val="001F762F"/>
    <w:rsid w:val="001F79AF"/>
    <w:rsid w:val="001F7ACD"/>
    <w:rsid w:val="001F7D54"/>
    <w:rsid w:val="001F7E92"/>
    <w:rsid w:val="001F7F43"/>
    <w:rsid w:val="001F7F8A"/>
    <w:rsid w:val="00200224"/>
    <w:rsid w:val="00200252"/>
    <w:rsid w:val="00200327"/>
    <w:rsid w:val="0020058F"/>
    <w:rsid w:val="00200695"/>
    <w:rsid w:val="00200870"/>
    <w:rsid w:val="00200C86"/>
    <w:rsid w:val="00200DA6"/>
    <w:rsid w:val="002012E4"/>
    <w:rsid w:val="00201973"/>
    <w:rsid w:val="00201BDE"/>
    <w:rsid w:val="00201F85"/>
    <w:rsid w:val="002021EC"/>
    <w:rsid w:val="0020280E"/>
    <w:rsid w:val="0020289D"/>
    <w:rsid w:val="00202906"/>
    <w:rsid w:val="00202958"/>
    <w:rsid w:val="00202BC8"/>
    <w:rsid w:val="00202E3C"/>
    <w:rsid w:val="00202FC7"/>
    <w:rsid w:val="00202FF8"/>
    <w:rsid w:val="0020329D"/>
    <w:rsid w:val="002035A6"/>
    <w:rsid w:val="00203956"/>
    <w:rsid w:val="00203A06"/>
    <w:rsid w:val="00203CC0"/>
    <w:rsid w:val="00203CF7"/>
    <w:rsid w:val="0020418F"/>
    <w:rsid w:val="00204315"/>
    <w:rsid w:val="00204421"/>
    <w:rsid w:val="00204431"/>
    <w:rsid w:val="0020447F"/>
    <w:rsid w:val="00204708"/>
    <w:rsid w:val="002048E8"/>
    <w:rsid w:val="00205185"/>
    <w:rsid w:val="00205466"/>
    <w:rsid w:val="00205487"/>
    <w:rsid w:val="002056D6"/>
    <w:rsid w:val="0020579C"/>
    <w:rsid w:val="00205A78"/>
    <w:rsid w:val="00205B11"/>
    <w:rsid w:val="00205D74"/>
    <w:rsid w:val="00205E71"/>
    <w:rsid w:val="002060F6"/>
    <w:rsid w:val="002061F1"/>
    <w:rsid w:val="00206240"/>
    <w:rsid w:val="002064AC"/>
    <w:rsid w:val="00206577"/>
    <w:rsid w:val="00206625"/>
    <w:rsid w:val="002066E4"/>
    <w:rsid w:val="002068B2"/>
    <w:rsid w:val="002068C4"/>
    <w:rsid w:val="0020692D"/>
    <w:rsid w:val="00206962"/>
    <w:rsid w:val="00206CF0"/>
    <w:rsid w:val="00206EE9"/>
    <w:rsid w:val="002070BA"/>
    <w:rsid w:val="0020750A"/>
    <w:rsid w:val="00207739"/>
    <w:rsid w:val="00207779"/>
    <w:rsid w:val="0020779B"/>
    <w:rsid w:val="002078D5"/>
    <w:rsid w:val="00207D03"/>
    <w:rsid w:val="00207DBA"/>
    <w:rsid w:val="00207FFC"/>
    <w:rsid w:val="0021008A"/>
    <w:rsid w:val="0021016A"/>
    <w:rsid w:val="0021017A"/>
    <w:rsid w:val="00210239"/>
    <w:rsid w:val="002102E1"/>
    <w:rsid w:val="0021056D"/>
    <w:rsid w:val="00210604"/>
    <w:rsid w:val="002107B3"/>
    <w:rsid w:val="002107DB"/>
    <w:rsid w:val="00210932"/>
    <w:rsid w:val="002109A2"/>
    <w:rsid w:val="00210A6E"/>
    <w:rsid w:val="00210D4C"/>
    <w:rsid w:val="00210FC6"/>
    <w:rsid w:val="00211168"/>
    <w:rsid w:val="002111B8"/>
    <w:rsid w:val="00211272"/>
    <w:rsid w:val="002112D9"/>
    <w:rsid w:val="00211A18"/>
    <w:rsid w:val="00211BA5"/>
    <w:rsid w:val="00212312"/>
    <w:rsid w:val="002123C9"/>
    <w:rsid w:val="00212518"/>
    <w:rsid w:val="00212858"/>
    <w:rsid w:val="002128D4"/>
    <w:rsid w:val="00213332"/>
    <w:rsid w:val="00213426"/>
    <w:rsid w:val="00213867"/>
    <w:rsid w:val="0021397C"/>
    <w:rsid w:val="0021423F"/>
    <w:rsid w:val="0021431F"/>
    <w:rsid w:val="0021453C"/>
    <w:rsid w:val="002145D2"/>
    <w:rsid w:val="00214795"/>
    <w:rsid w:val="00214825"/>
    <w:rsid w:val="002149FA"/>
    <w:rsid w:val="00214A09"/>
    <w:rsid w:val="00214DDE"/>
    <w:rsid w:val="00214E39"/>
    <w:rsid w:val="00214FD5"/>
    <w:rsid w:val="00214FE1"/>
    <w:rsid w:val="00215038"/>
    <w:rsid w:val="00215121"/>
    <w:rsid w:val="00215179"/>
    <w:rsid w:val="002151CF"/>
    <w:rsid w:val="002152AD"/>
    <w:rsid w:val="00215303"/>
    <w:rsid w:val="0021532F"/>
    <w:rsid w:val="002156CE"/>
    <w:rsid w:val="00215981"/>
    <w:rsid w:val="00215A86"/>
    <w:rsid w:val="00215B9A"/>
    <w:rsid w:val="002161A4"/>
    <w:rsid w:val="002162D5"/>
    <w:rsid w:val="002163C1"/>
    <w:rsid w:val="00216525"/>
    <w:rsid w:val="002165AB"/>
    <w:rsid w:val="00216966"/>
    <w:rsid w:val="0021699E"/>
    <w:rsid w:val="00216A0C"/>
    <w:rsid w:val="00216A42"/>
    <w:rsid w:val="00216BF4"/>
    <w:rsid w:val="00217108"/>
    <w:rsid w:val="0021712B"/>
    <w:rsid w:val="00217142"/>
    <w:rsid w:val="0021717B"/>
    <w:rsid w:val="0021750E"/>
    <w:rsid w:val="00217608"/>
    <w:rsid w:val="00217827"/>
    <w:rsid w:val="00217AA7"/>
    <w:rsid w:val="00217AEF"/>
    <w:rsid w:val="00217B8E"/>
    <w:rsid w:val="00217D9F"/>
    <w:rsid w:val="00217E9A"/>
    <w:rsid w:val="00217ED0"/>
    <w:rsid w:val="002201B3"/>
    <w:rsid w:val="00220462"/>
    <w:rsid w:val="00220523"/>
    <w:rsid w:val="00220871"/>
    <w:rsid w:val="0022098F"/>
    <w:rsid w:val="00220B80"/>
    <w:rsid w:val="00220C4E"/>
    <w:rsid w:val="00220D87"/>
    <w:rsid w:val="002210CE"/>
    <w:rsid w:val="002212B1"/>
    <w:rsid w:val="002213AE"/>
    <w:rsid w:val="002216D3"/>
    <w:rsid w:val="002216D8"/>
    <w:rsid w:val="00221C99"/>
    <w:rsid w:val="00221CE5"/>
    <w:rsid w:val="00222609"/>
    <w:rsid w:val="00222642"/>
    <w:rsid w:val="002226EE"/>
    <w:rsid w:val="00222778"/>
    <w:rsid w:val="00222794"/>
    <w:rsid w:val="002229EA"/>
    <w:rsid w:val="00222ED1"/>
    <w:rsid w:val="002232E4"/>
    <w:rsid w:val="00223354"/>
    <w:rsid w:val="00223609"/>
    <w:rsid w:val="002239CF"/>
    <w:rsid w:val="00224280"/>
    <w:rsid w:val="0022437C"/>
    <w:rsid w:val="002243F6"/>
    <w:rsid w:val="00224680"/>
    <w:rsid w:val="00224721"/>
    <w:rsid w:val="0022476F"/>
    <w:rsid w:val="00224806"/>
    <w:rsid w:val="00224A44"/>
    <w:rsid w:val="00224A55"/>
    <w:rsid w:val="00224BAB"/>
    <w:rsid w:val="00224BCE"/>
    <w:rsid w:val="00224CAF"/>
    <w:rsid w:val="00224FC6"/>
    <w:rsid w:val="00225235"/>
    <w:rsid w:val="00225388"/>
    <w:rsid w:val="0022546A"/>
    <w:rsid w:val="00225629"/>
    <w:rsid w:val="00225A78"/>
    <w:rsid w:val="00225C8B"/>
    <w:rsid w:val="00225CB3"/>
    <w:rsid w:val="00225E31"/>
    <w:rsid w:val="00226959"/>
    <w:rsid w:val="00226B39"/>
    <w:rsid w:val="00226CB9"/>
    <w:rsid w:val="00226D59"/>
    <w:rsid w:val="00226E8A"/>
    <w:rsid w:val="00226F7F"/>
    <w:rsid w:val="0022726E"/>
    <w:rsid w:val="002276C8"/>
    <w:rsid w:val="0023002A"/>
    <w:rsid w:val="0023008C"/>
    <w:rsid w:val="0023019D"/>
    <w:rsid w:val="00230756"/>
    <w:rsid w:val="00230A4D"/>
    <w:rsid w:val="00230D51"/>
    <w:rsid w:val="00231128"/>
    <w:rsid w:val="0023119C"/>
    <w:rsid w:val="0023133F"/>
    <w:rsid w:val="00231470"/>
    <w:rsid w:val="00231526"/>
    <w:rsid w:val="002317C8"/>
    <w:rsid w:val="00231800"/>
    <w:rsid w:val="002320C3"/>
    <w:rsid w:val="002320DD"/>
    <w:rsid w:val="002323F9"/>
    <w:rsid w:val="00232598"/>
    <w:rsid w:val="00232650"/>
    <w:rsid w:val="002326AE"/>
    <w:rsid w:val="0023283C"/>
    <w:rsid w:val="00232ADB"/>
    <w:rsid w:val="00232D9E"/>
    <w:rsid w:val="00232FBC"/>
    <w:rsid w:val="0023300C"/>
    <w:rsid w:val="002330A0"/>
    <w:rsid w:val="002332BB"/>
    <w:rsid w:val="002332FF"/>
    <w:rsid w:val="00233321"/>
    <w:rsid w:val="0023355D"/>
    <w:rsid w:val="00233795"/>
    <w:rsid w:val="002338A9"/>
    <w:rsid w:val="00233A37"/>
    <w:rsid w:val="00233D28"/>
    <w:rsid w:val="00233F17"/>
    <w:rsid w:val="0023403E"/>
    <w:rsid w:val="002340E9"/>
    <w:rsid w:val="002340FF"/>
    <w:rsid w:val="0023436C"/>
    <w:rsid w:val="00234ABD"/>
    <w:rsid w:val="00234B5C"/>
    <w:rsid w:val="00235133"/>
    <w:rsid w:val="00235492"/>
    <w:rsid w:val="002354C7"/>
    <w:rsid w:val="002355E6"/>
    <w:rsid w:val="00235653"/>
    <w:rsid w:val="0023567F"/>
    <w:rsid w:val="002356E3"/>
    <w:rsid w:val="0023597E"/>
    <w:rsid w:val="00235AD2"/>
    <w:rsid w:val="00235BF1"/>
    <w:rsid w:val="00235CB7"/>
    <w:rsid w:val="00235DB6"/>
    <w:rsid w:val="00235F20"/>
    <w:rsid w:val="00236158"/>
    <w:rsid w:val="002362B2"/>
    <w:rsid w:val="00236316"/>
    <w:rsid w:val="00236558"/>
    <w:rsid w:val="0023691C"/>
    <w:rsid w:val="00236980"/>
    <w:rsid w:val="00236C7C"/>
    <w:rsid w:val="00236CC8"/>
    <w:rsid w:val="00236E19"/>
    <w:rsid w:val="00236F09"/>
    <w:rsid w:val="00236F45"/>
    <w:rsid w:val="00236FEE"/>
    <w:rsid w:val="00237021"/>
    <w:rsid w:val="0023702B"/>
    <w:rsid w:val="0023717A"/>
    <w:rsid w:val="0023719D"/>
    <w:rsid w:val="00237475"/>
    <w:rsid w:val="00237523"/>
    <w:rsid w:val="00237974"/>
    <w:rsid w:val="00237B0A"/>
    <w:rsid w:val="00237C72"/>
    <w:rsid w:val="00237E5D"/>
    <w:rsid w:val="00237F32"/>
    <w:rsid w:val="00237F95"/>
    <w:rsid w:val="002400CE"/>
    <w:rsid w:val="002400D5"/>
    <w:rsid w:val="0024012D"/>
    <w:rsid w:val="002402AD"/>
    <w:rsid w:val="0024039D"/>
    <w:rsid w:val="0024066E"/>
    <w:rsid w:val="00240876"/>
    <w:rsid w:val="00240997"/>
    <w:rsid w:val="00240B3B"/>
    <w:rsid w:val="00240E47"/>
    <w:rsid w:val="00240FB9"/>
    <w:rsid w:val="00241346"/>
    <w:rsid w:val="002413C6"/>
    <w:rsid w:val="002413FB"/>
    <w:rsid w:val="00241CBF"/>
    <w:rsid w:val="00241CF7"/>
    <w:rsid w:val="00241EE5"/>
    <w:rsid w:val="00242002"/>
    <w:rsid w:val="0024200E"/>
    <w:rsid w:val="0024217A"/>
    <w:rsid w:val="00242393"/>
    <w:rsid w:val="0024270A"/>
    <w:rsid w:val="0024271B"/>
    <w:rsid w:val="00242740"/>
    <w:rsid w:val="00242A46"/>
    <w:rsid w:val="00242BE1"/>
    <w:rsid w:val="00242E7E"/>
    <w:rsid w:val="00242E9C"/>
    <w:rsid w:val="00243106"/>
    <w:rsid w:val="00243132"/>
    <w:rsid w:val="0024331F"/>
    <w:rsid w:val="0024350D"/>
    <w:rsid w:val="00243526"/>
    <w:rsid w:val="00243734"/>
    <w:rsid w:val="00243901"/>
    <w:rsid w:val="00243A29"/>
    <w:rsid w:val="00243C02"/>
    <w:rsid w:val="00244135"/>
    <w:rsid w:val="002441F6"/>
    <w:rsid w:val="0024422F"/>
    <w:rsid w:val="002442B7"/>
    <w:rsid w:val="0024432D"/>
    <w:rsid w:val="002444A3"/>
    <w:rsid w:val="00244546"/>
    <w:rsid w:val="00244657"/>
    <w:rsid w:val="00244702"/>
    <w:rsid w:val="00244AE5"/>
    <w:rsid w:val="00244BA5"/>
    <w:rsid w:val="00244BD1"/>
    <w:rsid w:val="0024521C"/>
    <w:rsid w:val="002452AD"/>
    <w:rsid w:val="00245351"/>
    <w:rsid w:val="0024547A"/>
    <w:rsid w:val="0024554B"/>
    <w:rsid w:val="0024559D"/>
    <w:rsid w:val="00245933"/>
    <w:rsid w:val="00245B1F"/>
    <w:rsid w:val="00245B8F"/>
    <w:rsid w:val="00245C86"/>
    <w:rsid w:val="00245E0B"/>
    <w:rsid w:val="00246451"/>
    <w:rsid w:val="002468AA"/>
    <w:rsid w:val="00246C20"/>
    <w:rsid w:val="00246C30"/>
    <w:rsid w:val="00246D14"/>
    <w:rsid w:val="00246F6F"/>
    <w:rsid w:val="00247057"/>
    <w:rsid w:val="0024708B"/>
    <w:rsid w:val="00247207"/>
    <w:rsid w:val="00247451"/>
    <w:rsid w:val="00247578"/>
    <w:rsid w:val="0024768D"/>
    <w:rsid w:val="00247765"/>
    <w:rsid w:val="00247AFB"/>
    <w:rsid w:val="00247E30"/>
    <w:rsid w:val="00247EA3"/>
    <w:rsid w:val="002500FE"/>
    <w:rsid w:val="002501DC"/>
    <w:rsid w:val="002506EC"/>
    <w:rsid w:val="002508ED"/>
    <w:rsid w:val="00250B64"/>
    <w:rsid w:val="00250BC3"/>
    <w:rsid w:val="00250D3B"/>
    <w:rsid w:val="00250DC0"/>
    <w:rsid w:val="00250EDC"/>
    <w:rsid w:val="00250FD5"/>
    <w:rsid w:val="00251053"/>
    <w:rsid w:val="002512D4"/>
    <w:rsid w:val="00251531"/>
    <w:rsid w:val="00251631"/>
    <w:rsid w:val="0025163D"/>
    <w:rsid w:val="00251745"/>
    <w:rsid w:val="002517B5"/>
    <w:rsid w:val="002517E0"/>
    <w:rsid w:val="002517F1"/>
    <w:rsid w:val="00251B2C"/>
    <w:rsid w:val="00251CEE"/>
    <w:rsid w:val="00251E20"/>
    <w:rsid w:val="00251E5E"/>
    <w:rsid w:val="0025223B"/>
    <w:rsid w:val="002523DB"/>
    <w:rsid w:val="002524D6"/>
    <w:rsid w:val="00252C07"/>
    <w:rsid w:val="00252CC4"/>
    <w:rsid w:val="00252CC8"/>
    <w:rsid w:val="002530EB"/>
    <w:rsid w:val="002537AE"/>
    <w:rsid w:val="00253845"/>
    <w:rsid w:val="00253849"/>
    <w:rsid w:val="00253D41"/>
    <w:rsid w:val="00253D7C"/>
    <w:rsid w:val="00253E46"/>
    <w:rsid w:val="00253FA0"/>
    <w:rsid w:val="00254094"/>
    <w:rsid w:val="00254649"/>
    <w:rsid w:val="002548E8"/>
    <w:rsid w:val="00254B87"/>
    <w:rsid w:val="00254DBD"/>
    <w:rsid w:val="00254ECE"/>
    <w:rsid w:val="002551A2"/>
    <w:rsid w:val="0025529D"/>
    <w:rsid w:val="002552E3"/>
    <w:rsid w:val="0025576B"/>
    <w:rsid w:val="00255AE9"/>
    <w:rsid w:val="00255B64"/>
    <w:rsid w:val="00255B67"/>
    <w:rsid w:val="00255D23"/>
    <w:rsid w:val="00255F89"/>
    <w:rsid w:val="0025614B"/>
    <w:rsid w:val="002561B0"/>
    <w:rsid w:val="00256558"/>
    <w:rsid w:val="002565E2"/>
    <w:rsid w:val="00256B9A"/>
    <w:rsid w:val="00256C41"/>
    <w:rsid w:val="00256CCD"/>
    <w:rsid w:val="00256CEE"/>
    <w:rsid w:val="00256DEF"/>
    <w:rsid w:val="00256DF8"/>
    <w:rsid w:val="00256F86"/>
    <w:rsid w:val="00256F94"/>
    <w:rsid w:val="00257410"/>
    <w:rsid w:val="002574F9"/>
    <w:rsid w:val="002575EF"/>
    <w:rsid w:val="00257797"/>
    <w:rsid w:val="00257834"/>
    <w:rsid w:val="00257963"/>
    <w:rsid w:val="0025796E"/>
    <w:rsid w:val="00257B13"/>
    <w:rsid w:val="00257B3E"/>
    <w:rsid w:val="00257B87"/>
    <w:rsid w:val="00260094"/>
    <w:rsid w:val="00260272"/>
    <w:rsid w:val="002602C8"/>
    <w:rsid w:val="002602DE"/>
    <w:rsid w:val="00260391"/>
    <w:rsid w:val="0026057B"/>
    <w:rsid w:val="00260A46"/>
    <w:rsid w:val="00260BB5"/>
    <w:rsid w:val="00260CB3"/>
    <w:rsid w:val="00260D8D"/>
    <w:rsid w:val="00261054"/>
    <w:rsid w:val="00261191"/>
    <w:rsid w:val="0026148C"/>
    <w:rsid w:val="00261731"/>
    <w:rsid w:val="00261A4E"/>
    <w:rsid w:val="00261E16"/>
    <w:rsid w:val="00261F44"/>
    <w:rsid w:val="0026202C"/>
    <w:rsid w:val="00262030"/>
    <w:rsid w:val="002621E9"/>
    <w:rsid w:val="0026222B"/>
    <w:rsid w:val="002622FD"/>
    <w:rsid w:val="00262377"/>
    <w:rsid w:val="0026242E"/>
    <w:rsid w:val="00262565"/>
    <w:rsid w:val="002625DE"/>
    <w:rsid w:val="00262852"/>
    <w:rsid w:val="002628AE"/>
    <w:rsid w:val="00262A2B"/>
    <w:rsid w:val="00262BBB"/>
    <w:rsid w:val="00262E04"/>
    <w:rsid w:val="00262F53"/>
    <w:rsid w:val="00262F59"/>
    <w:rsid w:val="0026307D"/>
    <w:rsid w:val="002630CE"/>
    <w:rsid w:val="00263493"/>
    <w:rsid w:val="002634F2"/>
    <w:rsid w:val="00263866"/>
    <w:rsid w:val="00263BE3"/>
    <w:rsid w:val="00263C1D"/>
    <w:rsid w:val="00263C7C"/>
    <w:rsid w:val="00263C80"/>
    <w:rsid w:val="00263DA9"/>
    <w:rsid w:val="00263DC7"/>
    <w:rsid w:val="00263F80"/>
    <w:rsid w:val="0026411E"/>
    <w:rsid w:val="00264297"/>
    <w:rsid w:val="002643C7"/>
    <w:rsid w:val="002643CA"/>
    <w:rsid w:val="0026459B"/>
    <w:rsid w:val="00264B1F"/>
    <w:rsid w:val="00264D50"/>
    <w:rsid w:val="00264EAA"/>
    <w:rsid w:val="00264EFF"/>
    <w:rsid w:val="00264FB1"/>
    <w:rsid w:val="00265011"/>
    <w:rsid w:val="00265115"/>
    <w:rsid w:val="002651AF"/>
    <w:rsid w:val="00265354"/>
    <w:rsid w:val="00265834"/>
    <w:rsid w:val="00265998"/>
    <w:rsid w:val="002659D8"/>
    <w:rsid w:val="00265C22"/>
    <w:rsid w:val="00265CA8"/>
    <w:rsid w:val="00265CC0"/>
    <w:rsid w:val="00265F1D"/>
    <w:rsid w:val="0026633D"/>
    <w:rsid w:val="0026640B"/>
    <w:rsid w:val="002665D4"/>
    <w:rsid w:val="0026690B"/>
    <w:rsid w:val="00266928"/>
    <w:rsid w:val="00266961"/>
    <w:rsid w:val="00266B81"/>
    <w:rsid w:val="00266D1C"/>
    <w:rsid w:val="00266E73"/>
    <w:rsid w:val="00266F84"/>
    <w:rsid w:val="0026705D"/>
    <w:rsid w:val="00267067"/>
    <w:rsid w:val="0026747C"/>
    <w:rsid w:val="0026778A"/>
    <w:rsid w:val="00267795"/>
    <w:rsid w:val="00267A27"/>
    <w:rsid w:val="00267A5A"/>
    <w:rsid w:val="00267C63"/>
    <w:rsid w:val="00267DFC"/>
    <w:rsid w:val="00267F67"/>
    <w:rsid w:val="002701DB"/>
    <w:rsid w:val="00270669"/>
    <w:rsid w:val="0027080F"/>
    <w:rsid w:val="0027088E"/>
    <w:rsid w:val="00270983"/>
    <w:rsid w:val="00270B95"/>
    <w:rsid w:val="00270C9F"/>
    <w:rsid w:val="00270D86"/>
    <w:rsid w:val="00270E47"/>
    <w:rsid w:val="00271016"/>
    <w:rsid w:val="002712B0"/>
    <w:rsid w:val="002712D4"/>
    <w:rsid w:val="0027165D"/>
    <w:rsid w:val="00271AD4"/>
    <w:rsid w:val="00271AEB"/>
    <w:rsid w:val="00271E47"/>
    <w:rsid w:val="00271F23"/>
    <w:rsid w:val="00271F91"/>
    <w:rsid w:val="0027219F"/>
    <w:rsid w:val="00272316"/>
    <w:rsid w:val="002723DF"/>
    <w:rsid w:val="00272498"/>
    <w:rsid w:val="002724D5"/>
    <w:rsid w:val="002725EB"/>
    <w:rsid w:val="002725F0"/>
    <w:rsid w:val="002727A3"/>
    <w:rsid w:val="00272A6D"/>
    <w:rsid w:val="00272B2B"/>
    <w:rsid w:val="00272D15"/>
    <w:rsid w:val="0027320A"/>
    <w:rsid w:val="00273348"/>
    <w:rsid w:val="002733A0"/>
    <w:rsid w:val="002733C3"/>
    <w:rsid w:val="002734EA"/>
    <w:rsid w:val="00273602"/>
    <w:rsid w:val="00273627"/>
    <w:rsid w:val="00273881"/>
    <w:rsid w:val="00273940"/>
    <w:rsid w:val="002739BD"/>
    <w:rsid w:val="00273BEF"/>
    <w:rsid w:val="00273C05"/>
    <w:rsid w:val="00273CB7"/>
    <w:rsid w:val="00273F3C"/>
    <w:rsid w:val="00274002"/>
    <w:rsid w:val="002741E6"/>
    <w:rsid w:val="002742A3"/>
    <w:rsid w:val="00274309"/>
    <w:rsid w:val="0027458C"/>
    <w:rsid w:val="00274766"/>
    <w:rsid w:val="00274836"/>
    <w:rsid w:val="002748E6"/>
    <w:rsid w:val="00274C29"/>
    <w:rsid w:val="00274D53"/>
    <w:rsid w:val="00274DE1"/>
    <w:rsid w:val="00274E2A"/>
    <w:rsid w:val="002756DA"/>
    <w:rsid w:val="002756E2"/>
    <w:rsid w:val="002757CE"/>
    <w:rsid w:val="00275869"/>
    <w:rsid w:val="0027595D"/>
    <w:rsid w:val="00275BC5"/>
    <w:rsid w:val="00275E2D"/>
    <w:rsid w:val="00275F68"/>
    <w:rsid w:val="00276155"/>
    <w:rsid w:val="0027620E"/>
    <w:rsid w:val="00276312"/>
    <w:rsid w:val="0027640E"/>
    <w:rsid w:val="002764FC"/>
    <w:rsid w:val="00276578"/>
    <w:rsid w:val="00276616"/>
    <w:rsid w:val="00276A0D"/>
    <w:rsid w:val="00276A3A"/>
    <w:rsid w:val="00276AD0"/>
    <w:rsid w:val="00276B4E"/>
    <w:rsid w:val="00276B56"/>
    <w:rsid w:val="00276E22"/>
    <w:rsid w:val="002770DF"/>
    <w:rsid w:val="0027714D"/>
    <w:rsid w:val="002773B5"/>
    <w:rsid w:val="002775C9"/>
    <w:rsid w:val="00277662"/>
    <w:rsid w:val="00277E15"/>
    <w:rsid w:val="002800E8"/>
    <w:rsid w:val="00280201"/>
    <w:rsid w:val="002803EB"/>
    <w:rsid w:val="0028045C"/>
    <w:rsid w:val="00280DDD"/>
    <w:rsid w:val="00280E02"/>
    <w:rsid w:val="00280FCD"/>
    <w:rsid w:val="0028101C"/>
    <w:rsid w:val="002815D8"/>
    <w:rsid w:val="00281644"/>
    <w:rsid w:val="00281893"/>
    <w:rsid w:val="00281A44"/>
    <w:rsid w:val="00281B59"/>
    <w:rsid w:val="00281C2E"/>
    <w:rsid w:val="00281CF6"/>
    <w:rsid w:val="00281E18"/>
    <w:rsid w:val="00281EB0"/>
    <w:rsid w:val="002820CF"/>
    <w:rsid w:val="002821B1"/>
    <w:rsid w:val="0028220F"/>
    <w:rsid w:val="00282535"/>
    <w:rsid w:val="00282553"/>
    <w:rsid w:val="0028268C"/>
    <w:rsid w:val="002826A8"/>
    <w:rsid w:val="002828C6"/>
    <w:rsid w:val="00282AD6"/>
    <w:rsid w:val="00282B2C"/>
    <w:rsid w:val="00282C1C"/>
    <w:rsid w:val="00282C8F"/>
    <w:rsid w:val="00282D66"/>
    <w:rsid w:val="00282EA7"/>
    <w:rsid w:val="00283292"/>
    <w:rsid w:val="0028355B"/>
    <w:rsid w:val="0028362F"/>
    <w:rsid w:val="00283638"/>
    <w:rsid w:val="00283645"/>
    <w:rsid w:val="002837ED"/>
    <w:rsid w:val="00283C99"/>
    <w:rsid w:val="0028406B"/>
    <w:rsid w:val="0028408D"/>
    <w:rsid w:val="002840B5"/>
    <w:rsid w:val="00284159"/>
    <w:rsid w:val="002843BA"/>
    <w:rsid w:val="002845F4"/>
    <w:rsid w:val="00284677"/>
    <w:rsid w:val="002846D0"/>
    <w:rsid w:val="00284948"/>
    <w:rsid w:val="0028495F"/>
    <w:rsid w:val="00284C08"/>
    <w:rsid w:val="00284D9A"/>
    <w:rsid w:val="00284E4F"/>
    <w:rsid w:val="00284ECE"/>
    <w:rsid w:val="0028517B"/>
    <w:rsid w:val="002851B8"/>
    <w:rsid w:val="0028546F"/>
    <w:rsid w:val="0028569D"/>
    <w:rsid w:val="002859AE"/>
    <w:rsid w:val="00285BB4"/>
    <w:rsid w:val="00285EA8"/>
    <w:rsid w:val="00286015"/>
    <w:rsid w:val="00286253"/>
    <w:rsid w:val="0028644E"/>
    <w:rsid w:val="002865BC"/>
    <w:rsid w:val="002865DB"/>
    <w:rsid w:val="00286982"/>
    <w:rsid w:val="00286BA5"/>
    <w:rsid w:val="00286E68"/>
    <w:rsid w:val="00286EC4"/>
    <w:rsid w:val="00286F6F"/>
    <w:rsid w:val="002871AB"/>
    <w:rsid w:val="002871DF"/>
    <w:rsid w:val="002876AA"/>
    <w:rsid w:val="00287705"/>
    <w:rsid w:val="00287765"/>
    <w:rsid w:val="002878CE"/>
    <w:rsid w:val="0028793A"/>
    <w:rsid w:val="002879F3"/>
    <w:rsid w:val="00287B56"/>
    <w:rsid w:val="00287C86"/>
    <w:rsid w:val="00287C88"/>
    <w:rsid w:val="00287F53"/>
    <w:rsid w:val="00290190"/>
    <w:rsid w:val="00290387"/>
    <w:rsid w:val="00290418"/>
    <w:rsid w:val="00290501"/>
    <w:rsid w:val="0029066B"/>
    <w:rsid w:val="002908B7"/>
    <w:rsid w:val="00290BBE"/>
    <w:rsid w:val="00290D3E"/>
    <w:rsid w:val="0029106B"/>
    <w:rsid w:val="00291117"/>
    <w:rsid w:val="00291399"/>
    <w:rsid w:val="00291513"/>
    <w:rsid w:val="00291531"/>
    <w:rsid w:val="0029160B"/>
    <w:rsid w:val="00291649"/>
    <w:rsid w:val="00291733"/>
    <w:rsid w:val="00291CBD"/>
    <w:rsid w:val="00291CD8"/>
    <w:rsid w:val="00291E5E"/>
    <w:rsid w:val="00291F22"/>
    <w:rsid w:val="0029200E"/>
    <w:rsid w:val="002921A0"/>
    <w:rsid w:val="00292285"/>
    <w:rsid w:val="002923D6"/>
    <w:rsid w:val="00292416"/>
    <w:rsid w:val="00292498"/>
    <w:rsid w:val="00292A22"/>
    <w:rsid w:val="00292A90"/>
    <w:rsid w:val="00292C22"/>
    <w:rsid w:val="00292D75"/>
    <w:rsid w:val="00292EF1"/>
    <w:rsid w:val="002935B0"/>
    <w:rsid w:val="00293943"/>
    <w:rsid w:val="00293D24"/>
    <w:rsid w:val="00293D6F"/>
    <w:rsid w:val="00293E00"/>
    <w:rsid w:val="00293F79"/>
    <w:rsid w:val="00294038"/>
    <w:rsid w:val="002940D8"/>
    <w:rsid w:val="002941F9"/>
    <w:rsid w:val="00294852"/>
    <w:rsid w:val="0029498D"/>
    <w:rsid w:val="002949AF"/>
    <w:rsid w:val="00294A39"/>
    <w:rsid w:val="00294B96"/>
    <w:rsid w:val="00294BBA"/>
    <w:rsid w:val="00294CAC"/>
    <w:rsid w:val="00294CDB"/>
    <w:rsid w:val="00294DF4"/>
    <w:rsid w:val="00294E6D"/>
    <w:rsid w:val="00294EAA"/>
    <w:rsid w:val="00294F1A"/>
    <w:rsid w:val="00294FAB"/>
    <w:rsid w:val="00295283"/>
    <w:rsid w:val="00295781"/>
    <w:rsid w:val="002957BF"/>
    <w:rsid w:val="002957EA"/>
    <w:rsid w:val="002958C5"/>
    <w:rsid w:val="00295921"/>
    <w:rsid w:val="00295C19"/>
    <w:rsid w:val="00295E5C"/>
    <w:rsid w:val="00295F20"/>
    <w:rsid w:val="00295FA3"/>
    <w:rsid w:val="002963BB"/>
    <w:rsid w:val="002969A7"/>
    <w:rsid w:val="002969D9"/>
    <w:rsid w:val="00296A44"/>
    <w:rsid w:val="00296BAC"/>
    <w:rsid w:val="00296BC2"/>
    <w:rsid w:val="00296C90"/>
    <w:rsid w:val="00296DFF"/>
    <w:rsid w:val="00296E44"/>
    <w:rsid w:val="00297473"/>
    <w:rsid w:val="002974DB"/>
    <w:rsid w:val="00297E95"/>
    <w:rsid w:val="002A00F3"/>
    <w:rsid w:val="002A0268"/>
    <w:rsid w:val="002A0521"/>
    <w:rsid w:val="002A0928"/>
    <w:rsid w:val="002A099D"/>
    <w:rsid w:val="002A0A36"/>
    <w:rsid w:val="002A0D3C"/>
    <w:rsid w:val="002A0D79"/>
    <w:rsid w:val="002A1361"/>
    <w:rsid w:val="002A145B"/>
    <w:rsid w:val="002A163D"/>
    <w:rsid w:val="002A1738"/>
    <w:rsid w:val="002A1B40"/>
    <w:rsid w:val="002A1F7E"/>
    <w:rsid w:val="002A22D0"/>
    <w:rsid w:val="002A2889"/>
    <w:rsid w:val="002A2A83"/>
    <w:rsid w:val="002A2AF1"/>
    <w:rsid w:val="002A2D1D"/>
    <w:rsid w:val="002A2D5C"/>
    <w:rsid w:val="002A2E8C"/>
    <w:rsid w:val="002A2FBD"/>
    <w:rsid w:val="002A311F"/>
    <w:rsid w:val="002A32EB"/>
    <w:rsid w:val="002A34A5"/>
    <w:rsid w:val="002A3538"/>
    <w:rsid w:val="002A35A9"/>
    <w:rsid w:val="002A364F"/>
    <w:rsid w:val="002A36F8"/>
    <w:rsid w:val="002A3796"/>
    <w:rsid w:val="002A3A60"/>
    <w:rsid w:val="002A3E0A"/>
    <w:rsid w:val="002A3EDC"/>
    <w:rsid w:val="002A4139"/>
    <w:rsid w:val="002A4369"/>
    <w:rsid w:val="002A4448"/>
    <w:rsid w:val="002A46F7"/>
    <w:rsid w:val="002A49E0"/>
    <w:rsid w:val="002A4AF8"/>
    <w:rsid w:val="002A4C7E"/>
    <w:rsid w:val="002A512A"/>
    <w:rsid w:val="002A53FC"/>
    <w:rsid w:val="002A54F4"/>
    <w:rsid w:val="002A56D7"/>
    <w:rsid w:val="002A56EB"/>
    <w:rsid w:val="002A59EE"/>
    <w:rsid w:val="002A59FA"/>
    <w:rsid w:val="002A5C4C"/>
    <w:rsid w:val="002A5E5D"/>
    <w:rsid w:val="002A6045"/>
    <w:rsid w:val="002A60A3"/>
    <w:rsid w:val="002A6113"/>
    <w:rsid w:val="002A63CE"/>
    <w:rsid w:val="002A6CA0"/>
    <w:rsid w:val="002A6CA7"/>
    <w:rsid w:val="002A6E39"/>
    <w:rsid w:val="002A6E8D"/>
    <w:rsid w:val="002A6F17"/>
    <w:rsid w:val="002A6F5C"/>
    <w:rsid w:val="002A6F6E"/>
    <w:rsid w:val="002A6FD0"/>
    <w:rsid w:val="002A7253"/>
    <w:rsid w:val="002A7541"/>
    <w:rsid w:val="002A7543"/>
    <w:rsid w:val="002A7609"/>
    <w:rsid w:val="002A77C5"/>
    <w:rsid w:val="002A77C9"/>
    <w:rsid w:val="002B0103"/>
    <w:rsid w:val="002B0107"/>
    <w:rsid w:val="002B014A"/>
    <w:rsid w:val="002B0445"/>
    <w:rsid w:val="002B049D"/>
    <w:rsid w:val="002B05D4"/>
    <w:rsid w:val="002B067C"/>
    <w:rsid w:val="002B07C3"/>
    <w:rsid w:val="002B08BE"/>
    <w:rsid w:val="002B0ED4"/>
    <w:rsid w:val="002B10AB"/>
    <w:rsid w:val="002B111F"/>
    <w:rsid w:val="002B11EE"/>
    <w:rsid w:val="002B1369"/>
    <w:rsid w:val="002B142A"/>
    <w:rsid w:val="002B1547"/>
    <w:rsid w:val="002B169D"/>
    <w:rsid w:val="002B1774"/>
    <w:rsid w:val="002B1D5F"/>
    <w:rsid w:val="002B1E13"/>
    <w:rsid w:val="002B2187"/>
    <w:rsid w:val="002B2228"/>
    <w:rsid w:val="002B223A"/>
    <w:rsid w:val="002B23BF"/>
    <w:rsid w:val="002B241F"/>
    <w:rsid w:val="002B268D"/>
    <w:rsid w:val="002B2847"/>
    <w:rsid w:val="002B2983"/>
    <w:rsid w:val="002B29A5"/>
    <w:rsid w:val="002B2B00"/>
    <w:rsid w:val="002B2D02"/>
    <w:rsid w:val="002B2D04"/>
    <w:rsid w:val="002B2E1A"/>
    <w:rsid w:val="002B306D"/>
    <w:rsid w:val="002B30FD"/>
    <w:rsid w:val="002B3346"/>
    <w:rsid w:val="002B3480"/>
    <w:rsid w:val="002B3521"/>
    <w:rsid w:val="002B3532"/>
    <w:rsid w:val="002B35A6"/>
    <w:rsid w:val="002B36D0"/>
    <w:rsid w:val="002B3735"/>
    <w:rsid w:val="002B3759"/>
    <w:rsid w:val="002B37EB"/>
    <w:rsid w:val="002B3FC9"/>
    <w:rsid w:val="002B408D"/>
    <w:rsid w:val="002B43CE"/>
    <w:rsid w:val="002B4884"/>
    <w:rsid w:val="002B496E"/>
    <w:rsid w:val="002B4A4A"/>
    <w:rsid w:val="002B4A62"/>
    <w:rsid w:val="002B4B83"/>
    <w:rsid w:val="002B4D35"/>
    <w:rsid w:val="002B4DB4"/>
    <w:rsid w:val="002B4F00"/>
    <w:rsid w:val="002B4F72"/>
    <w:rsid w:val="002B51C8"/>
    <w:rsid w:val="002B53E5"/>
    <w:rsid w:val="002B55D3"/>
    <w:rsid w:val="002B5824"/>
    <w:rsid w:val="002B5975"/>
    <w:rsid w:val="002B5AE9"/>
    <w:rsid w:val="002B5E10"/>
    <w:rsid w:val="002B5E80"/>
    <w:rsid w:val="002B5F94"/>
    <w:rsid w:val="002B60F6"/>
    <w:rsid w:val="002B61D5"/>
    <w:rsid w:val="002B630E"/>
    <w:rsid w:val="002B64E4"/>
    <w:rsid w:val="002B664E"/>
    <w:rsid w:val="002B67FC"/>
    <w:rsid w:val="002B696B"/>
    <w:rsid w:val="002B69B6"/>
    <w:rsid w:val="002B6AA7"/>
    <w:rsid w:val="002B6B4B"/>
    <w:rsid w:val="002B6D20"/>
    <w:rsid w:val="002B6F93"/>
    <w:rsid w:val="002B720D"/>
    <w:rsid w:val="002B732B"/>
    <w:rsid w:val="002B749E"/>
    <w:rsid w:val="002B75B4"/>
    <w:rsid w:val="002B7714"/>
    <w:rsid w:val="002B7806"/>
    <w:rsid w:val="002B7838"/>
    <w:rsid w:val="002B783E"/>
    <w:rsid w:val="002B79BC"/>
    <w:rsid w:val="002B7C28"/>
    <w:rsid w:val="002B7C89"/>
    <w:rsid w:val="002C0162"/>
    <w:rsid w:val="002C0169"/>
    <w:rsid w:val="002C039A"/>
    <w:rsid w:val="002C088A"/>
    <w:rsid w:val="002C094D"/>
    <w:rsid w:val="002C09C8"/>
    <w:rsid w:val="002C0F23"/>
    <w:rsid w:val="002C113A"/>
    <w:rsid w:val="002C1214"/>
    <w:rsid w:val="002C13AA"/>
    <w:rsid w:val="002C15E1"/>
    <w:rsid w:val="002C164E"/>
    <w:rsid w:val="002C184C"/>
    <w:rsid w:val="002C1A2C"/>
    <w:rsid w:val="002C1A9D"/>
    <w:rsid w:val="002C1B61"/>
    <w:rsid w:val="002C1CA7"/>
    <w:rsid w:val="002C1F6A"/>
    <w:rsid w:val="002C204D"/>
    <w:rsid w:val="002C216A"/>
    <w:rsid w:val="002C2729"/>
    <w:rsid w:val="002C274E"/>
    <w:rsid w:val="002C312E"/>
    <w:rsid w:val="002C33F1"/>
    <w:rsid w:val="002C34AB"/>
    <w:rsid w:val="002C3524"/>
    <w:rsid w:val="002C35D1"/>
    <w:rsid w:val="002C3921"/>
    <w:rsid w:val="002C39E5"/>
    <w:rsid w:val="002C3C57"/>
    <w:rsid w:val="002C3D32"/>
    <w:rsid w:val="002C3E2F"/>
    <w:rsid w:val="002C3F74"/>
    <w:rsid w:val="002C3F9E"/>
    <w:rsid w:val="002C434C"/>
    <w:rsid w:val="002C435E"/>
    <w:rsid w:val="002C4381"/>
    <w:rsid w:val="002C47FC"/>
    <w:rsid w:val="002C482B"/>
    <w:rsid w:val="002C4915"/>
    <w:rsid w:val="002C4B6F"/>
    <w:rsid w:val="002C4C47"/>
    <w:rsid w:val="002C4CB6"/>
    <w:rsid w:val="002C4D09"/>
    <w:rsid w:val="002C4E35"/>
    <w:rsid w:val="002C502A"/>
    <w:rsid w:val="002C50FE"/>
    <w:rsid w:val="002C5175"/>
    <w:rsid w:val="002C5993"/>
    <w:rsid w:val="002C5B75"/>
    <w:rsid w:val="002C5BB2"/>
    <w:rsid w:val="002C5C7A"/>
    <w:rsid w:val="002C6079"/>
    <w:rsid w:val="002C611E"/>
    <w:rsid w:val="002C614F"/>
    <w:rsid w:val="002C6308"/>
    <w:rsid w:val="002C65E8"/>
    <w:rsid w:val="002C678D"/>
    <w:rsid w:val="002C6B15"/>
    <w:rsid w:val="002C6DC9"/>
    <w:rsid w:val="002C730E"/>
    <w:rsid w:val="002C75F4"/>
    <w:rsid w:val="002C7601"/>
    <w:rsid w:val="002C7741"/>
    <w:rsid w:val="002C77BC"/>
    <w:rsid w:val="002C78E9"/>
    <w:rsid w:val="002C7AAD"/>
    <w:rsid w:val="002C7C8C"/>
    <w:rsid w:val="002C7C8F"/>
    <w:rsid w:val="002D01BC"/>
    <w:rsid w:val="002D01FA"/>
    <w:rsid w:val="002D02EA"/>
    <w:rsid w:val="002D049F"/>
    <w:rsid w:val="002D05E1"/>
    <w:rsid w:val="002D072F"/>
    <w:rsid w:val="002D08EB"/>
    <w:rsid w:val="002D09FD"/>
    <w:rsid w:val="002D0B32"/>
    <w:rsid w:val="002D0C5E"/>
    <w:rsid w:val="002D0D16"/>
    <w:rsid w:val="002D0DB6"/>
    <w:rsid w:val="002D1045"/>
    <w:rsid w:val="002D1098"/>
    <w:rsid w:val="002D1258"/>
    <w:rsid w:val="002D125C"/>
    <w:rsid w:val="002D150C"/>
    <w:rsid w:val="002D15B1"/>
    <w:rsid w:val="002D1617"/>
    <w:rsid w:val="002D167D"/>
    <w:rsid w:val="002D1996"/>
    <w:rsid w:val="002D1CD3"/>
    <w:rsid w:val="002D1D06"/>
    <w:rsid w:val="002D1FDD"/>
    <w:rsid w:val="002D2188"/>
    <w:rsid w:val="002D2280"/>
    <w:rsid w:val="002D27CA"/>
    <w:rsid w:val="002D2865"/>
    <w:rsid w:val="002D29F6"/>
    <w:rsid w:val="002D2D3E"/>
    <w:rsid w:val="002D2DE4"/>
    <w:rsid w:val="002D2E0A"/>
    <w:rsid w:val="002D2E3D"/>
    <w:rsid w:val="002D3007"/>
    <w:rsid w:val="002D31B4"/>
    <w:rsid w:val="002D3455"/>
    <w:rsid w:val="002D3467"/>
    <w:rsid w:val="002D365A"/>
    <w:rsid w:val="002D36AB"/>
    <w:rsid w:val="002D3844"/>
    <w:rsid w:val="002D3BD9"/>
    <w:rsid w:val="002D4626"/>
    <w:rsid w:val="002D486D"/>
    <w:rsid w:val="002D4932"/>
    <w:rsid w:val="002D4BC3"/>
    <w:rsid w:val="002D4EDC"/>
    <w:rsid w:val="002D532F"/>
    <w:rsid w:val="002D5406"/>
    <w:rsid w:val="002D54BC"/>
    <w:rsid w:val="002D5505"/>
    <w:rsid w:val="002D5580"/>
    <w:rsid w:val="002D5604"/>
    <w:rsid w:val="002D5628"/>
    <w:rsid w:val="002D57A0"/>
    <w:rsid w:val="002D5A46"/>
    <w:rsid w:val="002D5E0C"/>
    <w:rsid w:val="002D6485"/>
    <w:rsid w:val="002D64E5"/>
    <w:rsid w:val="002D67CC"/>
    <w:rsid w:val="002D67EE"/>
    <w:rsid w:val="002D695F"/>
    <w:rsid w:val="002D6C79"/>
    <w:rsid w:val="002D6CF5"/>
    <w:rsid w:val="002D6E20"/>
    <w:rsid w:val="002D6F54"/>
    <w:rsid w:val="002D73A3"/>
    <w:rsid w:val="002D7971"/>
    <w:rsid w:val="002D7B63"/>
    <w:rsid w:val="002D7D2A"/>
    <w:rsid w:val="002D7DF6"/>
    <w:rsid w:val="002D7E41"/>
    <w:rsid w:val="002D7EC8"/>
    <w:rsid w:val="002E01E3"/>
    <w:rsid w:val="002E02A8"/>
    <w:rsid w:val="002E0642"/>
    <w:rsid w:val="002E0A39"/>
    <w:rsid w:val="002E0CE4"/>
    <w:rsid w:val="002E0FEF"/>
    <w:rsid w:val="002E132D"/>
    <w:rsid w:val="002E1387"/>
    <w:rsid w:val="002E13AB"/>
    <w:rsid w:val="002E16A2"/>
    <w:rsid w:val="002E1751"/>
    <w:rsid w:val="002E17EF"/>
    <w:rsid w:val="002E18AB"/>
    <w:rsid w:val="002E18E3"/>
    <w:rsid w:val="002E1B49"/>
    <w:rsid w:val="002E1BF6"/>
    <w:rsid w:val="002E1CDA"/>
    <w:rsid w:val="002E1D66"/>
    <w:rsid w:val="002E22A9"/>
    <w:rsid w:val="002E2355"/>
    <w:rsid w:val="002E23AC"/>
    <w:rsid w:val="002E247E"/>
    <w:rsid w:val="002E24E2"/>
    <w:rsid w:val="002E285B"/>
    <w:rsid w:val="002E2C87"/>
    <w:rsid w:val="002E2DCC"/>
    <w:rsid w:val="002E2FAA"/>
    <w:rsid w:val="002E2FE3"/>
    <w:rsid w:val="002E32B5"/>
    <w:rsid w:val="002E3475"/>
    <w:rsid w:val="002E356E"/>
    <w:rsid w:val="002E3703"/>
    <w:rsid w:val="002E377B"/>
    <w:rsid w:val="002E3A2D"/>
    <w:rsid w:val="002E3B03"/>
    <w:rsid w:val="002E3B25"/>
    <w:rsid w:val="002E3BC0"/>
    <w:rsid w:val="002E3D13"/>
    <w:rsid w:val="002E3D15"/>
    <w:rsid w:val="002E3D30"/>
    <w:rsid w:val="002E4381"/>
    <w:rsid w:val="002E4581"/>
    <w:rsid w:val="002E4955"/>
    <w:rsid w:val="002E4B15"/>
    <w:rsid w:val="002E4BDB"/>
    <w:rsid w:val="002E4D45"/>
    <w:rsid w:val="002E5183"/>
    <w:rsid w:val="002E5573"/>
    <w:rsid w:val="002E5605"/>
    <w:rsid w:val="002E584B"/>
    <w:rsid w:val="002E586D"/>
    <w:rsid w:val="002E59A0"/>
    <w:rsid w:val="002E5AFF"/>
    <w:rsid w:val="002E5CB0"/>
    <w:rsid w:val="002E5CE6"/>
    <w:rsid w:val="002E5FC1"/>
    <w:rsid w:val="002E6013"/>
    <w:rsid w:val="002E6262"/>
    <w:rsid w:val="002E6321"/>
    <w:rsid w:val="002E63E5"/>
    <w:rsid w:val="002E642C"/>
    <w:rsid w:val="002E64DC"/>
    <w:rsid w:val="002E65F0"/>
    <w:rsid w:val="002E6667"/>
    <w:rsid w:val="002E6743"/>
    <w:rsid w:val="002E6757"/>
    <w:rsid w:val="002E6E2F"/>
    <w:rsid w:val="002E6F73"/>
    <w:rsid w:val="002E718E"/>
    <w:rsid w:val="002E71C6"/>
    <w:rsid w:val="002E7224"/>
    <w:rsid w:val="002E7374"/>
    <w:rsid w:val="002E7420"/>
    <w:rsid w:val="002E74EF"/>
    <w:rsid w:val="002E7626"/>
    <w:rsid w:val="002E7688"/>
    <w:rsid w:val="002E7699"/>
    <w:rsid w:val="002E7A0F"/>
    <w:rsid w:val="002E7D04"/>
    <w:rsid w:val="002E7E60"/>
    <w:rsid w:val="002EA239"/>
    <w:rsid w:val="002F00B8"/>
    <w:rsid w:val="002F04F4"/>
    <w:rsid w:val="002F07BA"/>
    <w:rsid w:val="002F0855"/>
    <w:rsid w:val="002F08C6"/>
    <w:rsid w:val="002F0A6A"/>
    <w:rsid w:val="002F0A8B"/>
    <w:rsid w:val="002F0BD8"/>
    <w:rsid w:val="002F0DD4"/>
    <w:rsid w:val="002F0F8E"/>
    <w:rsid w:val="002F1341"/>
    <w:rsid w:val="002F13C9"/>
    <w:rsid w:val="002F13E7"/>
    <w:rsid w:val="002F15FC"/>
    <w:rsid w:val="002F17EB"/>
    <w:rsid w:val="002F1B14"/>
    <w:rsid w:val="002F1CD2"/>
    <w:rsid w:val="002F1E67"/>
    <w:rsid w:val="002F1F1C"/>
    <w:rsid w:val="002F23A1"/>
    <w:rsid w:val="002F2601"/>
    <w:rsid w:val="002F26DC"/>
    <w:rsid w:val="002F2CAE"/>
    <w:rsid w:val="002F2DE0"/>
    <w:rsid w:val="002F2E97"/>
    <w:rsid w:val="002F2F65"/>
    <w:rsid w:val="002F2FF1"/>
    <w:rsid w:val="002F30E2"/>
    <w:rsid w:val="002F3708"/>
    <w:rsid w:val="002F380B"/>
    <w:rsid w:val="002F3B55"/>
    <w:rsid w:val="002F3DF3"/>
    <w:rsid w:val="002F4135"/>
    <w:rsid w:val="002F4708"/>
    <w:rsid w:val="002F47BB"/>
    <w:rsid w:val="002F483E"/>
    <w:rsid w:val="002F4A9E"/>
    <w:rsid w:val="002F4BBF"/>
    <w:rsid w:val="002F4DD6"/>
    <w:rsid w:val="002F4E9D"/>
    <w:rsid w:val="002F5266"/>
    <w:rsid w:val="002F5318"/>
    <w:rsid w:val="002F5464"/>
    <w:rsid w:val="002F546F"/>
    <w:rsid w:val="002F5A86"/>
    <w:rsid w:val="002F5CB0"/>
    <w:rsid w:val="002F5FFA"/>
    <w:rsid w:val="002F61AE"/>
    <w:rsid w:val="002F61F4"/>
    <w:rsid w:val="002F6301"/>
    <w:rsid w:val="002F6417"/>
    <w:rsid w:val="002F6772"/>
    <w:rsid w:val="002F681B"/>
    <w:rsid w:val="002F6D85"/>
    <w:rsid w:val="002F6F32"/>
    <w:rsid w:val="002F6F49"/>
    <w:rsid w:val="002F709C"/>
    <w:rsid w:val="002F7481"/>
    <w:rsid w:val="002F7948"/>
    <w:rsid w:val="002F7D8D"/>
    <w:rsid w:val="002F7FAE"/>
    <w:rsid w:val="0030013C"/>
    <w:rsid w:val="003003D5"/>
    <w:rsid w:val="00300567"/>
    <w:rsid w:val="00300719"/>
    <w:rsid w:val="0030094B"/>
    <w:rsid w:val="00300B9D"/>
    <w:rsid w:val="00300C06"/>
    <w:rsid w:val="00300C5B"/>
    <w:rsid w:val="00300D3F"/>
    <w:rsid w:val="00300E97"/>
    <w:rsid w:val="00301621"/>
    <w:rsid w:val="003017F4"/>
    <w:rsid w:val="00301C49"/>
    <w:rsid w:val="00301CAE"/>
    <w:rsid w:val="00301EEA"/>
    <w:rsid w:val="00301F89"/>
    <w:rsid w:val="00301FFE"/>
    <w:rsid w:val="003022A4"/>
    <w:rsid w:val="00302AA3"/>
    <w:rsid w:val="00302AD2"/>
    <w:rsid w:val="00302B54"/>
    <w:rsid w:val="00302BB6"/>
    <w:rsid w:val="00302C1A"/>
    <w:rsid w:val="00302E68"/>
    <w:rsid w:val="00302EB4"/>
    <w:rsid w:val="003030F0"/>
    <w:rsid w:val="003035B5"/>
    <w:rsid w:val="0030376F"/>
    <w:rsid w:val="0030393E"/>
    <w:rsid w:val="00303BF4"/>
    <w:rsid w:val="003040C0"/>
    <w:rsid w:val="003040D7"/>
    <w:rsid w:val="00304459"/>
    <w:rsid w:val="003044DD"/>
    <w:rsid w:val="00304917"/>
    <w:rsid w:val="00304929"/>
    <w:rsid w:val="00304ABC"/>
    <w:rsid w:val="00304ADE"/>
    <w:rsid w:val="00304EE9"/>
    <w:rsid w:val="00304F24"/>
    <w:rsid w:val="00304F73"/>
    <w:rsid w:val="00304F99"/>
    <w:rsid w:val="0030501A"/>
    <w:rsid w:val="003050E1"/>
    <w:rsid w:val="00305117"/>
    <w:rsid w:val="0030520B"/>
    <w:rsid w:val="00305523"/>
    <w:rsid w:val="0030569B"/>
    <w:rsid w:val="00305C36"/>
    <w:rsid w:val="00306016"/>
    <w:rsid w:val="003060B6"/>
    <w:rsid w:val="00306441"/>
    <w:rsid w:val="00306515"/>
    <w:rsid w:val="00306BB7"/>
    <w:rsid w:val="00306C9E"/>
    <w:rsid w:val="0030717D"/>
    <w:rsid w:val="0030761F"/>
    <w:rsid w:val="0030796F"/>
    <w:rsid w:val="003079BC"/>
    <w:rsid w:val="00307A65"/>
    <w:rsid w:val="00307AC2"/>
    <w:rsid w:val="00307B49"/>
    <w:rsid w:val="00307BA9"/>
    <w:rsid w:val="00307C4A"/>
    <w:rsid w:val="00307C9C"/>
    <w:rsid w:val="00307EE4"/>
    <w:rsid w:val="00310047"/>
    <w:rsid w:val="0031004D"/>
    <w:rsid w:val="003100E4"/>
    <w:rsid w:val="00310129"/>
    <w:rsid w:val="00310136"/>
    <w:rsid w:val="003101CB"/>
    <w:rsid w:val="0031030D"/>
    <w:rsid w:val="003104B8"/>
    <w:rsid w:val="00310837"/>
    <w:rsid w:val="00310852"/>
    <w:rsid w:val="00310932"/>
    <w:rsid w:val="00310D07"/>
    <w:rsid w:val="003112E1"/>
    <w:rsid w:val="003113AE"/>
    <w:rsid w:val="0031152A"/>
    <w:rsid w:val="0031164F"/>
    <w:rsid w:val="0031170C"/>
    <w:rsid w:val="003117B2"/>
    <w:rsid w:val="0031185F"/>
    <w:rsid w:val="00311983"/>
    <w:rsid w:val="00311991"/>
    <w:rsid w:val="00311A69"/>
    <w:rsid w:val="00311A8E"/>
    <w:rsid w:val="00311C4C"/>
    <w:rsid w:val="00312047"/>
    <w:rsid w:val="0031215A"/>
    <w:rsid w:val="003122FC"/>
    <w:rsid w:val="00312341"/>
    <w:rsid w:val="00312438"/>
    <w:rsid w:val="0031248E"/>
    <w:rsid w:val="003128DC"/>
    <w:rsid w:val="003129D6"/>
    <w:rsid w:val="00312A83"/>
    <w:rsid w:val="00312E7D"/>
    <w:rsid w:val="0031334B"/>
    <w:rsid w:val="0031335E"/>
    <w:rsid w:val="00313533"/>
    <w:rsid w:val="0031359A"/>
    <w:rsid w:val="0031390C"/>
    <w:rsid w:val="00313ACF"/>
    <w:rsid w:val="00313B48"/>
    <w:rsid w:val="00313B5A"/>
    <w:rsid w:val="00313C4A"/>
    <w:rsid w:val="003140D9"/>
    <w:rsid w:val="00314258"/>
    <w:rsid w:val="0031457F"/>
    <w:rsid w:val="00314719"/>
    <w:rsid w:val="003147F6"/>
    <w:rsid w:val="00314A59"/>
    <w:rsid w:val="00314B31"/>
    <w:rsid w:val="00314BF5"/>
    <w:rsid w:val="00314CA3"/>
    <w:rsid w:val="00314CB0"/>
    <w:rsid w:val="00315043"/>
    <w:rsid w:val="0031537C"/>
    <w:rsid w:val="0031560C"/>
    <w:rsid w:val="0031580E"/>
    <w:rsid w:val="00315844"/>
    <w:rsid w:val="00315910"/>
    <w:rsid w:val="00315EA0"/>
    <w:rsid w:val="00315FA8"/>
    <w:rsid w:val="00315FBE"/>
    <w:rsid w:val="00315FD1"/>
    <w:rsid w:val="003161F1"/>
    <w:rsid w:val="0031621A"/>
    <w:rsid w:val="003162A6"/>
    <w:rsid w:val="00316609"/>
    <w:rsid w:val="003166B1"/>
    <w:rsid w:val="00316CCA"/>
    <w:rsid w:val="0031714A"/>
    <w:rsid w:val="003174F4"/>
    <w:rsid w:val="003175C7"/>
    <w:rsid w:val="00317DF1"/>
    <w:rsid w:val="00317F76"/>
    <w:rsid w:val="003202C0"/>
    <w:rsid w:val="00320312"/>
    <w:rsid w:val="00320324"/>
    <w:rsid w:val="003203D7"/>
    <w:rsid w:val="00320481"/>
    <w:rsid w:val="003204EB"/>
    <w:rsid w:val="003206E8"/>
    <w:rsid w:val="0032091F"/>
    <w:rsid w:val="00320A11"/>
    <w:rsid w:val="00320D1C"/>
    <w:rsid w:val="00320D68"/>
    <w:rsid w:val="00320E9C"/>
    <w:rsid w:val="00321040"/>
    <w:rsid w:val="003212F9"/>
    <w:rsid w:val="00321338"/>
    <w:rsid w:val="003213F9"/>
    <w:rsid w:val="0032152B"/>
    <w:rsid w:val="0032167F"/>
    <w:rsid w:val="003217F8"/>
    <w:rsid w:val="00321BF6"/>
    <w:rsid w:val="00321CD6"/>
    <w:rsid w:val="00321D18"/>
    <w:rsid w:val="00321E9D"/>
    <w:rsid w:val="00321EE8"/>
    <w:rsid w:val="0032233F"/>
    <w:rsid w:val="003231FD"/>
    <w:rsid w:val="003236AA"/>
    <w:rsid w:val="003236DF"/>
    <w:rsid w:val="003239A8"/>
    <w:rsid w:val="003239CA"/>
    <w:rsid w:val="00323BA3"/>
    <w:rsid w:val="00323BDF"/>
    <w:rsid w:val="00323CF5"/>
    <w:rsid w:val="00323D80"/>
    <w:rsid w:val="00323F43"/>
    <w:rsid w:val="00324168"/>
    <w:rsid w:val="00324863"/>
    <w:rsid w:val="003248C8"/>
    <w:rsid w:val="003248F5"/>
    <w:rsid w:val="00324984"/>
    <w:rsid w:val="00324A71"/>
    <w:rsid w:val="00324B37"/>
    <w:rsid w:val="00324E9D"/>
    <w:rsid w:val="00325029"/>
    <w:rsid w:val="00325330"/>
    <w:rsid w:val="00325617"/>
    <w:rsid w:val="003257EC"/>
    <w:rsid w:val="003259EA"/>
    <w:rsid w:val="00325B28"/>
    <w:rsid w:val="00325EE2"/>
    <w:rsid w:val="00325EF9"/>
    <w:rsid w:val="003261C0"/>
    <w:rsid w:val="003262F4"/>
    <w:rsid w:val="003263E2"/>
    <w:rsid w:val="0032641D"/>
    <w:rsid w:val="0032649F"/>
    <w:rsid w:val="00326512"/>
    <w:rsid w:val="0032678A"/>
    <w:rsid w:val="0032678F"/>
    <w:rsid w:val="00326B20"/>
    <w:rsid w:val="00326B94"/>
    <w:rsid w:val="00326C3F"/>
    <w:rsid w:val="00326F04"/>
    <w:rsid w:val="00327F49"/>
    <w:rsid w:val="0033032E"/>
    <w:rsid w:val="0033040C"/>
    <w:rsid w:val="003304CC"/>
    <w:rsid w:val="0033066C"/>
    <w:rsid w:val="00330744"/>
    <w:rsid w:val="00330748"/>
    <w:rsid w:val="003308F9"/>
    <w:rsid w:val="00330B0B"/>
    <w:rsid w:val="00330C05"/>
    <w:rsid w:val="00330E41"/>
    <w:rsid w:val="00330F0A"/>
    <w:rsid w:val="003310F4"/>
    <w:rsid w:val="00331A0F"/>
    <w:rsid w:val="00331C70"/>
    <w:rsid w:val="00331FFF"/>
    <w:rsid w:val="00332075"/>
    <w:rsid w:val="00332123"/>
    <w:rsid w:val="00332228"/>
    <w:rsid w:val="00332356"/>
    <w:rsid w:val="00332426"/>
    <w:rsid w:val="00332551"/>
    <w:rsid w:val="0033264D"/>
    <w:rsid w:val="00332654"/>
    <w:rsid w:val="003326C8"/>
    <w:rsid w:val="0033277F"/>
    <w:rsid w:val="00332802"/>
    <w:rsid w:val="0033283C"/>
    <w:rsid w:val="00332A24"/>
    <w:rsid w:val="00332A34"/>
    <w:rsid w:val="00332B56"/>
    <w:rsid w:val="00332DFF"/>
    <w:rsid w:val="00332EAA"/>
    <w:rsid w:val="00332FEE"/>
    <w:rsid w:val="003330BD"/>
    <w:rsid w:val="003331A8"/>
    <w:rsid w:val="00333262"/>
    <w:rsid w:val="003332C5"/>
    <w:rsid w:val="0033354D"/>
    <w:rsid w:val="0033365E"/>
    <w:rsid w:val="00333908"/>
    <w:rsid w:val="00333F86"/>
    <w:rsid w:val="00334115"/>
    <w:rsid w:val="00334405"/>
    <w:rsid w:val="003344BA"/>
    <w:rsid w:val="00334626"/>
    <w:rsid w:val="0033463D"/>
    <w:rsid w:val="00335062"/>
    <w:rsid w:val="0033573D"/>
    <w:rsid w:val="0033575A"/>
    <w:rsid w:val="003357F0"/>
    <w:rsid w:val="003358B0"/>
    <w:rsid w:val="0033597C"/>
    <w:rsid w:val="00335AEE"/>
    <w:rsid w:val="0033616B"/>
    <w:rsid w:val="0033629D"/>
    <w:rsid w:val="003365D4"/>
    <w:rsid w:val="0033665B"/>
    <w:rsid w:val="0033675C"/>
    <w:rsid w:val="00336797"/>
    <w:rsid w:val="003367C4"/>
    <w:rsid w:val="00336CCD"/>
    <w:rsid w:val="0033740C"/>
    <w:rsid w:val="003374BA"/>
    <w:rsid w:val="003375B8"/>
    <w:rsid w:val="0033770E"/>
    <w:rsid w:val="00337735"/>
    <w:rsid w:val="00337A12"/>
    <w:rsid w:val="00337AF5"/>
    <w:rsid w:val="00337B32"/>
    <w:rsid w:val="00337D27"/>
    <w:rsid w:val="00337E87"/>
    <w:rsid w:val="00337EB5"/>
    <w:rsid w:val="00340192"/>
    <w:rsid w:val="003402FF"/>
    <w:rsid w:val="003404B7"/>
    <w:rsid w:val="003404BF"/>
    <w:rsid w:val="00340667"/>
    <w:rsid w:val="003407EE"/>
    <w:rsid w:val="00340CFB"/>
    <w:rsid w:val="00340DDB"/>
    <w:rsid w:val="00340EC3"/>
    <w:rsid w:val="00341102"/>
    <w:rsid w:val="0034145E"/>
    <w:rsid w:val="00341B6C"/>
    <w:rsid w:val="00341BB1"/>
    <w:rsid w:val="00341C05"/>
    <w:rsid w:val="00341FFE"/>
    <w:rsid w:val="003420BC"/>
    <w:rsid w:val="0034213F"/>
    <w:rsid w:val="0034215D"/>
    <w:rsid w:val="00342316"/>
    <w:rsid w:val="00342318"/>
    <w:rsid w:val="00342623"/>
    <w:rsid w:val="00342687"/>
    <w:rsid w:val="00342AF9"/>
    <w:rsid w:val="00342BB6"/>
    <w:rsid w:val="00342C32"/>
    <w:rsid w:val="00342D44"/>
    <w:rsid w:val="003431BC"/>
    <w:rsid w:val="003434BD"/>
    <w:rsid w:val="003434E5"/>
    <w:rsid w:val="0034369D"/>
    <w:rsid w:val="003439E5"/>
    <w:rsid w:val="00343A67"/>
    <w:rsid w:val="00343E7B"/>
    <w:rsid w:val="00343E99"/>
    <w:rsid w:val="00343EDD"/>
    <w:rsid w:val="00343F7F"/>
    <w:rsid w:val="0034414D"/>
    <w:rsid w:val="00344386"/>
    <w:rsid w:val="00344544"/>
    <w:rsid w:val="003445A4"/>
    <w:rsid w:val="00344D78"/>
    <w:rsid w:val="00344DB7"/>
    <w:rsid w:val="00344FD3"/>
    <w:rsid w:val="003452AB"/>
    <w:rsid w:val="00345332"/>
    <w:rsid w:val="00345402"/>
    <w:rsid w:val="003455DA"/>
    <w:rsid w:val="0034569E"/>
    <w:rsid w:val="003456DD"/>
    <w:rsid w:val="003457DD"/>
    <w:rsid w:val="00345C2E"/>
    <w:rsid w:val="00345EB7"/>
    <w:rsid w:val="00345EC4"/>
    <w:rsid w:val="00345F01"/>
    <w:rsid w:val="00345FBE"/>
    <w:rsid w:val="00346007"/>
    <w:rsid w:val="003460CF"/>
    <w:rsid w:val="003462A4"/>
    <w:rsid w:val="00346751"/>
    <w:rsid w:val="00346BE9"/>
    <w:rsid w:val="00346EE6"/>
    <w:rsid w:val="00346FBF"/>
    <w:rsid w:val="003470A3"/>
    <w:rsid w:val="003470AA"/>
    <w:rsid w:val="0034715A"/>
    <w:rsid w:val="00347204"/>
    <w:rsid w:val="003472A6"/>
    <w:rsid w:val="003474F3"/>
    <w:rsid w:val="00347527"/>
    <w:rsid w:val="0034760C"/>
    <w:rsid w:val="00347931"/>
    <w:rsid w:val="00347AA2"/>
    <w:rsid w:val="00347CBE"/>
    <w:rsid w:val="00347DA7"/>
    <w:rsid w:val="00347E7D"/>
    <w:rsid w:val="00350A20"/>
    <w:rsid w:val="00350B60"/>
    <w:rsid w:val="00350BC7"/>
    <w:rsid w:val="00350D13"/>
    <w:rsid w:val="00351237"/>
    <w:rsid w:val="0035158F"/>
    <w:rsid w:val="00351596"/>
    <w:rsid w:val="003518FD"/>
    <w:rsid w:val="003519DD"/>
    <w:rsid w:val="003519F4"/>
    <w:rsid w:val="00351BC6"/>
    <w:rsid w:val="00351BFA"/>
    <w:rsid w:val="00351CC7"/>
    <w:rsid w:val="00351DCD"/>
    <w:rsid w:val="00352296"/>
    <w:rsid w:val="0035242D"/>
    <w:rsid w:val="00352761"/>
    <w:rsid w:val="0035280E"/>
    <w:rsid w:val="003528BF"/>
    <w:rsid w:val="0035299C"/>
    <w:rsid w:val="00352A9F"/>
    <w:rsid w:val="00352F35"/>
    <w:rsid w:val="003531E0"/>
    <w:rsid w:val="00353213"/>
    <w:rsid w:val="00353276"/>
    <w:rsid w:val="00353994"/>
    <w:rsid w:val="00353ACB"/>
    <w:rsid w:val="003540A9"/>
    <w:rsid w:val="003541C6"/>
    <w:rsid w:val="003543B6"/>
    <w:rsid w:val="003546FD"/>
    <w:rsid w:val="00354D04"/>
    <w:rsid w:val="00354D5A"/>
    <w:rsid w:val="00354D9F"/>
    <w:rsid w:val="00354EB3"/>
    <w:rsid w:val="00354F6B"/>
    <w:rsid w:val="0035501F"/>
    <w:rsid w:val="003551B7"/>
    <w:rsid w:val="0035528C"/>
    <w:rsid w:val="003553A3"/>
    <w:rsid w:val="003555BE"/>
    <w:rsid w:val="00355616"/>
    <w:rsid w:val="0035572D"/>
    <w:rsid w:val="003557C6"/>
    <w:rsid w:val="00355BA8"/>
    <w:rsid w:val="00356065"/>
    <w:rsid w:val="0035698A"/>
    <w:rsid w:val="00356CBD"/>
    <w:rsid w:val="00356CD6"/>
    <w:rsid w:val="00356D35"/>
    <w:rsid w:val="0035753F"/>
    <w:rsid w:val="00357569"/>
    <w:rsid w:val="003576E4"/>
    <w:rsid w:val="003577B7"/>
    <w:rsid w:val="003577E4"/>
    <w:rsid w:val="003578CC"/>
    <w:rsid w:val="00357A2F"/>
    <w:rsid w:val="00357C29"/>
    <w:rsid w:val="00357DC2"/>
    <w:rsid w:val="00360321"/>
    <w:rsid w:val="00360486"/>
    <w:rsid w:val="0036053B"/>
    <w:rsid w:val="003607A0"/>
    <w:rsid w:val="00360978"/>
    <w:rsid w:val="003609B7"/>
    <w:rsid w:val="00360BAB"/>
    <w:rsid w:val="00361297"/>
    <w:rsid w:val="0036134D"/>
    <w:rsid w:val="00361376"/>
    <w:rsid w:val="00361391"/>
    <w:rsid w:val="003614C4"/>
    <w:rsid w:val="003615CC"/>
    <w:rsid w:val="0036185F"/>
    <w:rsid w:val="003619A8"/>
    <w:rsid w:val="00361A01"/>
    <w:rsid w:val="00361A34"/>
    <w:rsid w:val="00361C11"/>
    <w:rsid w:val="00361D9C"/>
    <w:rsid w:val="00362113"/>
    <w:rsid w:val="003622CD"/>
    <w:rsid w:val="003622D7"/>
    <w:rsid w:val="00362547"/>
    <w:rsid w:val="00362589"/>
    <w:rsid w:val="00362899"/>
    <w:rsid w:val="00362965"/>
    <w:rsid w:val="0036298E"/>
    <w:rsid w:val="00362C4E"/>
    <w:rsid w:val="00362EAA"/>
    <w:rsid w:val="00362EB3"/>
    <w:rsid w:val="003630D3"/>
    <w:rsid w:val="00363392"/>
    <w:rsid w:val="0036341B"/>
    <w:rsid w:val="0036352D"/>
    <w:rsid w:val="0036356D"/>
    <w:rsid w:val="00363663"/>
    <w:rsid w:val="00363B14"/>
    <w:rsid w:val="00363B38"/>
    <w:rsid w:val="00363E0A"/>
    <w:rsid w:val="00363E33"/>
    <w:rsid w:val="00363E72"/>
    <w:rsid w:val="003643AB"/>
    <w:rsid w:val="00364863"/>
    <w:rsid w:val="00364956"/>
    <w:rsid w:val="00364A28"/>
    <w:rsid w:val="00364D63"/>
    <w:rsid w:val="00364EA0"/>
    <w:rsid w:val="00364FAE"/>
    <w:rsid w:val="003654CF"/>
    <w:rsid w:val="0036584F"/>
    <w:rsid w:val="00365A08"/>
    <w:rsid w:val="00365B40"/>
    <w:rsid w:val="00365B9E"/>
    <w:rsid w:val="00365F9E"/>
    <w:rsid w:val="00365FAF"/>
    <w:rsid w:val="00366C4A"/>
    <w:rsid w:val="00366D86"/>
    <w:rsid w:val="00366DF2"/>
    <w:rsid w:val="003673E2"/>
    <w:rsid w:val="003678F5"/>
    <w:rsid w:val="00367B95"/>
    <w:rsid w:val="00367C73"/>
    <w:rsid w:val="00370260"/>
    <w:rsid w:val="0037029F"/>
    <w:rsid w:val="003702B6"/>
    <w:rsid w:val="003709AC"/>
    <w:rsid w:val="00370D78"/>
    <w:rsid w:val="00370EFB"/>
    <w:rsid w:val="00371164"/>
    <w:rsid w:val="003716CD"/>
    <w:rsid w:val="0037182B"/>
    <w:rsid w:val="00371BC3"/>
    <w:rsid w:val="00371C83"/>
    <w:rsid w:val="00371D2C"/>
    <w:rsid w:val="00371EC3"/>
    <w:rsid w:val="0037244F"/>
    <w:rsid w:val="00372866"/>
    <w:rsid w:val="00372FE5"/>
    <w:rsid w:val="00373050"/>
    <w:rsid w:val="00373064"/>
    <w:rsid w:val="0037333A"/>
    <w:rsid w:val="003733CA"/>
    <w:rsid w:val="003735B6"/>
    <w:rsid w:val="0037361D"/>
    <w:rsid w:val="003736AA"/>
    <w:rsid w:val="00373740"/>
    <w:rsid w:val="00373761"/>
    <w:rsid w:val="00373788"/>
    <w:rsid w:val="00373A6F"/>
    <w:rsid w:val="00373BB9"/>
    <w:rsid w:val="00373BCD"/>
    <w:rsid w:val="00373C91"/>
    <w:rsid w:val="00373D24"/>
    <w:rsid w:val="00374789"/>
    <w:rsid w:val="00374A49"/>
    <w:rsid w:val="00374B38"/>
    <w:rsid w:val="00374E56"/>
    <w:rsid w:val="003751AA"/>
    <w:rsid w:val="0037550A"/>
    <w:rsid w:val="00375546"/>
    <w:rsid w:val="0037560E"/>
    <w:rsid w:val="0037561E"/>
    <w:rsid w:val="0037585C"/>
    <w:rsid w:val="003758D2"/>
    <w:rsid w:val="00375993"/>
    <w:rsid w:val="003759DC"/>
    <w:rsid w:val="003760EC"/>
    <w:rsid w:val="00376133"/>
    <w:rsid w:val="003761DA"/>
    <w:rsid w:val="003763DC"/>
    <w:rsid w:val="00376775"/>
    <w:rsid w:val="003767CB"/>
    <w:rsid w:val="00376A25"/>
    <w:rsid w:val="00376FBD"/>
    <w:rsid w:val="00377050"/>
    <w:rsid w:val="003772B8"/>
    <w:rsid w:val="003772ED"/>
    <w:rsid w:val="00377335"/>
    <w:rsid w:val="003774BD"/>
    <w:rsid w:val="003778BD"/>
    <w:rsid w:val="00377CDA"/>
    <w:rsid w:val="003800B9"/>
    <w:rsid w:val="00380366"/>
    <w:rsid w:val="003803F3"/>
    <w:rsid w:val="0038043F"/>
    <w:rsid w:val="0038056D"/>
    <w:rsid w:val="003806D5"/>
    <w:rsid w:val="00380787"/>
    <w:rsid w:val="00380999"/>
    <w:rsid w:val="00380A78"/>
    <w:rsid w:val="00380AF9"/>
    <w:rsid w:val="00380B74"/>
    <w:rsid w:val="00380C2D"/>
    <w:rsid w:val="00380CA6"/>
    <w:rsid w:val="0038103B"/>
    <w:rsid w:val="003813DB"/>
    <w:rsid w:val="00381626"/>
    <w:rsid w:val="003816FB"/>
    <w:rsid w:val="0038179B"/>
    <w:rsid w:val="00381C5E"/>
    <w:rsid w:val="00381CDA"/>
    <w:rsid w:val="00381D2E"/>
    <w:rsid w:val="00381D99"/>
    <w:rsid w:val="00381E43"/>
    <w:rsid w:val="00382017"/>
    <w:rsid w:val="003821D1"/>
    <w:rsid w:val="0038250A"/>
    <w:rsid w:val="003827B4"/>
    <w:rsid w:val="0038296C"/>
    <w:rsid w:val="00382CCC"/>
    <w:rsid w:val="00382DE8"/>
    <w:rsid w:val="00382E0A"/>
    <w:rsid w:val="00383076"/>
    <w:rsid w:val="003831F2"/>
    <w:rsid w:val="00383521"/>
    <w:rsid w:val="003839D5"/>
    <w:rsid w:val="00383AFC"/>
    <w:rsid w:val="00383BEA"/>
    <w:rsid w:val="0038409C"/>
    <w:rsid w:val="003845A8"/>
    <w:rsid w:val="003848C4"/>
    <w:rsid w:val="003848D6"/>
    <w:rsid w:val="00384BF1"/>
    <w:rsid w:val="00384C30"/>
    <w:rsid w:val="00384C88"/>
    <w:rsid w:val="003851FC"/>
    <w:rsid w:val="003854FA"/>
    <w:rsid w:val="00385656"/>
    <w:rsid w:val="0038576C"/>
    <w:rsid w:val="003859DA"/>
    <w:rsid w:val="00385AA9"/>
    <w:rsid w:val="00385C47"/>
    <w:rsid w:val="00385D58"/>
    <w:rsid w:val="00385E47"/>
    <w:rsid w:val="00386311"/>
    <w:rsid w:val="003865DE"/>
    <w:rsid w:val="0038663B"/>
    <w:rsid w:val="00386A02"/>
    <w:rsid w:val="00386BAB"/>
    <w:rsid w:val="00386BDE"/>
    <w:rsid w:val="00386DB9"/>
    <w:rsid w:val="00386F43"/>
    <w:rsid w:val="00386F5A"/>
    <w:rsid w:val="00386F93"/>
    <w:rsid w:val="00387169"/>
    <w:rsid w:val="00387224"/>
    <w:rsid w:val="00387388"/>
    <w:rsid w:val="00387A7F"/>
    <w:rsid w:val="00387AC6"/>
    <w:rsid w:val="00387AE4"/>
    <w:rsid w:val="00387DA8"/>
    <w:rsid w:val="0039018A"/>
    <w:rsid w:val="003903AB"/>
    <w:rsid w:val="003905D6"/>
    <w:rsid w:val="00390627"/>
    <w:rsid w:val="00390A12"/>
    <w:rsid w:val="00390E0D"/>
    <w:rsid w:val="00390E4F"/>
    <w:rsid w:val="00390F2B"/>
    <w:rsid w:val="0039104A"/>
    <w:rsid w:val="00391305"/>
    <w:rsid w:val="003914CB"/>
    <w:rsid w:val="00391785"/>
    <w:rsid w:val="00391807"/>
    <w:rsid w:val="00391900"/>
    <w:rsid w:val="00391987"/>
    <w:rsid w:val="00391A20"/>
    <w:rsid w:val="00391A22"/>
    <w:rsid w:val="00391AB2"/>
    <w:rsid w:val="00391B02"/>
    <w:rsid w:val="00391C19"/>
    <w:rsid w:val="00391CA8"/>
    <w:rsid w:val="003922B6"/>
    <w:rsid w:val="003922BA"/>
    <w:rsid w:val="003923A5"/>
    <w:rsid w:val="003923E7"/>
    <w:rsid w:val="003924C7"/>
    <w:rsid w:val="0039260E"/>
    <w:rsid w:val="00392AC9"/>
    <w:rsid w:val="00392BE4"/>
    <w:rsid w:val="00392BF6"/>
    <w:rsid w:val="00392E31"/>
    <w:rsid w:val="00392EEA"/>
    <w:rsid w:val="00393105"/>
    <w:rsid w:val="003931C8"/>
    <w:rsid w:val="003934F6"/>
    <w:rsid w:val="00393971"/>
    <w:rsid w:val="00393AD1"/>
    <w:rsid w:val="00393C3E"/>
    <w:rsid w:val="00393CC0"/>
    <w:rsid w:val="00393CEF"/>
    <w:rsid w:val="00393D27"/>
    <w:rsid w:val="00393DC5"/>
    <w:rsid w:val="00393DE0"/>
    <w:rsid w:val="00394303"/>
    <w:rsid w:val="00394464"/>
    <w:rsid w:val="00394663"/>
    <w:rsid w:val="003946A9"/>
    <w:rsid w:val="0039491D"/>
    <w:rsid w:val="00394BD9"/>
    <w:rsid w:val="00394BFB"/>
    <w:rsid w:val="00394D33"/>
    <w:rsid w:val="00394DF6"/>
    <w:rsid w:val="003952A8"/>
    <w:rsid w:val="003955CE"/>
    <w:rsid w:val="003957CF"/>
    <w:rsid w:val="00395819"/>
    <w:rsid w:val="00395B32"/>
    <w:rsid w:val="00395C4A"/>
    <w:rsid w:val="00395CA3"/>
    <w:rsid w:val="003960DF"/>
    <w:rsid w:val="0039638D"/>
    <w:rsid w:val="00396424"/>
    <w:rsid w:val="00396539"/>
    <w:rsid w:val="00396663"/>
    <w:rsid w:val="0039685A"/>
    <w:rsid w:val="00396A2E"/>
    <w:rsid w:val="00396A9C"/>
    <w:rsid w:val="00397036"/>
    <w:rsid w:val="0039710B"/>
    <w:rsid w:val="0039777C"/>
    <w:rsid w:val="003978ED"/>
    <w:rsid w:val="003978F0"/>
    <w:rsid w:val="00397903"/>
    <w:rsid w:val="00397996"/>
    <w:rsid w:val="00397A8B"/>
    <w:rsid w:val="00397DD5"/>
    <w:rsid w:val="00397E0A"/>
    <w:rsid w:val="003A02DF"/>
    <w:rsid w:val="003A054A"/>
    <w:rsid w:val="003A07CD"/>
    <w:rsid w:val="003A086D"/>
    <w:rsid w:val="003A08E5"/>
    <w:rsid w:val="003A08EB"/>
    <w:rsid w:val="003A0FB8"/>
    <w:rsid w:val="003A1389"/>
    <w:rsid w:val="003A15A3"/>
    <w:rsid w:val="003A15F0"/>
    <w:rsid w:val="003A170F"/>
    <w:rsid w:val="003A1984"/>
    <w:rsid w:val="003A1AEC"/>
    <w:rsid w:val="003A1BC2"/>
    <w:rsid w:val="003A1C7B"/>
    <w:rsid w:val="003A1CEA"/>
    <w:rsid w:val="003A1EA3"/>
    <w:rsid w:val="003A2147"/>
    <w:rsid w:val="003A2211"/>
    <w:rsid w:val="003A23F2"/>
    <w:rsid w:val="003A2458"/>
    <w:rsid w:val="003A2554"/>
    <w:rsid w:val="003A27C7"/>
    <w:rsid w:val="003A2839"/>
    <w:rsid w:val="003A2867"/>
    <w:rsid w:val="003A2957"/>
    <w:rsid w:val="003A29E8"/>
    <w:rsid w:val="003A2AC5"/>
    <w:rsid w:val="003A2F35"/>
    <w:rsid w:val="003A3251"/>
    <w:rsid w:val="003A3438"/>
    <w:rsid w:val="003A3439"/>
    <w:rsid w:val="003A35E5"/>
    <w:rsid w:val="003A3620"/>
    <w:rsid w:val="003A36BF"/>
    <w:rsid w:val="003A371D"/>
    <w:rsid w:val="003A3750"/>
    <w:rsid w:val="003A375E"/>
    <w:rsid w:val="003A386E"/>
    <w:rsid w:val="003A401F"/>
    <w:rsid w:val="003A4063"/>
    <w:rsid w:val="003A4288"/>
    <w:rsid w:val="003A4313"/>
    <w:rsid w:val="003A4323"/>
    <w:rsid w:val="003A43E0"/>
    <w:rsid w:val="003A4581"/>
    <w:rsid w:val="003A4592"/>
    <w:rsid w:val="003A4860"/>
    <w:rsid w:val="003A49C8"/>
    <w:rsid w:val="003A4ACD"/>
    <w:rsid w:val="003A4FDE"/>
    <w:rsid w:val="003A57F0"/>
    <w:rsid w:val="003A5851"/>
    <w:rsid w:val="003A5960"/>
    <w:rsid w:val="003A5FD9"/>
    <w:rsid w:val="003A604F"/>
    <w:rsid w:val="003A6419"/>
    <w:rsid w:val="003A65CE"/>
    <w:rsid w:val="003A6825"/>
    <w:rsid w:val="003A6BD1"/>
    <w:rsid w:val="003A6BF3"/>
    <w:rsid w:val="003A6F84"/>
    <w:rsid w:val="003A7003"/>
    <w:rsid w:val="003A7038"/>
    <w:rsid w:val="003A7085"/>
    <w:rsid w:val="003A71EA"/>
    <w:rsid w:val="003A7268"/>
    <w:rsid w:val="003A7647"/>
    <w:rsid w:val="003A78D1"/>
    <w:rsid w:val="003A7941"/>
    <w:rsid w:val="003A7B12"/>
    <w:rsid w:val="003A7C36"/>
    <w:rsid w:val="003A7F85"/>
    <w:rsid w:val="003B0000"/>
    <w:rsid w:val="003B028D"/>
    <w:rsid w:val="003B02F0"/>
    <w:rsid w:val="003B055E"/>
    <w:rsid w:val="003B05BA"/>
    <w:rsid w:val="003B0D15"/>
    <w:rsid w:val="003B0E40"/>
    <w:rsid w:val="003B0E78"/>
    <w:rsid w:val="003B104C"/>
    <w:rsid w:val="003B1372"/>
    <w:rsid w:val="003B1481"/>
    <w:rsid w:val="003B164B"/>
    <w:rsid w:val="003B16DB"/>
    <w:rsid w:val="003B1909"/>
    <w:rsid w:val="003B1AD4"/>
    <w:rsid w:val="003B1B28"/>
    <w:rsid w:val="003B1D51"/>
    <w:rsid w:val="003B1EE9"/>
    <w:rsid w:val="003B1FC4"/>
    <w:rsid w:val="003B2012"/>
    <w:rsid w:val="003B2030"/>
    <w:rsid w:val="003B2062"/>
    <w:rsid w:val="003B22D2"/>
    <w:rsid w:val="003B22DD"/>
    <w:rsid w:val="003B23C2"/>
    <w:rsid w:val="003B2620"/>
    <w:rsid w:val="003B27CA"/>
    <w:rsid w:val="003B28D7"/>
    <w:rsid w:val="003B2FC2"/>
    <w:rsid w:val="003B3086"/>
    <w:rsid w:val="003B3101"/>
    <w:rsid w:val="003B34C9"/>
    <w:rsid w:val="003B358D"/>
    <w:rsid w:val="003B3605"/>
    <w:rsid w:val="003B376C"/>
    <w:rsid w:val="003B3847"/>
    <w:rsid w:val="003B3AF8"/>
    <w:rsid w:val="003B3C85"/>
    <w:rsid w:val="003B3CF5"/>
    <w:rsid w:val="003B3E0E"/>
    <w:rsid w:val="003B3EDB"/>
    <w:rsid w:val="003B4115"/>
    <w:rsid w:val="003B4276"/>
    <w:rsid w:val="003B432E"/>
    <w:rsid w:val="003B452D"/>
    <w:rsid w:val="003B462D"/>
    <w:rsid w:val="003B47E7"/>
    <w:rsid w:val="003B4BF3"/>
    <w:rsid w:val="003B4EC2"/>
    <w:rsid w:val="003B4FB9"/>
    <w:rsid w:val="003B50A2"/>
    <w:rsid w:val="003B5247"/>
    <w:rsid w:val="003B5B2E"/>
    <w:rsid w:val="003B5D93"/>
    <w:rsid w:val="003B5EA2"/>
    <w:rsid w:val="003B63D9"/>
    <w:rsid w:val="003B6680"/>
    <w:rsid w:val="003B66D6"/>
    <w:rsid w:val="003B6982"/>
    <w:rsid w:val="003B6A95"/>
    <w:rsid w:val="003B6CB7"/>
    <w:rsid w:val="003B6CC0"/>
    <w:rsid w:val="003B6E25"/>
    <w:rsid w:val="003B7414"/>
    <w:rsid w:val="003B7454"/>
    <w:rsid w:val="003B751B"/>
    <w:rsid w:val="003B77E4"/>
    <w:rsid w:val="003B78E4"/>
    <w:rsid w:val="003B7BA0"/>
    <w:rsid w:val="003B7EAF"/>
    <w:rsid w:val="003C000F"/>
    <w:rsid w:val="003C00DF"/>
    <w:rsid w:val="003C0195"/>
    <w:rsid w:val="003C01C0"/>
    <w:rsid w:val="003C0513"/>
    <w:rsid w:val="003C0645"/>
    <w:rsid w:val="003C0849"/>
    <w:rsid w:val="003C08FB"/>
    <w:rsid w:val="003C09D0"/>
    <w:rsid w:val="003C09FD"/>
    <w:rsid w:val="003C0C67"/>
    <w:rsid w:val="003C0C9C"/>
    <w:rsid w:val="003C0D43"/>
    <w:rsid w:val="003C0F05"/>
    <w:rsid w:val="003C11A5"/>
    <w:rsid w:val="003C14DF"/>
    <w:rsid w:val="003C16FF"/>
    <w:rsid w:val="003C1A7F"/>
    <w:rsid w:val="003C1B3B"/>
    <w:rsid w:val="003C1D2A"/>
    <w:rsid w:val="003C1D92"/>
    <w:rsid w:val="003C1DD2"/>
    <w:rsid w:val="003C1E95"/>
    <w:rsid w:val="003C220B"/>
    <w:rsid w:val="003C2337"/>
    <w:rsid w:val="003C23B2"/>
    <w:rsid w:val="003C23D4"/>
    <w:rsid w:val="003C2497"/>
    <w:rsid w:val="003C254C"/>
    <w:rsid w:val="003C2592"/>
    <w:rsid w:val="003C27D8"/>
    <w:rsid w:val="003C28FF"/>
    <w:rsid w:val="003C2A0A"/>
    <w:rsid w:val="003C2B4E"/>
    <w:rsid w:val="003C2C41"/>
    <w:rsid w:val="003C2C4A"/>
    <w:rsid w:val="003C2C97"/>
    <w:rsid w:val="003C2CDF"/>
    <w:rsid w:val="003C2D1E"/>
    <w:rsid w:val="003C2DAB"/>
    <w:rsid w:val="003C2E44"/>
    <w:rsid w:val="003C2F25"/>
    <w:rsid w:val="003C325F"/>
    <w:rsid w:val="003C3443"/>
    <w:rsid w:val="003C3508"/>
    <w:rsid w:val="003C3586"/>
    <w:rsid w:val="003C368E"/>
    <w:rsid w:val="003C3834"/>
    <w:rsid w:val="003C388D"/>
    <w:rsid w:val="003C3BBE"/>
    <w:rsid w:val="003C3D9C"/>
    <w:rsid w:val="003C3DF0"/>
    <w:rsid w:val="003C3E0F"/>
    <w:rsid w:val="003C3E47"/>
    <w:rsid w:val="003C425A"/>
    <w:rsid w:val="003C4358"/>
    <w:rsid w:val="003C440C"/>
    <w:rsid w:val="003C455D"/>
    <w:rsid w:val="003C4BCB"/>
    <w:rsid w:val="003C4D12"/>
    <w:rsid w:val="003C53AE"/>
    <w:rsid w:val="003C5600"/>
    <w:rsid w:val="003C5617"/>
    <w:rsid w:val="003C5A1C"/>
    <w:rsid w:val="003C5B33"/>
    <w:rsid w:val="003C5DD3"/>
    <w:rsid w:val="003C625C"/>
    <w:rsid w:val="003C63B6"/>
    <w:rsid w:val="003C6423"/>
    <w:rsid w:val="003C6524"/>
    <w:rsid w:val="003C6640"/>
    <w:rsid w:val="003C676C"/>
    <w:rsid w:val="003C6A15"/>
    <w:rsid w:val="003C6B8A"/>
    <w:rsid w:val="003C6FCF"/>
    <w:rsid w:val="003C7028"/>
    <w:rsid w:val="003C74AB"/>
    <w:rsid w:val="003C7568"/>
    <w:rsid w:val="003C794B"/>
    <w:rsid w:val="003C7A2D"/>
    <w:rsid w:val="003C7BA1"/>
    <w:rsid w:val="003C7BD7"/>
    <w:rsid w:val="003D00ED"/>
    <w:rsid w:val="003D0215"/>
    <w:rsid w:val="003D051C"/>
    <w:rsid w:val="003D07C4"/>
    <w:rsid w:val="003D0A7A"/>
    <w:rsid w:val="003D0DC3"/>
    <w:rsid w:val="003D0E7C"/>
    <w:rsid w:val="003D0F35"/>
    <w:rsid w:val="003D1002"/>
    <w:rsid w:val="003D1033"/>
    <w:rsid w:val="003D11D7"/>
    <w:rsid w:val="003D12FB"/>
    <w:rsid w:val="003D14C0"/>
    <w:rsid w:val="003D167D"/>
    <w:rsid w:val="003D1B48"/>
    <w:rsid w:val="003D1EDB"/>
    <w:rsid w:val="003D203C"/>
    <w:rsid w:val="003D21E5"/>
    <w:rsid w:val="003D22A2"/>
    <w:rsid w:val="003D231B"/>
    <w:rsid w:val="003D2339"/>
    <w:rsid w:val="003D246B"/>
    <w:rsid w:val="003D2561"/>
    <w:rsid w:val="003D277D"/>
    <w:rsid w:val="003D282D"/>
    <w:rsid w:val="003D32C3"/>
    <w:rsid w:val="003D333D"/>
    <w:rsid w:val="003D333E"/>
    <w:rsid w:val="003D3488"/>
    <w:rsid w:val="003D3568"/>
    <w:rsid w:val="003D35BE"/>
    <w:rsid w:val="003D3776"/>
    <w:rsid w:val="003D3822"/>
    <w:rsid w:val="003D3834"/>
    <w:rsid w:val="003D3846"/>
    <w:rsid w:val="003D398D"/>
    <w:rsid w:val="003D42AA"/>
    <w:rsid w:val="003D45C9"/>
    <w:rsid w:val="003D46A9"/>
    <w:rsid w:val="003D4884"/>
    <w:rsid w:val="003D4F26"/>
    <w:rsid w:val="003D5198"/>
    <w:rsid w:val="003D52D5"/>
    <w:rsid w:val="003D5334"/>
    <w:rsid w:val="003D560A"/>
    <w:rsid w:val="003D590A"/>
    <w:rsid w:val="003D5A7E"/>
    <w:rsid w:val="003D5B56"/>
    <w:rsid w:val="003D5BA3"/>
    <w:rsid w:val="003D5C36"/>
    <w:rsid w:val="003D5C41"/>
    <w:rsid w:val="003D5CBB"/>
    <w:rsid w:val="003D5D06"/>
    <w:rsid w:val="003D5DB5"/>
    <w:rsid w:val="003D601E"/>
    <w:rsid w:val="003D6040"/>
    <w:rsid w:val="003D649C"/>
    <w:rsid w:val="003D664E"/>
    <w:rsid w:val="003D6B1C"/>
    <w:rsid w:val="003D6C8B"/>
    <w:rsid w:val="003D722E"/>
    <w:rsid w:val="003D7407"/>
    <w:rsid w:val="003D763C"/>
    <w:rsid w:val="003D79A7"/>
    <w:rsid w:val="003D79EC"/>
    <w:rsid w:val="003D7DA4"/>
    <w:rsid w:val="003D7E01"/>
    <w:rsid w:val="003D7E97"/>
    <w:rsid w:val="003E00C1"/>
    <w:rsid w:val="003E03BD"/>
    <w:rsid w:val="003E088E"/>
    <w:rsid w:val="003E0D10"/>
    <w:rsid w:val="003E0EBB"/>
    <w:rsid w:val="003E1429"/>
    <w:rsid w:val="003E14E5"/>
    <w:rsid w:val="003E1512"/>
    <w:rsid w:val="003E153E"/>
    <w:rsid w:val="003E161C"/>
    <w:rsid w:val="003E168A"/>
    <w:rsid w:val="003E1909"/>
    <w:rsid w:val="003E194F"/>
    <w:rsid w:val="003E1E99"/>
    <w:rsid w:val="003E1EA8"/>
    <w:rsid w:val="003E20DF"/>
    <w:rsid w:val="003E2255"/>
    <w:rsid w:val="003E227F"/>
    <w:rsid w:val="003E2325"/>
    <w:rsid w:val="003E2426"/>
    <w:rsid w:val="003E2651"/>
    <w:rsid w:val="003E289C"/>
    <w:rsid w:val="003E2A15"/>
    <w:rsid w:val="003E2A6D"/>
    <w:rsid w:val="003E2AC3"/>
    <w:rsid w:val="003E2C04"/>
    <w:rsid w:val="003E2EC2"/>
    <w:rsid w:val="003E3213"/>
    <w:rsid w:val="003E32EB"/>
    <w:rsid w:val="003E365E"/>
    <w:rsid w:val="003E3888"/>
    <w:rsid w:val="003E3934"/>
    <w:rsid w:val="003E3DE3"/>
    <w:rsid w:val="003E4054"/>
    <w:rsid w:val="003E40FB"/>
    <w:rsid w:val="003E417D"/>
    <w:rsid w:val="003E41F3"/>
    <w:rsid w:val="003E4204"/>
    <w:rsid w:val="003E4235"/>
    <w:rsid w:val="003E42E6"/>
    <w:rsid w:val="003E444B"/>
    <w:rsid w:val="003E4818"/>
    <w:rsid w:val="003E4CCB"/>
    <w:rsid w:val="003E4EE4"/>
    <w:rsid w:val="003E5399"/>
    <w:rsid w:val="003E559F"/>
    <w:rsid w:val="003E57C7"/>
    <w:rsid w:val="003E5A02"/>
    <w:rsid w:val="003E5A65"/>
    <w:rsid w:val="003E5E22"/>
    <w:rsid w:val="003E60DC"/>
    <w:rsid w:val="003E6754"/>
    <w:rsid w:val="003E68CC"/>
    <w:rsid w:val="003E6CC9"/>
    <w:rsid w:val="003E6D3C"/>
    <w:rsid w:val="003E6D68"/>
    <w:rsid w:val="003E6FC3"/>
    <w:rsid w:val="003E7298"/>
    <w:rsid w:val="003E72D4"/>
    <w:rsid w:val="003E7732"/>
    <w:rsid w:val="003E7A11"/>
    <w:rsid w:val="003E7C5E"/>
    <w:rsid w:val="003E7E50"/>
    <w:rsid w:val="003E7ED3"/>
    <w:rsid w:val="003F00CA"/>
    <w:rsid w:val="003F03FD"/>
    <w:rsid w:val="003F0580"/>
    <w:rsid w:val="003F0730"/>
    <w:rsid w:val="003F0768"/>
    <w:rsid w:val="003F0806"/>
    <w:rsid w:val="003F0926"/>
    <w:rsid w:val="003F09FD"/>
    <w:rsid w:val="003F0A42"/>
    <w:rsid w:val="003F0A6E"/>
    <w:rsid w:val="003F0B29"/>
    <w:rsid w:val="003F0F17"/>
    <w:rsid w:val="003F1012"/>
    <w:rsid w:val="003F13F7"/>
    <w:rsid w:val="003F16E0"/>
    <w:rsid w:val="003F1950"/>
    <w:rsid w:val="003F1A08"/>
    <w:rsid w:val="003F1C8C"/>
    <w:rsid w:val="003F2293"/>
    <w:rsid w:val="003F232B"/>
    <w:rsid w:val="003F23D5"/>
    <w:rsid w:val="003F24DF"/>
    <w:rsid w:val="003F26FA"/>
    <w:rsid w:val="003F295F"/>
    <w:rsid w:val="003F2A28"/>
    <w:rsid w:val="003F2E4F"/>
    <w:rsid w:val="003F2E81"/>
    <w:rsid w:val="003F304E"/>
    <w:rsid w:val="003F340F"/>
    <w:rsid w:val="003F392E"/>
    <w:rsid w:val="003F3AB4"/>
    <w:rsid w:val="003F3B58"/>
    <w:rsid w:val="003F3CD8"/>
    <w:rsid w:val="003F3F71"/>
    <w:rsid w:val="003F402D"/>
    <w:rsid w:val="003F46DA"/>
    <w:rsid w:val="003F470B"/>
    <w:rsid w:val="003F4EAA"/>
    <w:rsid w:val="003F5133"/>
    <w:rsid w:val="003F53A0"/>
    <w:rsid w:val="003F5431"/>
    <w:rsid w:val="003F567F"/>
    <w:rsid w:val="003F57BD"/>
    <w:rsid w:val="003F5872"/>
    <w:rsid w:val="003F5A8E"/>
    <w:rsid w:val="003F5BFE"/>
    <w:rsid w:val="003F5E2C"/>
    <w:rsid w:val="003F5E67"/>
    <w:rsid w:val="003F5EB3"/>
    <w:rsid w:val="003F6006"/>
    <w:rsid w:val="003F6035"/>
    <w:rsid w:val="003F65C9"/>
    <w:rsid w:val="003F6869"/>
    <w:rsid w:val="003F689D"/>
    <w:rsid w:val="003F6A22"/>
    <w:rsid w:val="003F6A60"/>
    <w:rsid w:val="003F6B62"/>
    <w:rsid w:val="003F6D71"/>
    <w:rsid w:val="003F6E1F"/>
    <w:rsid w:val="003F6F81"/>
    <w:rsid w:val="003F77B5"/>
    <w:rsid w:val="003F79E5"/>
    <w:rsid w:val="003F7A8D"/>
    <w:rsid w:val="003F7ABF"/>
    <w:rsid w:val="003F7AFE"/>
    <w:rsid w:val="003F7B0F"/>
    <w:rsid w:val="003F7BD5"/>
    <w:rsid w:val="00400244"/>
    <w:rsid w:val="00400492"/>
    <w:rsid w:val="00400749"/>
    <w:rsid w:val="004007B2"/>
    <w:rsid w:val="00400B61"/>
    <w:rsid w:val="00400F08"/>
    <w:rsid w:val="0040108F"/>
    <w:rsid w:val="00401553"/>
    <w:rsid w:val="00401716"/>
    <w:rsid w:val="0040176D"/>
    <w:rsid w:val="004018DF"/>
    <w:rsid w:val="00401A4D"/>
    <w:rsid w:val="00401C0B"/>
    <w:rsid w:val="00401D91"/>
    <w:rsid w:val="00402147"/>
    <w:rsid w:val="004025AF"/>
    <w:rsid w:val="004025DE"/>
    <w:rsid w:val="0040279E"/>
    <w:rsid w:val="00402B0C"/>
    <w:rsid w:val="00402E60"/>
    <w:rsid w:val="00402F85"/>
    <w:rsid w:val="00403280"/>
    <w:rsid w:val="0040329B"/>
    <w:rsid w:val="004032A7"/>
    <w:rsid w:val="00403396"/>
    <w:rsid w:val="004033CD"/>
    <w:rsid w:val="004033DF"/>
    <w:rsid w:val="00403483"/>
    <w:rsid w:val="004037AA"/>
    <w:rsid w:val="0040395D"/>
    <w:rsid w:val="00403A1F"/>
    <w:rsid w:val="00403ACA"/>
    <w:rsid w:val="00403D5B"/>
    <w:rsid w:val="004040EE"/>
    <w:rsid w:val="0040432C"/>
    <w:rsid w:val="0040475B"/>
    <w:rsid w:val="00404AA4"/>
    <w:rsid w:val="00404BCB"/>
    <w:rsid w:val="00404DC0"/>
    <w:rsid w:val="00404F3C"/>
    <w:rsid w:val="00404FF6"/>
    <w:rsid w:val="0040500A"/>
    <w:rsid w:val="00405122"/>
    <w:rsid w:val="00405574"/>
    <w:rsid w:val="0040576C"/>
    <w:rsid w:val="004057C8"/>
    <w:rsid w:val="004057F2"/>
    <w:rsid w:val="00405C17"/>
    <w:rsid w:val="00405C6D"/>
    <w:rsid w:val="00405F6A"/>
    <w:rsid w:val="00406240"/>
    <w:rsid w:val="0040631A"/>
    <w:rsid w:val="00406461"/>
    <w:rsid w:val="004064F9"/>
    <w:rsid w:val="004065A7"/>
    <w:rsid w:val="0040677F"/>
    <w:rsid w:val="004069B1"/>
    <w:rsid w:val="00406C1B"/>
    <w:rsid w:val="00406EE0"/>
    <w:rsid w:val="00407174"/>
    <w:rsid w:val="00407289"/>
    <w:rsid w:val="00407322"/>
    <w:rsid w:val="004074F3"/>
    <w:rsid w:val="00407959"/>
    <w:rsid w:val="00407C0D"/>
    <w:rsid w:val="00407F83"/>
    <w:rsid w:val="00407F89"/>
    <w:rsid w:val="004104A1"/>
    <w:rsid w:val="00410550"/>
    <w:rsid w:val="004105C9"/>
    <w:rsid w:val="00410860"/>
    <w:rsid w:val="00410AEF"/>
    <w:rsid w:val="00410AFC"/>
    <w:rsid w:val="00410B2E"/>
    <w:rsid w:val="00410C1F"/>
    <w:rsid w:val="00410D16"/>
    <w:rsid w:val="00410D38"/>
    <w:rsid w:val="004111BA"/>
    <w:rsid w:val="00411576"/>
    <w:rsid w:val="004116F0"/>
    <w:rsid w:val="00411A23"/>
    <w:rsid w:val="00411A3E"/>
    <w:rsid w:val="00411E5B"/>
    <w:rsid w:val="00412288"/>
    <w:rsid w:val="00412375"/>
    <w:rsid w:val="00412531"/>
    <w:rsid w:val="004125FE"/>
    <w:rsid w:val="0041262F"/>
    <w:rsid w:val="00412690"/>
    <w:rsid w:val="00412856"/>
    <w:rsid w:val="004128E9"/>
    <w:rsid w:val="0041290A"/>
    <w:rsid w:val="004129D1"/>
    <w:rsid w:val="004129EC"/>
    <w:rsid w:val="00412A9C"/>
    <w:rsid w:val="00412AF4"/>
    <w:rsid w:val="00412D4C"/>
    <w:rsid w:val="00412D60"/>
    <w:rsid w:val="00412E0E"/>
    <w:rsid w:val="00412FBA"/>
    <w:rsid w:val="004130DF"/>
    <w:rsid w:val="004134AB"/>
    <w:rsid w:val="0041356A"/>
    <w:rsid w:val="004136A2"/>
    <w:rsid w:val="004139F6"/>
    <w:rsid w:val="00413C54"/>
    <w:rsid w:val="00413EA2"/>
    <w:rsid w:val="0041400A"/>
    <w:rsid w:val="004140B7"/>
    <w:rsid w:val="004145BE"/>
    <w:rsid w:val="004147EF"/>
    <w:rsid w:val="00414A12"/>
    <w:rsid w:val="00414B01"/>
    <w:rsid w:val="00414D59"/>
    <w:rsid w:val="004154DB"/>
    <w:rsid w:val="004154E7"/>
    <w:rsid w:val="00415559"/>
    <w:rsid w:val="0041572B"/>
    <w:rsid w:val="00415C0D"/>
    <w:rsid w:val="0041608D"/>
    <w:rsid w:val="0041622F"/>
    <w:rsid w:val="00416423"/>
    <w:rsid w:val="004164A4"/>
    <w:rsid w:val="004165A3"/>
    <w:rsid w:val="0041662B"/>
    <w:rsid w:val="00416756"/>
    <w:rsid w:val="00416795"/>
    <w:rsid w:val="00416957"/>
    <w:rsid w:val="00416C59"/>
    <w:rsid w:val="00416CD2"/>
    <w:rsid w:val="00416E7F"/>
    <w:rsid w:val="00417117"/>
    <w:rsid w:val="00417490"/>
    <w:rsid w:val="004174D3"/>
    <w:rsid w:val="0041782C"/>
    <w:rsid w:val="00417856"/>
    <w:rsid w:val="00417B30"/>
    <w:rsid w:val="004200D4"/>
    <w:rsid w:val="00420538"/>
    <w:rsid w:val="004206D9"/>
    <w:rsid w:val="004206F1"/>
    <w:rsid w:val="004207A8"/>
    <w:rsid w:val="00420C98"/>
    <w:rsid w:val="00420E40"/>
    <w:rsid w:val="00420E95"/>
    <w:rsid w:val="00420EB0"/>
    <w:rsid w:val="004210DC"/>
    <w:rsid w:val="0042120F"/>
    <w:rsid w:val="00421520"/>
    <w:rsid w:val="00421530"/>
    <w:rsid w:val="0042167A"/>
    <w:rsid w:val="00421986"/>
    <w:rsid w:val="00421994"/>
    <w:rsid w:val="00421ACE"/>
    <w:rsid w:val="00421BFD"/>
    <w:rsid w:val="00421DE6"/>
    <w:rsid w:val="00421E20"/>
    <w:rsid w:val="004222D0"/>
    <w:rsid w:val="004222FB"/>
    <w:rsid w:val="00422582"/>
    <w:rsid w:val="0042271C"/>
    <w:rsid w:val="00422793"/>
    <w:rsid w:val="0042279F"/>
    <w:rsid w:val="004227AA"/>
    <w:rsid w:val="00422931"/>
    <w:rsid w:val="00422987"/>
    <w:rsid w:val="00422C7A"/>
    <w:rsid w:val="00422D2F"/>
    <w:rsid w:val="00422F8C"/>
    <w:rsid w:val="00423080"/>
    <w:rsid w:val="00423088"/>
    <w:rsid w:val="004231D9"/>
    <w:rsid w:val="00423497"/>
    <w:rsid w:val="00423499"/>
    <w:rsid w:val="0042359B"/>
    <w:rsid w:val="004235A3"/>
    <w:rsid w:val="0042367B"/>
    <w:rsid w:val="0042374E"/>
    <w:rsid w:val="004239CC"/>
    <w:rsid w:val="00423A0C"/>
    <w:rsid w:val="0042422C"/>
    <w:rsid w:val="0042437C"/>
    <w:rsid w:val="00424437"/>
    <w:rsid w:val="00424767"/>
    <w:rsid w:val="00424869"/>
    <w:rsid w:val="0042487B"/>
    <w:rsid w:val="004248AD"/>
    <w:rsid w:val="00424912"/>
    <w:rsid w:val="00424A5F"/>
    <w:rsid w:val="00424A7B"/>
    <w:rsid w:val="00424AD6"/>
    <w:rsid w:val="00424E87"/>
    <w:rsid w:val="00425041"/>
    <w:rsid w:val="004253FA"/>
    <w:rsid w:val="004255BE"/>
    <w:rsid w:val="004259E4"/>
    <w:rsid w:val="00425B03"/>
    <w:rsid w:val="00425C7A"/>
    <w:rsid w:val="00425CD9"/>
    <w:rsid w:val="00425D24"/>
    <w:rsid w:val="00425F3D"/>
    <w:rsid w:val="00426022"/>
    <w:rsid w:val="004260DF"/>
    <w:rsid w:val="00426447"/>
    <w:rsid w:val="00426714"/>
    <w:rsid w:val="00426A9F"/>
    <w:rsid w:val="00426AC9"/>
    <w:rsid w:val="00426B73"/>
    <w:rsid w:val="00426B7E"/>
    <w:rsid w:val="00426EB5"/>
    <w:rsid w:val="00427521"/>
    <w:rsid w:val="004275CD"/>
    <w:rsid w:val="00427729"/>
    <w:rsid w:val="004277CB"/>
    <w:rsid w:val="00427822"/>
    <w:rsid w:val="00427B8C"/>
    <w:rsid w:val="00427CF2"/>
    <w:rsid w:val="00427D2E"/>
    <w:rsid w:val="00427E4A"/>
    <w:rsid w:val="00427E89"/>
    <w:rsid w:val="00427EE1"/>
    <w:rsid w:val="0043009B"/>
    <w:rsid w:val="00430149"/>
    <w:rsid w:val="00430239"/>
    <w:rsid w:val="00430242"/>
    <w:rsid w:val="004302EB"/>
    <w:rsid w:val="0043077F"/>
    <w:rsid w:val="004308E5"/>
    <w:rsid w:val="00430D14"/>
    <w:rsid w:val="00430E22"/>
    <w:rsid w:val="00430FEC"/>
    <w:rsid w:val="004310CE"/>
    <w:rsid w:val="00431198"/>
    <w:rsid w:val="00431371"/>
    <w:rsid w:val="00431530"/>
    <w:rsid w:val="00431A56"/>
    <w:rsid w:val="00431BBE"/>
    <w:rsid w:val="00431DE2"/>
    <w:rsid w:val="00431EB0"/>
    <w:rsid w:val="00431F04"/>
    <w:rsid w:val="0043227D"/>
    <w:rsid w:val="004323B6"/>
    <w:rsid w:val="0043274F"/>
    <w:rsid w:val="004327B2"/>
    <w:rsid w:val="00432A3E"/>
    <w:rsid w:val="00432BC6"/>
    <w:rsid w:val="00432CCB"/>
    <w:rsid w:val="00432D51"/>
    <w:rsid w:val="0043304F"/>
    <w:rsid w:val="004330C2"/>
    <w:rsid w:val="004331A1"/>
    <w:rsid w:val="004331BF"/>
    <w:rsid w:val="004332AB"/>
    <w:rsid w:val="004332AD"/>
    <w:rsid w:val="004332B9"/>
    <w:rsid w:val="004332DA"/>
    <w:rsid w:val="00433477"/>
    <w:rsid w:val="004334A1"/>
    <w:rsid w:val="00433790"/>
    <w:rsid w:val="00433BE3"/>
    <w:rsid w:val="00433CDA"/>
    <w:rsid w:val="00433E3F"/>
    <w:rsid w:val="00433EA1"/>
    <w:rsid w:val="00433F5F"/>
    <w:rsid w:val="004341DB"/>
    <w:rsid w:val="00434253"/>
    <w:rsid w:val="00434301"/>
    <w:rsid w:val="004343F0"/>
    <w:rsid w:val="0043459F"/>
    <w:rsid w:val="00434755"/>
    <w:rsid w:val="004347D9"/>
    <w:rsid w:val="0043480F"/>
    <w:rsid w:val="00434914"/>
    <w:rsid w:val="00434AC3"/>
    <w:rsid w:val="00434B3F"/>
    <w:rsid w:val="00434CBB"/>
    <w:rsid w:val="004354F1"/>
    <w:rsid w:val="004355F4"/>
    <w:rsid w:val="004356F4"/>
    <w:rsid w:val="00435905"/>
    <w:rsid w:val="00435919"/>
    <w:rsid w:val="0043592B"/>
    <w:rsid w:val="00436056"/>
    <w:rsid w:val="004363DF"/>
    <w:rsid w:val="0043657C"/>
    <w:rsid w:val="004368EA"/>
    <w:rsid w:val="00436ABE"/>
    <w:rsid w:val="00436BB0"/>
    <w:rsid w:val="00436F52"/>
    <w:rsid w:val="004370B4"/>
    <w:rsid w:val="0043727A"/>
    <w:rsid w:val="00437693"/>
    <w:rsid w:val="004377CC"/>
    <w:rsid w:val="00437BEF"/>
    <w:rsid w:val="00437DE1"/>
    <w:rsid w:val="00437F1E"/>
    <w:rsid w:val="00440143"/>
    <w:rsid w:val="00440616"/>
    <w:rsid w:val="0044071F"/>
    <w:rsid w:val="004407D9"/>
    <w:rsid w:val="004408BA"/>
    <w:rsid w:val="00440AA8"/>
    <w:rsid w:val="00440B3B"/>
    <w:rsid w:val="00440C97"/>
    <w:rsid w:val="00440CF0"/>
    <w:rsid w:val="0044100E"/>
    <w:rsid w:val="004413F4"/>
    <w:rsid w:val="004415F6"/>
    <w:rsid w:val="00441784"/>
    <w:rsid w:val="0044181F"/>
    <w:rsid w:val="00441BF3"/>
    <w:rsid w:val="00442039"/>
    <w:rsid w:val="00442231"/>
    <w:rsid w:val="00442237"/>
    <w:rsid w:val="004423DF"/>
    <w:rsid w:val="004423E3"/>
    <w:rsid w:val="00442546"/>
    <w:rsid w:val="0044260E"/>
    <w:rsid w:val="00442661"/>
    <w:rsid w:val="004427C6"/>
    <w:rsid w:val="0044283B"/>
    <w:rsid w:val="0044286A"/>
    <w:rsid w:val="0044289B"/>
    <w:rsid w:val="00442A01"/>
    <w:rsid w:val="00442B2F"/>
    <w:rsid w:val="00442BDE"/>
    <w:rsid w:val="00442CE7"/>
    <w:rsid w:val="00442D7A"/>
    <w:rsid w:val="00442E63"/>
    <w:rsid w:val="00442EF2"/>
    <w:rsid w:val="00443011"/>
    <w:rsid w:val="004432A4"/>
    <w:rsid w:val="004433A3"/>
    <w:rsid w:val="004433DB"/>
    <w:rsid w:val="004437EF"/>
    <w:rsid w:val="0044396E"/>
    <w:rsid w:val="00443A53"/>
    <w:rsid w:val="00443DF9"/>
    <w:rsid w:val="00443E05"/>
    <w:rsid w:val="00444382"/>
    <w:rsid w:val="00444614"/>
    <w:rsid w:val="00444CB5"/>
    <w:rsid w:val="00444D29"/>
    <w:rsid w:val="00444D5A"/>
    <w:rsid w:val="00445035"/>
    <w:rsid w:val="00445101"/>
    <w:rsid w:val="00445349"/>
    <w:rsid w:val="0044560F"/>
    <w:rsid w:val="00445701"/>
    <w:rsid w:val="004458E6"/>
    <w:rsid w:val="00445C08"/>
    <w:rsid w:val="00445F2C"/>
    <w:rsid w:val="004460A1"/>
    <w:rsid w:val="004464D2"/>
    <w:rsid w:val="00446570"/>
    <w:rsid w:val="004465CC"/>
    <w:rsid w:val="00446601"/>
    <w:rsid w:val="00446730"/>
    <w:rsid w:val="00446750"/>
    <w:rsid w:val="00446769"/>
    <w:rsid w:val="00446941"/>
    <w:rsid w:val="00446FCA"/>
    <w:rsid w:val="00446FFF"/>
    <w:rsid w:val="0044705E"/>
    <w:rsid w:val="00447131"/>
    <w:rsid w:val="00447391"/>
    <w:rsid w:val="00447427"/>
    <w:rsid w:val="0044758B"/>
    <w:rsid w:val="00447659"/>
    <w:rsid w:val="0044783B"/>
    <w:rsid w:val="0044787D"/>
    <w:rsid w:val="00447926"/>
    <w:rsid w:val="00447C4C"/>
    <w:rsid w:val="00450000"/>
    <w:rsid w:val="004503E4"/>
    <w:rsid w:val="00450497"/>
    <w:rsid w:val="004507C6"/>
    <w:rsid w:val="00450A93"/>
    <w:rsid w:val="00450E8F"/>
    <w:rsid w:val="00450F2E"/>
    <w:rsid w:val="004510C3"/>
    <w:rsid w:val="004510DA"/>
    <w:rsid w:val="004510F3"/>
    <w:rsid w:val="0045130D"/>
    <w:rsid w:val="00451357"/>
    <w:rsid w:val="004513AC"/>
    <w:rsid w:val="004516E3"/>
    <w:rsid w:val="00451ACF"/>
    <w:rsid w:val="00451D04"/>
    <w:rsid w:val="00451EC7"/>
    <w:rsid w:val="004526D2"/>
    <w:rsid w:val="0045272F"/>
    <w:rsid w:val="00452991"/>
    <w:rsid w:val="00452A4C"/>
    <w:rsid w:val="00452B0E"/>
    <w:rsid w:val="00452C78"/>
    <w:rsid w:val="00452E1F"/>
    <w:rsid w:val="00453270"/>
    <w:rsid w:val="004532B4"/>
    <w:rsid w:val="004535DC"/>
    <w:rsid w:val="00453847"/>
    <w:rsid w:val="004538AA"/>
    <w:rsid w:val="00453BB4"/>
    <w:rsid w:val="00453C93"/>
    <w:rsid w:val="00453CAD"/>
    <w:rsid w:val="00453CC5"/>
    <w:rsid w:val="00453E5E"/>
    <w:rsid w:val="00454121"/>
    <w:rsid w:val="00454237"/>
    <w:rsid w:val="0045436E"/>
    <w:rsid w:val="00454739"/>
    <w:rsid w:val="0045483F"/>
    <w:rsid w:val="00454971"/>
    <w:rsid w:val="0045498E"/>
    <w:rsid w:val="00454BD0"/>
    <w:rsid w:val="00454C33"/>
    <w:rsid w:val="004550F6"/>
    <w:rsid w:val="004551D0"/>
    <w:rsid w:val="00455437"/>
    <w:rsid w:val="0045563E"/>
    <w:rsid w:val="004556B1"/>
    <w:rsid w:val="00455B79"/>
    <w:rsid w:val="00455E71"/>
    <w:rsid w:val="00455E78"/>
    <w:rsid w:val="00456047"/>
    <w:rsid w:val="00456123"/>
    <w:rsid w:val="0045619C"/>
    <w:rsid w:val="004561F4"/>
    <w:rsid w:val="0045629A"/>
    <w:rsid w:val="00456381"/>
    <w:rsid w:val="004565FE"/>
    <w:rsid w:val="00456914"/>
    <w:rsid w:val="00456D17"/>
    <w:rsid w:val="00456E3D"/>
    <w:rsid w:val="00456FD0"/>
    <w:rsid w:val="0045719C"/>
    <w:rsid w:val="0045740F"/>
    <w:rsid w:val="00457418"/>
    <w:rsid w:val="004576AE"/>
    <w:rsid w:val="00457832"/>
    <w:rsid w:val="00457A6A"/>
    <w:rsid w:val="00457C39"/>
    <w:rsid w:val="00457EE0"/>
    <w:rsid w:val="0046007C"/>
    <w:rsid w:val="004601B2"/>
    <w:rsid w:val="004605E6"/>
    <w:rsid w:val="00460B40"/>
    <w:rsid w:val="00460F61"/>
    <w:rsid w:val="0046102A"/>
    <w:rsid w:val="0046117F"/>
    <w:rsid w:val="00461A0B"/>
    <w:rsid w:val="00461B31"/>
    <w:rsid w:val="00461C9A"/>
    <w:rsid w:val="00461E8F"/>
    <w:rsid w:val="00461F8E"/>
    <w:rsid w:val="004624E9"/>
    <w:rsid w:val="004626B0"/>
    <w:rsid w:val="00462729"/>
    <w:rsid w:val="0046277F"/>
    <w:rsid w:val="00462794"/>
    <w:rsid w:val="00462C23"/>
    <w:rsid w:val="00462DC7"/>
    <w:rsid w:val="00463111"/>
    <w:rsid w:val="00463211"/>
    <w:rsid w:val="00463268"/>
    <w:rsid w:val="00463295"/>
    <w:rsid w:val="004632E5"/>
    <w:rsid w:val="004635AA"/>
    <w:rsid w:val="0046364B"/>
    <w:rsid w:val="00463662"/>
    <w:rsid w:val="004636A8"/>
    <w:rsid w:val="00463716"/>
    <w:rsid w:val="0046375A"/>
    <w:rsid w:val="0046391B"/>
    <w:rsid w:val="00463A0B"/>
    <w:rsid w:val="00463F0B"/>
    <w:rsid w:val="0046401D"/>
    <w:rsid w:val="0046427C"/>
    <w:rsid w:val="00464282"/>
    <w:rsid w:val="0046448E"/>
    <w:rsid w:val="004644A0"/>
    <w:rsid w:val="004644F3"/>
    <w:rsid w:val="00464667"/>
    <w:rsid w:val="00464729"/>
    <w:rsid w:val="0046473D"/>
    <w:rsid w:val="0046489E"/>
    <w:rsid w:val="0046489F"/>
    <w:rsid w:val="004648AE"/>
    <w:rsid w:val="00464A28"/>
    <w:rsid w:val="00465106"/>
    <w:rsid w:val="00465114"/>
    <w:rsid w:val="00465589"/>
    <w:rsid w:val="00465799"/>
    <w:rsid w:val="00465959"/>
    <w:rsid w:val="00465D29"/>
    <w:rsid w:val="00465E48"/>
    <w:rsid w:val="0046605C"/>
    <w:rsid w:val="004662CA"/>
    <w:rsid w:val="004663C6"/>
    <w:rsid w:val="004663F0"/>
    <w:rsid w:val="00466588"/>
    <w:rsid w:val="00466688"/>
    <w:rsid w:val="0046671A"/>
    <w:rsid w:val="00466AEA"/>
    <w:rsid w:val="00466D79"/>
    <w:rsid w:val="00466DAB"/>
    <w:rsid w:val="00467166"/>
    <w:rsid w:val="004673A6"/>
    <w:rsid w:val="004673FC"/>
    <w:rsid w:val="0046744C"/>
    <w:rsid w:val="004677C4"/>
    <w:rsid w:val="00467811"/>
    <w:rsid w:val="004679B7"/>
    <w:rsid w:val="00467B26"/>
    <w:rsid w:val="00467BCB"/>
    <w:rsid w:val="00467D03"/>
    <w:rsid w:val="00467D33"/>
    <w:rsid w:val="004701AC"/>
    <w:rsid w:val="0047029F"/>
    <w:rsid w:val="004702E8"/>
    <w:rsid w:val="00470359"/>
    <w:rsid w:val="0047069D"/>
    <w:rsid w:val="004707E9"/>
    <w:rsid w:val="00470958"/>
    <w:rsid w:val="004709CA"/>
    <w:rsid w:val="004710E9"/>
    <w:rsid w:val="0047113C"/>
    <w:rsid w:val="00471412"/>
    <w:rsid w:val="0047143C"/>
    <w:rsid w:val="004716EE"/>
    <w:rsid w:val="00471747"/>
    <w:rsid w:val="0047176D"/>
    <w:rsid w:val="004717AB"/>
    <w:rsid w:val="004718CB"/>
    <w:rsid w:val="00471B55"/>
    <w:rsid w:val="00471B89"/>
    <w:rsid w:val="00471BF3"/>
    <w:rsid w:val="00471BFD"/>
    <w:rsid w:val="00471C60"/>
    <w:rsid w:val="00471CB0"/>
    <w:rsid w:val="00471CF6"/>
    <w:rsid w:val="00471E15"/>
    <w:rsid w:val="00471E48"/>
    <w:rsid w:val="00472112"/>
    <w:rsid w:val="0047264D"/>
    <w:rsid w:val="0047269D"/>
    <w:rsid w:val="00472828"/>
    <w:rsid w:val="004728FD"/>
    <w:rsid w:val="0047299F"/>
    <w:rsid w:val="00472BDB"/>
    <w:rsid w:val="00472EBD"/>
    <w:rsid w:val="0047302C"/>
    <w:rsid w:val="004730D4"/>
    <w:rsid w:val="0047334B"/>
    <w:rsid w:val="004737D8"/>
    <w:rsid w:val="00473815"/>
    <w:rsid w:val="004738A6"/>
    <w:rsid w:val="0047443B"/>
    <w:rsid w:val="00474448"/>
    <w:rsid w:val="0047447E"/>
    <w:rsid w:val="004744C1"/>
    <w:rsid w:val="00474535"/>
    <w:rsid w:val="00474A83"/>
    <w:rsid w:val="00474AD0"/>
    <w:rsid w:val="00474AF8"/>
    <w:rsid w:val="00475303"/>
    <w:rsid w:val="00475425"/>
    <w:rsid w:val="0047546C"/>
    <w:rsid w:val="00475830"/>
    <w:rsid w:val="00475C2E"/>
    <w:rsid w:val="00475D75"/>
    <w:rsid w:val="00475EF6"/>
    <w:rsid w:val="0047657F"/>
    <w:rsid w:val="00476621"/>
    <w:rsid w:val="00476A8F"/>
    <w:rsid w:val="00476C2D"/>
    <w:rsid w:val="00476C57"/>
    <w:rsid w:val="00476CB6"/>
    <w:rsid w:val="00476EFF"/>
    <w:rsid w:val="00476F76"/>
    <w:rsid w:val="00477098"/>
    <w:rsid w:val="004770EB"/>
    <w:rsid w:val="00477481"/>
    <w:rsid w:val="004774BC"/>
    <w:rsid w:val="00477599"/>
    <w:rsid w:val="004778D6"/>
    <w:rsid w:val="004779E0"/>
    <w:rsid w:val="00477A79"/>
    <w:rsid w:val="00477BD1"/>
    <w:rsid w:val="00477BF9"/>
    <w:rsid w:val="00477CDB"/>
    <w:rsid w:val="00477D28"/>
    <w:rsid w:val="00477D6C"/>
    <w:rsid w:val="00477EEA"/>
    <w:rsid w:val="00480003"/>
    <w:rsid w:val="004800EC"/>
    <w:rsid w:val="00480238"/>
    <w:rsid w:val="00480267"/>
    <w:rsid w:val="0048045B"/>
    <w:rsid w:val="0048055C"/>
    <w:rsid w:val="004807F2"/>
    <w:rsid w:val="00480870"/>
    <w:rsid w:val="00480A3B"/>
    <w:rsid w:val="00480BC6"/>
    <w:rsid w:val="00480CA8"/>
    <w:rsid w:val="00480EC7"/>
    <w:rsid w:val="0048140A"/>
    <w:rsid w:val="00481491"/>
    <w:rsid w:val="004816D6"/>
    <w:rsid w:val="004817B1"/>
    <w:rsid w:val="00481A2E"/>
    <w:rsid w:val="00481B89"/>
    <w:rsid w:val="00481D68"/>
    <w:rsid w:val="00482179"/>
    <w:rsid w:val="004822E8"/>
    <w:rsid w:val="00482307"/>
    <w:rsid w:val="0048244C"/>
    <w:rsid w:val="004828CA"/>
    <w:rsid w:val="00482A86"/>
    <w:rsid w:val="00482D90"/>
    <w:rsid w:val="00483004"/>
    <w:rsid w:val="0048301C"/>
    <w:rsid w:val="0048314C"/>
    <w:rsid w:val="0048319F"/>
    <w:rsid w:val="0048332D"/>
    <w:rsid w:val="00483413"/>
    <w:rsid w:val="004834A3"/>
    <w:rsid w:val="004838F7"/>
    <w:rsid w:val="00483A6D"/>
    <w:rsid w:val="00483E97"/>
    <w:rsid w:val="00483F58"/>
    <w:rsid w:val="00484166"/>
    <w:rsid w:val="004844DB"/>
    <w:rsid w:val="00484536"/>
    <w:rsid w:val="004846BF"/>
    <w:rsid w:val="00484793"/>
    <w:rsid w:val="00484A57"/>
    <w:rsid w:val="00484BD7"/>
    <w:rsid w:val="00484C14"/>
    <w:rsid w:val="00484CA0"/>
    <w:rsid w:val="00484EC3"/>
    <w:rsid w:val="00484FE1"/>
    <w:rsid w:val="0048572D"/>
    <w:rsid w:val="00485798"/>
    <w:rsid w:val="00485878"/>
    <w:rsid w:val="00485ADE"/>
    <w:rsid w:val="00485B77"/>
    <w:rsid w:val="004861EE"/>
    <w:rsid w:val="00486429"/>
    <w:rsid w:val="00486549"/>
    <w:rsid w:val="00486921"/>
    <w:rsid w:val="00486947"/>
    <w:rsid w:val="004869E1"/>
    <w:rsid w:val="00486A57"/>
    <w:rsid w:val="00486AA4"/>
    <w:rsid w:val="00486B88"/>
    <w:rsid w:val="00486DAD"/>
    <w:rsid w:val="00486FAD"/>
    <w:rsid w:val="00487116"/>
    <w:rsid w:val="00487163"/>
    <w:rsid w:val="004872E5"/>
    <w:rsid w:val="004872E7"/>
    <w:rsid w:val="00487547"/>
    <w:rsid w:val="004875BE"/>
    <w:rsid w:val="004875DD"/>
    <w:rsid w:val="004876A1"/>
    <w:rsid w:val="0048779C"/>
    <w:rsid w:val="004877C6"/>
    <w:rsid w:val="004878A8"/>
    <w:rsid w:val="00487B66"/>
    <w:rsid w:val="00490551"/>
    <w:rsid w:val="004908E8"/>
    <w:rsid w:val="0049091E"/>
    <w:rsid w:val="0049093C"/>
    <w:rsid w:val="00490BD4"/>
    <w:rsid w:val="00490BF8"/>
    <w:rsid w:val="00490CD8"/>
    <w:rsid w:val="00490D2B"/>
    <w:rsid w:val="00490F22"/>
    <w:rsid w:val="00490F99"/>
    <w:rsid w:val="0049134C"/>
    <w:rsid w:val="00491375"/>
    <w:rsid w:val="0049142E"/>
    <w:rsid w:val="00491467"/>
    <w:rsid w:val="004915D1"/>
    <w:rsid w:val="004918A1"/>
    <w:rsid w:val="0049191A"/>
    <w:rsid w:val="004919C0"/>
    <w:rsid w:val="00491A2B"/>
    <w:rsid w:val="00491DAD"/>
    <w:rsid w:val="00491F56"/>
    <w:rsid w:val="004922A4"/>
    <w:rsid w:val="004922EB"/>
    <w:rsid w:val="004923E3"/>
    <w:rsid w:val="00492498"/>
    <w:rsid w:val="004924A4"/>
    <w:rsid w:val="004926DD"/>
    <w:rsid w:val="004926E5"/>
    <w:rsid w:val="004929B4"/>
    <w:rsid w:val="00492A77"/>
    <w:rsid w:val="00492AA7"/>
    <w:rsid w:val="00492AC8"/>
    <w:rsid w:val="00492AFE"/>
    <w:rsid w:val="00492B20"/>
    <w:rsid w:val="00492B71"/>
    <w:rsid w:val="00492E33"/>
    <w:rsid w:val="00492EBC"/>
    <w:rsid w:val="00493082"/>
    <w:rsid w:val="004933BE"/>
    <w:rsid w:val="0049383D"/>
    <w:rsid w:val="00493857"/>
    <w:rsid w:val="00493983"/>
    <w:rsid w:val="00493AC9"/>
    <w:rsid w:val="00493DB6"/>
    <w:rsid w:val="00494293"/>
    <w:rsid w:val="004945F1"/>
    <w:rsid w:val="004945F2"/>
    <w:rsid w:val="004947B9"/>
    <w:rsid w:val="0049492B"/>
    <w:rsid w:val="0049495F"/>
    <w:rsid w:val="0049499C"/>
    <w:rsid w:val="004949CD"/>
    <w:rsid w:val="00494B5F"/>
    <w:rsid w:val="00494D1E"/>
    <w:rsid w:val="0049505E"/>
    <w:rsid w:val="004951A6"/>
    <w:rsid w:val="004952F2"/>
    <w:rsid w:val="004953C0"/>
    <w:rsid w:val="004955D2"/>
    <w:rsid w:val="00495653"/>
    <w:rsid w:val="004957E2"/>
    <w:rsid w:val="00495909"/>
    <w:rsid w:val="0049595C"/>
    <w:rsid w:val="00495AC5"/>
    <w:rsid w:val="00495AF5"/>
    <w:rsid w:val="00495DE5"/>
    <w:rsid w:val="00495F53"/>
    <w:rsid w:val="00495FAA"/>
    <w:rsid w:val="0049606A"/>
    <w:rsid w:val="00496168"/>
    <w:rsid w:val="004962B6"/>
    <w:rsid w:val="004964E6"/>
    <w:rsid w:val="0049661E"/>
    <w:rsid w:val="004966C4"/>
    <w:rsid w:val="00496FB5"/>
    <w:rsid w:val="0049701A"/>
    <w:rsid w:val="0049747F"/>
    <w:rsid w:val="00497508"/>
    <w:rsid w:val="004975AE"/>
    <w:rsid w:val="00497614"/>
    <w:rsid w:val="0049784C"/>
    <w:rsid w:val="0049790D"/>
    <w:rsid w:val="00497973"/>
    <w:rsid w:val="00497AC1"/>
    <w:rsid w:val="00497CFD"/>
    <w:rsid w:val="00497E1B"/>
    <w:rsid w:val="00497F9D"/>
    <w:rsid w:val="004A002D"/>
    <w:rsid w:val="004A0209"/>
    <w:rsid w:val="004A055F"/>
    <w:rsid w:val="004A0564"/>
    <w:rsid w:val="004A0581"/>
    <w:rsid w:val="004A078C"/>
    <w:rsid w:val="004A09A9"/>
    <w:rsid w:val="004A0AF6"/>
    <w:rsid w:val="004A0CE7"/>
    <w:rsid w:val="004A0E6F"/>
    <w:rsid w:val="004A0F0D"/>
    <w:rsid w:val="004A1044"/>
    <w:rsid w:val="004A109B"/>
    <w:rsid w:val="004A114E"/>
    <w:rsid w:val="004A114F"/>
    <w:rsid w:val="004A131D"/>
    <w:rsid w:val="004A134E"/>
    <w:rsid w:val="004A13E3"/>
    <w:rsid w:val="004A1594"/>
    <w:rsid w:val="004A15AA"/>
    <w:rsid w:val="004A1816"/>
    <w:rsid w:val="004A1D1E"/>
    <w:rsid w:val="004A1D60"/>
    <w:rsid w:val="004A1E11"/>
    <w:rsid w:val="004A1EFD"/>
    <w:rsid w:val="004A23B0"/>
    <w:rsid w:val="004A245B"/>
    <w:rsid w:val="004A255B"/>
    <w:rsid w:val="004A26B2"/>
    <w:rsid w:val="004A2A5D"/>
    <w:rsid w:val="004A2A83"/>
    <w:rsid w:val="004A3106"/>
    <w:rsid w:val="004A3172"/>
    <w:rsid w:val="004A31FE"/>
    <w:rsid w:val="004A336A"/>
    <w:rsid w:val="004A352F"/>
    <w:rsid w:val="004A3629"/>
    <w:rsid w:val="004A3907"/>
    <w:rsid w:val="004A3A23"/>
    <w:rsid w:val="004A3B68"/>
    <w:rsid w:val="004A40B0"/>
    <w:rsid w:val="004A415A"/>
    <w:rsid w:val="004A48D6"/>
    <w:rsid w:val="004A48F7"/>
    <w:rsid w:val="004A49B0"/>
    <w:rsid w:val="004A4A78"/>
    <w:rsid w:val="004A4AA0"/>
    <w:rsid w:val="004A4ACE"/>
    <w:rsid w:val="004A4D0B"/>
    <w:rsid w:val="004A4EDD"/>
    <w:rsid w:val="004A50C5"/>
    <w:rsid w:val="004A52CB"/>
    <w:rsid w:val="004A55F8"/>
    <w:rsid w:val="004A5801"/>
    <w:rsid w:val="004A5C11"/>
    <w:rsid w:val="004A5DF2"/>
    <w:rsid w:val="004A62C8"/>
    <w:rsid w:val="004A684E"/>
    <w:rsid w:val="004A68F8"/>
    <w:rsid w:val="004A6FA5"/>
    <w:rsid w:val="004A726C"/>
    <w:rsid w:val="004A7473"/>
    <w:rsid w:val="004A79B7"/>
    <w:rsid w:val="004A7C8C"/>
    <w:rsid w:val="004B00FF"/>
    <w:rsid w:val="004B0213"/>
    <w:rsid w:val="004B029B"/>
    <w:rsid w:val="004B0312"/>
    <w:rsid w:val="004B06A5"/>
    <w:rsid w:val="004B0705"/>
    <w:rsid w:val="004B0751"/>
    <w:rsid w:val="004B0798"/>
    <w:rsid w:val="004B0B58"/>
    <w:rsid w:val="004B12FA"/>
    <w:rsid w:val="004B1336"/>
    <w:rsid w:val="004B144D"/>
    <w:rsid w:val="004B149A"/>
    <w:rsid w:val="004B14B7"/>
    <w:rsid w:val="004B1788"/>
    <w:rsid w:val="004B1832"/>
    <w:rsid w:val="004B18C2"/>
    <w:rsid w:val="004B1965"/>
    <w:rsid w:val="004B1A60"/>
    <w:rsid w:val="004B1A8E"/>
    <w:rsid w:val="004B1D04"/>
    <w:rsid w:val="004B1D33"/>
    <w:rsid w:val="004B1E07"/>
    <w:rsid w:val="004B1E10"/>
    <w:rsid w:val="004B1E1C"/>
    <w:rsid w:val="004B218F"/>
    <w:rsid w:val="004B2259"/>
    <w:rsid w:val="004B254A"/>
    <w:rsid w:val="004B25C4"/>
    <w:rsid w:val="004B2878"/>
    <w:rsid w:val="004B2BD2"/>
    <w:rsid w:val="004B2D31"/>
    <w:rsid w:val="004B3012"/>
    <w:rsid w:val="004B304C"/>
    <w:rsid w:val="004B30DE"/>
    <w:rsid w:val="004B3175"/>
    <w:rsid w:val="004B326C"/>
    <w:rsid w:val="004B3363"/>
    <w:rsid w:val="004B36A5"/>
    <w:rsid w:val="004B3711"/>
    <w:rsid w:val="004B37CB"/>
    <w:rsid w:val="004B3839"/>
    <w:rsid w:val="004B3D65"/>
    <w:rsid w:val="004B3FAA"/>
    <w:rsid w:val="004B4385"/>
    <w:rsid w:val="004B4A6A"/>
    <w:rsid w:val="004B4AAC"/>
    <w:rsid w:val="004B4C53"/>
    <w:rsid w:val="004B4C6E"/>
    <w:rsid w:val="004B4EB0"/>
    <w:rsid w:val="004B4F33"/>
    <w:rsid w:val="004B5034"/>
    <w:rsid w:val="004B51B8"/>
    <w:rsid w:val="004B51CA"/>
    <w:rsid w:val="004B55A1"/>
    <w:rsid w:val="004B56ED"/>
    <w:rsid w:val="004B576E"/>
    <w:rsid w:val="004B5845"/>
    <w:rsid w:val="004B5913"/>
    <w:rsid w:val="004B5A69"/>
    <w:rsid w:val="004B5E90"/>
    <w:rsid w:val="004B604B"/>
    <w:rsid w:val="004B631C"/>
    <w:rsid w:val="004B6502"/>
    <w:rsid w:val="004B65BA"/>
    <w:rsid w:val="004B66AF"/>
    <w:rsid w:val="004B71EB"/>
    <w:rsid w:val="004B731B"/>
    <w:rsid w:val="004B7331"/>
    <w:rsid w:val="004B759D"/>
    <w:rsid w:val="004B76AE"/>
    <w:rsid w:val="004B7782"/>
    <w:rsid w:val="004B77FB"/>
    <w:rsid w:val="004B7893"/>
    <w:rsid w:val="004B79B8"/>
    <w:rsid w:val="004B7B25"/>
    <w:rsid w:val="004B7CC2"/>
    <w:rsid w:val="004B7CD3"/>
    <w:rsid w:val="004B7E18"/>
    <w:rsid w:val="004B7EF7"/>
    <w:rsid w:val="004B7F3A"/>
    <w:rsid w:val="004B7F9A"/>
    <w:rsid w:val="004C0101"/>
    <w:rsid w:val="004C03BC"/>
    <w:rsid w:val="004C082B"/>
    <w:rsid w:val="004C0AFF"/>
    <w:rsid w:val="004C0D11"/>
    <w:rsid w:val="004C0E84"/>
    <w:rsid w:val="004C1283"/>
    <w:rsid w:val="004C13F1"/>
    <w:rsid w:val="004C16B1"/>
    <w:rsid w:val="004C1893"/>
    <w:rsid w:val="004C1946"/>
    <w:rsid w:val="004C1AA7"/>
    <w:rsid w:val="004C1B66"/>
    <w:rsid w:val="004C1C63"/>
    <w:rsid w:val="004C1CA9"/>
    <w:rsid w:val="004C202F"/>
    <w:rsid w:val="004C20D4"/>
    <w:rsid w:val="004C20EA"/>
    <w:rsid w:val="004C2141"/>
    <w:rsid w:val="004C22B1"/>
    <w:rsid w:val="004C2370"/>
    <w:rsid w:val="004C239D"/>
    <w:rsid w:val="004C250B"/>
    <w:rsid w:val="004C28C3"/>
    <w:rsid w:val="004C29CB"/>
    <w:rsid w:val="004C2A53"/>
    <w:rsid w:val="004C2A84"/>
    <w:rsid w:val="004C2BCD"/>
    <w:rsid w:val="004C2C99"/>
    <w:rsid w:val="004C2F9F"/>
    <w:rsid w:val="004C3044"/>
    <w:rsid w:val="004C3239"/>
    <w:rsid w:val="004C32EF"/>
    <w:rsid w:val="004C3353"/>
    <w:rsid w:val="004C3381"/>
    <w:rsid w:val="004C3386"/>
    <w:rsid w:val="004C3412"/>
    <w:rsid w:val="004C347B"/>
    <w:rsid w:val="004C3585"/>
    <w:rsid w:val="004C3C6E"/>
    <w:rsid w:val="004C3E6F"/>
    <w:rsid w:val="004C406B"/>
    <w:rsid w:val="004C4133"/>
    <w:rsid w:val="004C4340"/>
    <w:rsid w:val="004C4B3B"/>
    <w:rsid w:val="004C4D1A"/>
    <w:rsid w:val="004C4D6F"/>
    <w:rsid w:val="004C4F3B"/>
    <w:rsid w:val="004C5140"/>
    <w:rsid w:val="004C545B"/>
    <w:rsid w:val="004C54E9"/>
    <w:rsid w:val="004C56D8"/>
    <w:rsid w:val="004C56ED"/>
    <w:rsid w:val="004C57B6"/>
    <w:rsid w:val="004C5943"/>
    <w:rsid w:val="004C5BA1"/>
    <w:rsid w:val="004C5C5A"/>
    <w:rsid w:val="004C5EBC"/>
    <w:rsid w:val="004C603D"/>
    <w:rsid w:val="004C612C"/>
    <w:rsid w:val="004C61C0"/>
    <w:rsid w:val="004C61C1"/>
    <w:rsid w:val="004C61E7"/>
    <w:rsid w:val="004C61F9"/>
    <w:rsid w:val="004C622C"/>
    <w:rsid w:val="004C634E"/>
    <w:rsid w:val="004C6369"/>
    <w:rsid w:val="004C63DE"/>
    <w:rsid w:val="004C63E8"/>
    <w:rsid w:val="004C64E8"/>
    <w:rsid w:val="004C65BC"/>
    <w:rsid w:val="004C66E4"/>
    <w:rsid w:val="004C66E5"/>
    <w:rsid w:val="004C689F"/>
    <w:rsid w:val="004C6ABF"/>
    <w:rsid w:val="004C6BA5"/>
    <w:rsid w:val="004C6F21"/>
    <w:rsid w:val="004C6F95"/>
    <w:rsid w:val="004C723B"/>
    <w:rsid w:val="004C746D"/>
    <w:rsid w:val="004C74CC"/>
    <w:rsid w:val="004C758C"/>
    <w:rsid w:val="004C7626"/>
    <w:rsid w:val="004C7830"/>
    <w:rsid w:val="004C7893"/>
    <w:rsid w:val="004C7902"/>
    <w:rsid w:val="004C7FBC"/>
    <w:rsid w:val="004D00C9"/>
    <w:rsid w:val="004D0333"/>
    <w:rsid w:val="004D07AC"/>
    <w:rsid w:val="004D0803"/>
    <w:rsid w:val="004D0A48"/>
    <w:rsid w:val="004D0A79"/>
    <w:rsid w:val="004D0CE3"/>
    <w:rsid w:val="004D0D40"/>
    <w:rsid w:val="004D0E8F"/>
    <w:rsid w:val="004D0EB2"/>
    <w:rsid w:val="004D139F"/>
    <w:rsid w:val="004D1402"/>
    <w:rsid w:val="004D1715"/>
    <w:rsid w:val="004D173B"/>
    <w:rsid w:val="004D17B4"/>
    <w:rsid w:val="004D187C"/>
    <w:rsid w:val="004D1B6A"/>
    <w:rsid w:val="004D1F28"/>
    <w:rsid w:val="004D21F8"/>
    <w:rsid w:val="004D25ED"/>
    <w:rsid w:val="004D2700"/>
    <w:rsid w:val="004D295A"/>
    <w:rsid w:val="004D29EA"/>
    <w:rsid w:val="004D2D2B"/>
    <w:rsid w:val="004D2DB9"/>
    <w:rsid w:val="004D2E73"/>
    <w:rsid w:val="004D2FC7"/>
    <w:rsid w:val="004D3297"/>
    <w:rsid w:val="004D3468"/>
    <w:rsid w:val="004D34BB"/>
    <w:rsid w:val="004D35A8"/>
    <w:rsid w:val="004D35ED"/>
    <w:rsid w:val="004D3742"/>
    <w:rsid w:val="004D397C"/>
    <w:rsid w:val="004D3C04"/>
    <w:rsid w:val="004D3CEE"/>
    <w:rsid w:val="004D3E85"/>
    <w:rsid w:val="004D4151"/>
    <w:rsid w:val="004D44FF"/>
    <w:rsid w:val="004D4675"/>
    <w:rsid w:val="004D4740"/>
    <w:rsid w:val="004D4807"/>
    <w:rsid w:val="004D48AB"/>
    <w:rsid w:val="004D4BDA"/>
    <w:rsid w:val="004D4F52"/>
    <w:rsid w:val="004D5492"/>
    <w:rsid w:val="004D5516"/>
    <w:rsid w:val="004D552E"/>
    <w:rsid w:val="004D5954"/>
    <w:rsid w:val="004D5A10"/>
    <w:rsid w:val="004D5A67"/>
    <w:rsid w:val="004D5C60"/>
    <w:rsid w:val="004D5E5A"/>
    <w:rsid w:val="004D60EB"/>
    <w:rsid w:val="004D62CC"/>
    <w:rsid w:val="004D6689"/>
    <w:rsid w:val="004D6BC5"/>
    <w:rsid w:val="004D6E4D"/>
    <w:rsid w:val="004D72A5"/>
    <w:rsid w:val="004D72D1"/>
    <w:rsid w:val="004D737A"/>
    <w:rsid w:val="004D76C8"/>
    <w:rsid w:val="004D7738"/>
    <w:rsid w:val="004D774E"/>
    <w:rsid w:val="004D79D8"/>
    <w:rsid w:val="004D7B22"/>
    <w:rsid w:val="004D7E83"/>
    <w:rsid w:val="004E008A"/>
    <w:rsid w:val="004E01E8"/>
    <w:rsid w:val="004E0304"/>
    <w:rsid w:val="004E04C8"/>
    <w:rsid w:val="004E069B"/>
    <w:rsid w:val="004E09DD"/>
    <w:rsid w:val="004E0F33"/>
    <w:rsid w:val="004E1258"/>
    <w:rsid w:val="004E159C"/>
    <w:rsid w:val="004E17B1"/>
    <w:rsid w:val="004E188C"/>
    <w:rsid w:val="004E198C"/>
    <w:rsid w:val="004E1990"/>
    <w:rsid w:val="004E19DC"/>
    <w:rsid w:val="004E1A2F"/>
    <w:rsid w:val="004E1F33"/>
    <w:rsid w:val="004E20D1"/>
    <w:rsid w:val="004E21F7"/>
    <w:rsid w:val="004E23D1"/>
    <w:rsid w:val="004E2515"/>
    <w:rsid w:val="004E261E"/>
    <w:rsid w:val="004E2829"/>
    <w:rsid w:val="004E28F6"/>
    <w:rsid w:val="004E29AA"/>
    <w:rsid w:val="004E2AEB"/>
    <w:rsid w:val="004E2C29"/>
    <w:rsid w:val="004E2E48"/>
    <w:rsid w:val="004E3062"/>
    <w:rsid w:val="004E30A4"/>
    <w:rsid w:val="004E3B98"/>
    <w:rsid w:val="004E3D4C"/>
    <w:rsid w:val="004E3F01"/>
    <w:rsid w:val="004E3F9F"/>
    <w:rsid w:val="004E3FAD"/>
    <w:rsid w:val="004E40F5"/>
    <w:rsid w:val="004E413C"/>
    <w:rsid w:val="004E4391"/>
    <w:rsid w:val="004E43D3"/>
    <w:rsid w:val="004E4441"/>
    <w:rsid w:val="004E4446"/>
    <w:rsid w:val="004E4923"/>
    <w:rsid w:val="004E4D15"/>
    <w:rsid w:val="004E4D21"/>
    <w:rsid w:val="004E4D37"/>
    <w:rsid w:val="004E4F86"/>
    <w:rsid w:val="004E4FC3"/>
    <w:rsid w:val="004E5D6C"/>
    <w:rsid w:val="004E5DE3"/>
    <w:rsid w:val="004E5F46"/>
    <w:rsid w:val="004E66B9"/>
    <w:rsid w:val="004E679E"/>
    <w:rsid w:val="004E6845"/>
    <w:rsid w:val="004E68FF"/>
    <w:rsid w:val="004E6BDF"/>
    <w:rsid w:val="004E6D80"/>
    <w:rsid w:val="004E6E56"/>
    <w:rsid w:val="004E6E9B"/>
    <w:rsid w:val="004E6F53"/>
    <w:rsid w:val="004E7189"/>
    <w:rsid w:val="004E7644"/>
    <w:rsid w:val="004E77D1"/>
    <w:rsid w:val="004E77E4"/>
    <w:rsid w:val="004E77F0"/>
    <w:rsid w:val="004E7A9D"/>
    <w:rsid w:val="004E7CA0"/>
    <w:rsid w:val="004E7CB3"/>
    <w:rsid w:val="004E7CDB"/>
    <w:rsid w:val="004F0034"/>
    <w:rsid w:val="004F04C7"/>
    <w:rsid w:val="004F0574"/>
    <w:rsid w:val="004F0793"/>
    <w:rsid w:val="004F09FA"/>
    <w:rsid w:val="004F0B53"/>
    <w:rsid w:val="004F0D5A"/>
    <w:rsid w:val="004F0DD1"/>
    <w:rsid w:val="004F0FF7"/>
    <w:rsid w:val="004F12FE"/>
    <w:rsid w:val="004F1571"/>
    <w:rsid w:val="004F16C1"/>
    <w:rsid w:val="004F175A"/>
    <w:rsid w:val="004F1A2A"/>
    <w:rsid w:val="004F1C2B"/>
    <w:rsid w:val="004F1DF9"/>
    <w:rsid w:val="004F20FD"/>
    <w:rsid w:val="004F2292"/>
    <w:rsid w:val="004F2648"/>
    <w:rsid w:val="004F26FB"/>
    <w:rsid w:val="004F2779"/>
    <w:rsid w:val="004F2BBA"/>
    <w:rsid w:val="004F2DA9"/>
    <w:rsid w:val="004F2E65"/>
    <w:rsid w:val="004F2ED1"/>
    <w:rsid w:val="004F3041"/>
    <w:rsid w:val="004F317B"/>
    <w:rsid w:val="004F3184"/>
    <w:rsid w:val="004F31E6"/>
    <w:rsid w:val="004F33CF"/>
    <w:rsid w:val="004F357C"/>
    <w:rsid w:val="004F36D0"/>
    <w:rsid w:val="004F38F2"/>
    <w:rsid w:val="004F3948"/>
    <w:rsid w:val="004F3B01"/>
    <w:rsid w:val="004F3CCE"/>
    <w:rsid w:val="004F3DBC"/>
    <w:rsid w:val="004F3E73"/>
    <w:rsid w:val="004F4187"/>
    <w:rsid w:val="004F43D2"/>
    <w:rsid w:val="004F4510"/>
    <w:rsid w:val="004F4CEE"/>
    <w:rsid w:val="004F4F60"/>
    <w:rsid w:val="004F4FD5"/>
    <w:rsid w:val="004F50A3"/>
    <w:rsid w:val="004F52F6"/>
    <w:rsid w:val="004F5342"/>
    <w:rsid w:val="004F5497"/>
    <w:rsid w:val="004F5856"/>
    <w:rsid w:val="004F5A3D"/>
    <w:rsid w:val="004F5B9F"/>
    <w:rsid w:val="004F5DBA"/>
    <w:rsid w:val="004F5F0A"/>
    <w:rsid w:val="004F609C"/>
    <w:rsid w:val="004F60AF"/>
    <w:rsid w:val="004F60DE"/>
    <w:rsid w:val="004F60FA"/>
    <w:rsid w:val="004F65E2"/>
    <w:rsid w:val="004F662D"/>
    <w:rsid w:val="004F66E9"/>
    <w:rsid w:val="004F67A1"/>
    <w:rsid w:val="004F6864"/>
    <w:rsid w:val="004F6A45"/>
    <w:rsid w:val="004F6AF1"/>
    <w:rsid w:val="004F6C3A"/>
    <w:rsid w:val="004F6DF3"/>
    <w:rsid w:val="004F7142"/>
    <w:rsid w:val="004F714B"/>
    <w:rsid w:val="004F71BE"/>
    <w:rsid w:val="004F74E0"/>
    <w:rsid w:val="004F77B8"/>
    <w:rsid w:val="004F78D6"/>
    <w:rsid w:val="004F79B3"/>
    <w:rsid w:val="004F7A14"/>
    <w:rsid w:val="004F7E16"/>
    <w:rsid w:val="004F7F5B"/>
    <w:rsid w:val="0050001C"/>
    <w:rsid w:val="00500050"/>
    <w:rsid w:val="005000B2"/>
    <w:rsid w:val="00500227"/>
    <w:rsid w:val="0050028F"/>
    <w:rsid w:val="005004DE"/>
    <w:rsid w:val="00500C13"/>
    <w:rsid w:val="00500C3C"/>
    <w:rsid w:val="00501165"/>
    <w:rsid w:val="00501221"/>
    <w:rsid w:val="0050151B"/>
    <w:rsid w:val="005017C6"/>
    <w:rsid w:val="005017D5"/>
    <w:rsid w:val="00501B61"/>
    <w:rsid w:val="00501CA5"/>
    <w:rsid w:val="00501EE7"/>
    <w:rsid w:val="00502366"/>
    <w:rsid w:val="005023C5"/>
    <w:rsid w:val="00502550"/>
    <w:rsid w:val="005029F3"/>
    <w:rsid w:val="00502B6C"/>
    <w:rsid w:val="00502E32"/>
    <w:rsid w:val="00502E75"/>
    <w:rsid w:val="005031D3"/>
    <w:rsid w:val="00503375"/>
    <w:rsid w:val="00503476"/>
    <w:rsid w:val="0050349B"/>
    <w:rsid w:val="0050391C"/>
    <w:rsid w:val="00503A67"/>
    <w:rsid w:val="00503F15"/>
    <w:rsid w:val="00503FC3"/>
    <w:rsid w:val="00503FD7"/>
    <w:rsid w:val="00503FF6"/>
    <w:rsid w:val="00504381"/>
    <w:rsid w:val="0050440E"/>
    <w:rsid w:val="0050451C"/>
    <w:rsid w:val="00504D5D"/>
    <w:rsid w:val="00504E04"/>
    <w:rsid w:val="00504F8E"/>
    <w:rsid w:val="00504FA9"/>
    <w:rsid w:val="00504FB5"/>
    <w:rsid w:val="00505189"/>
    <w:rsid w:val="005051B1"/>
    <w:rsid w:val="00505401"/>
    <w:rsid w:val="005055A4"/>
    <w:rsid w:val="005055F2"/>
    <w:rsid w:val="0050574B"/>
    <w:rsid w:val="00505D40"/>
    <w:rsid w:val="00506251"/>
    <w:rsid w:val="00506400"/>
    <w:rsid w:val="005064EF"/>
    <w:rsid w:val="00506769"/>
    <w:rsid w:val="00506A79"/>
    <w:rsid w:val="00506C89"/>
    <w:rsid w:val="00506D9D"/>
    <w:rsid w:val="00507253"/>
    <w:rsid w:val="00507302"/>
    <w:rsid w:val="0050770E"/>
    <w:rsid w:val="00507910"/>
    <w:rsid w:val="00507A8A"/>
    <w:rsid w:val="00507F41"/>
    <w:rsid w:val="00507FD4"/>
    <w:rsid w:val="00507FF5"/>
    <w:rsid w:val="005098ED"/>
    <w:rsid w:val="00510014"/>
    <w:rsid w:val="00510353"/>
    <w:rsid w:val="005105B6"/>
    <w:rsid w:val="00510889"/>
    <w:rsid w:val="00510DA2"/>
    <w:rsid w:val="00510DAF"/>
    <w:rsid w:val="00510FA5"/>
    <w:rsid w:val="00510FBF"/>
    <w:rsid w:val="0051112F"/>
    <w:rsid w:val="00511378"/>
    <w:rsid w:val="005113D4"/>
    <w:rsid w:val="00511437"/>
    <w:rsid w:val="00511564"/>
    <w:rsid w:val="005116C6"/>
    <w:rsid w:val="00511773"/>
    <w:rsid w:val="005117D2"/>
    <w:rsid w:val="00511942"/>
    <w:rsid w:val="00511BA2"/>
    <w:rsid w:val="00511C41"/>
    <w:rsid w:val="00511CC1"/>
    <w:rsid w:val="00511DB8"/>
    <w:rsid w:val="00511F63"/>
    <w:rsid w:val="00512059"/>
    <w:rsid w:val="00512485"/>
    <w:rsid w:val="005125C6"/>
    <w:rsid w:val="00512843"/>
    <w:rsid w:val="00512900"/>
    <w:rsid w:val="00512C16"/>
    <w:rsid w:val="00512D36"/>
    <w:rsid w:val="0051332B"/>
    <w:rsid w:val="00513347"/>
    <w:rsid w:val="0051346F"/>
    <w:rsid w:val="0051347A"/>
    <w:rsid w:val="00513713"/>
    <w:rsid w:val="0051396C"/>
    <w:rsid w:val="00513A5A"/>
    <w:rsid w:val="00513B0F"/>
    <w:rsid w:val="00513CE8"/>
    <w:rsid w:val="00513EE9"/>
    <w:rsid w:val="00513F3D"/>
    <w:rsid w:val="005140FF"/>
    <w:rsid w:val="005141BA"/>
    <w:rsid w:val="005143B1"/>
    <w:rsid w:val="00514425"/>
    <w:rsid w:val="00514465"/>
    <w:rsid w:val="00514639"/>
    <w:rsid w:val="0051497C"/>
    <w:rsid w:val="005149A0"/>
    <w:rsid w:val="00514A89"/>
    <w:rsid w:val="00514C5C"/>
    <w:rsid w:val="00514CF4"/>
    <w:rsid w:val="00514D27"/>
    <w:rsid w:val="00514D5B"/>
    <w:rsid w:val="00514E22"/>
    <w:rsid w:val="00515138"/>
    <w:rsid w:val="0051516F"/>
    <w:rsid w:val="0051536D"/>
    <w:rsid w:val="0051539C"/>
    <w:rsid w:val="00515408"/>
    <w:rsid w:val="005157D3"/>
    <w:rsid w:val="00515B21"/>
    <w:rsid w:val="00515C84"/>
    <w:rsid w:val="00515CA1"/>
    <w:rsid w:val="00515D37"/>
    <w:rsid w:val="005163FA"/>
    <w:rsid w:val="00516495"/>
    <w:rsid w:val="005164C1"/>
    <w:rsid w:val="00516704"/>
    <w:rsid w:val="00516720"/>
    <w:rsid w:val="005169D4"/>
    <w:rsid w:val="00516A41"/>
    <w:rsid w:val="00516D82"/>
    <w:rsid w:val="00516DBF"/>
    <w:rsid w:val="00517001"/>
    <w:rsid w:val="005172D1"/>
    <w:rsid w:val="005178A7"/>
    <w:rsid w:val="00517920"/>
    <w:rsid w:val="00517949"/>
    <w:rsid w:val="00517E07"/>
    <w:rsid w:val="00517F4F"/>
    <w:rsid w:val="00520067"/>
    <w:rsid w:val="00520CBC"/>
    <w:rsid w:val="00520CD7"/>
    <w:rsid w:val="00520DC8"/>
    <w:rsid w:val="00520FE5"/>
    <w:rsid w:val="005210E9"/>
    <w:rsid w:val="00521849"/>
    <w:rsid w:val="005219BE"/>
    <w:rsid w:val="00521E58"/>
    <w:rsid w:val="00522165"/>
    <w:rsid w:val="00522201"/>
    <w:rsid w:val="0052242D"/>
    <w:rsid w:val="005228D8"/>
    <w:rsid w:val="00522A44"/>
    <w:rsid w:val="00522B18"/>
    <w:rsid w:val="00522B5B"/>
    <w:rsid w:val="0052304D"/>
    <w:rsid w:val="00523109"/>
    <w:rsid w:val="00523401"/>
    <w:rsid w:val="00523520"/>
    <w:rsid w:val="005235ED"/>
    <w:rsid w:val="005238FE"/>
    <w:rsid w:val="005239C1"/>
    <w:rsid w:val="00523A7A"/>
    <w:rsid w:val="00523C0F"/>
    <w:rsid w:val="00523DE1"/>
    <w:rsid w:val="005241DE"/>
    <w:rsid w:val="005247BE"/>
    <w:rsid w:val="005248CD"/>
    <w:rsid w:val="0052492C"/>
    <w:rsid w:val="00524AB3"/>
    <w:rsid w:val="00524F66"/>
    <w:rsid w:val="00524F7A"/>
    <w:rsid w:val="00525007"/>
    <w:rsid w:val="005250F4"/>
    <w:rsid w:val="005258B8"/>
    <w:rsid w:val="00525921"/>
    <w:rsid w:val="0052596B"/>
    <w:rsid w:val="00525C5E"/>
    <w:rsid w:val="00525D1B"/>
    <w:rsid w:val="00525E72"/>
    <w:rsid w:val="00525E88"/>
    <w:rsid w:val="00525ECD"/>
    <w:rsid w:val="005261FF"/>
    <w:rsid w:val="00526224"/>
    <w:rsid w:val="00526318"/>
    <w:rsid w:val="00526323"/>
    <w:rsid w:val="0052640E"/>
    <w:rsid w:val="0052651A"/>
    <w:rsid w:val="00526988"/>
    <w:rsid w:val="005273D4"/>
    <w:rsid w:val="00527C0E"/>
    <w:rsid w:val="00527C9C"/>
    <w:rsid w:val="00527CEC"/>
    <w:rsid w:val="00527F0B"/>
    <w:rsid w:val="00527F59"/>
    <w:rsid w:val="00527F64"/>
    <w:rsid w:val="00527F79"/>
    <w:rsid w:val="005300CF"/>
    <w:rsid w:val="00530200"/>
    <w:rsid w:val="005303DD"/>
    <w:rsid w:val="00530417"/>
    <w:rsid w:val="00530488"/>
    <w:rsid w:val="00530951"/>
    <w:rsid w:val="00530E6D"/>
    <w:rsid w:val="00530E88"/>
    <w:rsid w:val="00531188"/>
    <w:rsid w:val="0053119C"/>
    <w:rsid w:val="0053121D"/>
    <w:rsid w:val="00531295"/>
    <w:rsid w:val="0053165D"/>
    <w:rsid w:val="0053168A"/>
    <w:rsid w:val="00531707"/>
    <w:rsid w:val="00531825"/>
    <w:rsid w:val="005318E7"/>
    <w:rsid w:val="00531968"/>
    <w:rsid w:val="00531BA1"/>
    <w:rsid w:val="00531C0B"/>
    <w:rsid w:val="00531D14"/>
    <w:rsid w:val="0053204E"/>
    <w:rsid w:val="00532141"/>
    <w:rsid w:val="005321DA"/>
    <w:rsid w:val="00532200"/>
    <w:rsid w:val="0053248E"/>
    <w:rsid w:val="00532799"/>
    <w:rsid w:val="005327B5"/>
    <w:rsid w:val="005327EC"/>
    <w:rsid w:val="005328CD"/>
    <w:rsid w:val="005328CE"/>
    <w:rsid w:val="00532C59"/>
    <w:rsid w:val="0053325B"/>
    <w:rsid w:val="005335B4"/>
    <w:rsid w:val="00533715"/>
    <w:rsid w:val="0053373C"/>
    <w:rsid w:val="005337E3"/>
    <w:rsid w:val="00533B9D"/>
    <w:rsid w:val="00533ED1"/>
    <w:rsid w:val="00534047"/>
    <w:rsid w:val="005342E7"/>
    <w:rsid w:val="00534422"/>
    <w:rsid w:val="00534562"/>
    <w:rsid w:val="00534A60"/>
    <w:rsid w:val="00535027"/>
    <w:rsid w:val="00535349"/>
    <w:rsid w:val="00535416"/>
    <w:rsid w:val="00535719"/>
    <w:rsid w:val="005357A3"/>
    <w:rsid w:val="005358C1"/>
    <w:rsid w:val="00535ADB"/>
    <w:rsid w:val="00535C98"/>
    <w:rsid w:val="00535E05"/>
    <w:rsid w:val="0053604B"/>
    <w:rsid w:val="00536088"/>
    <w:rsid w:val="00536162"/>
    <w:rsid w:val="00536229"/>
    <w:rsid w:val="00536259"/>
    <w:rsid w:val="0053629E"/>
    <w:rsid w:val="005365E1"/>
    <w:rsid w:val="00536738"/>
    <w:rsid w:val="0053681D"/>
    <w:rsid w:val="00536BC5"/>
    <w:rsid w:val="00536D4E"/>
    <w:rsid w:val="00536FEF"/>
    <w:rsid w:val="0053717B"/>
    <w:rsid w:val="005371E7"/>
    <w:rsid w:val="005372E8"/>
    <w:rsid w:val="0053768D"/>
    <w:rsid w:val="005376B0"/>
    <w:rsid w:val="00537739"/>
    <w:rsid w:val="005377B3"/>
    <w:rsid w:val="0053788F"/>
    <w:rsid w:val="005379A0"/>
    <w:rsid w:val="00537B1E"/>
    <w:rsid w:val="00537BA0"/>
    <w:rsid w:val="00537C1B"/>
    <w:rsid w:val="00537FC7"/>
    <w:rsid w:val="0054008C"/>
    <w:rsid w:val="005407D8"/>
    <w:rsid w:val="0054093B"/>
    <w:rsid w:val="00540A2C"/>
    <w:rsid w:val="005410DC"/>
    <w:rsid w:val="005413E3"/>
    <w:rsid w:val="005415BE"/>
    <w:rsid w:val="005417DE"/>
    <w:rsid w:val="0054186A"/>
    <w:rsid w:val="00541D41"/>
    <w:rsid w:val="00541E67"/>
    <w:rsid w:val="00542117"/>
    <w:rsid w:val="0054239C"/>
    <w:rsid w:val="005424EE"/>
    <w:rsid w:val="0054273D"/>
    <w:rsid w:val="00542CA3"/>
    <w:rsid w:val="00542E1D"/>
    <w:rsid w:val="00542F40"/>
    <w:rsid w:val="00543022"/>
    <w:rsid w:val="00543193"/>
    <w:rsid w:val="005432D8"/>
    <w:rsid w:val="005433B7"/>
    <w:rsid w:val="00543459"/>
    <w:rsid w:val="005437D9"/>
    <w:rsid w:val="00543925"/>
    <w:rsid w:val="00543D37"/>
    <w:rsid w:val="00543ECB"/>
    <w:rsid w:val="00543FBB"/>
    <w:rsid w:val="005442FF"/>
    <w:rsid w:val="00544319"/>
    <w:rsid w:val="00544360"/>
    <w:rsid w:val="00544585"/>
    <w:rsid w:val="005445F9"/>
    <w:rsid w:val="0054468E"/>
    <w:rsid w:val="005448D7"/>
    <w:rsid w:val="00544B66"/>
    <w:rsid w:val="00544C06"/>
    <w:rsid w:val="00544C72"/>
    <w:rsid w:val="00544CA9"/>
    <w:rsid w:val="00544F9B"/>
    <w:rsid w:val="00544FDA"/>
    <w:rsid w:val="0054507C"/>
    <w:rsid w:val="00545676"/>
    <w:rsid w:val="0054579B"/>
    <w:rsid w:val="0054592E"/>
    <w:rsid w:val="00545B0C"/>
    <w:rsid w:val="00545ED6"/>
    <w:rsid w:val="00546173"/>
    <w:rsid w:val="00546311"/>
    <w:rsid w:val="00546507"/>
    <w:rsid w:val="0054652C"/>
    <w:rsid w:val="0054666D"/>
    <w:rsid w:val="005467F8"/>
    <w:rsid w:val="0054681B"/>
    <w:rsid w:val="005468AB"/>
    <w:rsid w:val="005468C1"/>
    <w:rsid w:val="00546CAE"/>
    <w:rsid w:val="00546CC3"/>
    <w:rsid w:val="005474B1"/>
    <w:rsid w:val="00547659"/>
    <w:rsid w:val="005479D4"/>
    <w:rsid w:val="005479D7"/>
    <w:rsid w:val="00547A07"/>
    <w:rsid w:val="005500DD"/>
    <w:rsid w:val="005505CB"/>
    <w:rsid w:val="00550616"/>
    <w:rsid w:val="0055079F"/>
    <w:rsid w:val="0055096A"/>
    <w:rsid w:val="00550AFC"/>
    <w:rsid w:val="00550BE7"/>
    <w:rsid w:val="00550DBC"/>
    <w:rsid w:val="00550EBF"/>
    <w:rsid w:val="00550F2E"/>
    <w:rsid w:val="005511D1"/>
    <w:rsid w:val="00551205"/>
    <w:rsid w:val="005513CD"/>
    <w:rsid w:val="00551414"/>
    <w:rsid w:val="005514E1"/>
    <w:rsid w:val="00551531"/>
    <w:rsid w:val="00551AC8"/>
    <w:rsid w:val="00551C09"/>
    <w:rsid w:val="00551C2D"/>
    <w:rsid w:val="00551D6E"/>
    <w:rsid w:val="00551DE4"/>
    <w:rsid w:val="00551E07"/>
    <w:rsid w:val="00551E68"/>
    <w:rsid w:val="00551F05"/>
    <w:rsid w:val="005520A5"/>
    <w:rsid w:val="00552164"/>
    <w:rsid w:val="005522C2"/>
    <w:rsid w:val="0055246A"/>
    <w:rsid w:val="0055270D"/>
    <w:rsid w:val="005528BE"/>
    <w:rsid w:val="00552A1A"/>
    <w:rsid w:val="00552BE2"/>
    <w:rsid w:val="00552C1E"/>
    <w:rsid w:val="00552C20"/>
    <w:rsid w:val="00552EEC"/>
    <w:rsid w:val="00552F5A"/>
    <w:rsid w:val="00553017"/>
    <w:rsid w:val="00553102"/>
    <w:rsid w:val="005531AB"/>
    <w:rsid w:val="0055328A"/>
    <w:rsid w:val="005532BD"/>
    <w:rsid w:val="00553323"/>
    <w:rsid w:val="00553345"/>
    <w:rsid w:val="00553456"/>
    <w:rsid w:val="005534FE"/>
    <w:rsid w:val="0055353D"/>
    <w:rsid w:val="0055384E"/>
    <w:rsid w:val="00553874"/>
    <w:rsid w:val="005538C4"/>
    <w:rsid w:val="005539F2"/>
    <w:rsid w:val="005539F7"/>
    <w:rsid w:val="00553B95"/>
    <w:rsid w:val="00554049"/>
    <w:rsid w:val="005540AE"/>
    <w:rsid w:val="00554172"/>
    <w:rsid w:val="00554425"/>
    <w:rsid w:val="0055451E"/>
    <w:rsid w:val="00554843"/>
    <w:rsid w:val="005548AC"/>
    <w:rsid w:val="00554FB9"/>
    <w:rsid w:val="00555545"/>
    <w:rsid w:val="00555916"/>
    <w:rsid w:val="00555A94"/>
    <w:rsid w:val="00556301"/>
    <w:rsid w:val="005565BE"/>
    <w:rsid w:val="00556B6D"/>
    <w:rsid w:val="00556C06"/>
    <w:rsid w:val="00556F15"/>
    <w:rsid w:val="00557227"/>
    <w:rsid w:val="005572CE"/>
    <w:rsid w:val="00557355"/>
    <w:rsid w:val="0055748D"/>
    <w:rsid w:val="00557569"/>
    <w:rsid w:val="005575FE"/>
    <w:rsid w:val="005576ED"/>
    <w:rsid w:val="00557789"/>
    <w:rsid w:val="005579E2"/>
    <w:rsid w:val="00557DB9"/>
    <w:rsid w:val="00560181"/>
    <w:rsid w:val="005603E2"/>
    <w:rsid w:val="00560479"/>
    <w:rsid w:val="005604BE"/>
    <w:rsid w:val="00560994"/>
    <w:rsid w:val="00560CB0"/>
    <w:rsid w:val="00561584"/>
    <w:rsid w:val="00561725"/>
    <w:rsid w:val="00561AEB"/>
    <w:rsid w:val="00561AEE"/>
    <w:rsid w:val="00561C75"/>
    <w:rsid w:val="005621CA"/>
    <w:rsid w:val="005625C7"/>
    <w:rsid w:val="005625F1"/>
    <w:rsid w:val="005627D3"/>
    <w:rsid w:val="00562898"/>
    <w:rsid w:val="0056297C"/>
    <w:rsid w:val="00562BBF"/>
    <w:rsid w:val="00562BE4"/>
    <w:rsid w:val="00562CA3"/>
    <w:rsid w:val="00562DBF"/>
    <w:rsid w:val="00563749"/>
    <w:rsid w:val="005637CC"/>
    <w:rsid w:val="00563974"/>
    <w:rsid w:val="00563F1E"/>
    <w:rsid w:val="00564186"/>
    <w:rsid w:val="00564391"/>
    <w:rsid w:val="0056444C"/>
    <w:rsid w:val="00564662"/>
    <w:rsid w:val="00564764"/>
    <w:rsid w:val="00564826"/>
    <w:rsid w:val="00564C09"/>
    <w:rsid w:val="00564C65"/>
    <w:rsid w:val="0056516E"/>
    <w:rsid w:val="0056530F"/>
    <w:rsid w:val="0056542D"/>
    <w:rsid w:val="00565481"/>
    <w:rsid w:val="0056557B"/>
    <w:rsid w:val="005656E8"/>
    <w:rsid w:val="005657AB"/>
    <w:rsid w:val="005657E8"/>
    <w:rsid w:val="00565912"/>
    <w:rsid w:val="005659C4"/>
    <w:rsid w:val="00565A1B"/>
    <w:rsid w:val="00565B09"/>
    <w:rsid w:val="00565C87"/>
    <w:rsid w:val="00565D3B"/>
    <w:rsid w:val="00565D48"/>
    <w:rsid w:val="00565E81"/>
    <w:rsid w:val="0056605F"/>
    <w:rsid w:val="00566069"/>
    <w:rsid w:val="00566079"/>
    <w:rsid w:val="0056607F"/>
    <w:rsid w:val="005660CE"/>
    <w:rsid w:val="0056643C"/>
    <w:rsid w:val="0056645E"/>
    <w:rsid w:val="00566896"/>
    <w:rsid w:val="00566B2A"/>
    <w:rsid w:val="00566C18"/>
    <w:rsid w:val="00566DF9"/>
    <w:rsid w:val="00567060"/>
    <w:rsid w:val="005672B4"/>
    <w:rsid w:val="005673A4"/>
    <w:rsid w:val="005674ED"/>
    <w:rsid w:val="00567863"/>
    <w:rsid w:val="00567A7D"/>
    <w:rsid w:val="00567B3F"/>
    <w:rsid w:val="005700D6"/>
    <w:rsid w:val="00570470"/>
    <w:rsid w:val="005705D9"/>
    <w:rsid w:val="005709F6"/>
    <w:rsid w:val="00570B36"/>
    <w:rsid w:val="00570BE8"/>
    <w:rsid w:val="00570E09"/>
    <w:rsid w:val="00571214"/>
    <w:rsid w:val="00571292"/>
    <w:rsid w:val="0057130B"/>
    <w:rsid w:val="0057130E"/>
    <w:rsid w:val="005713CD"/>
    <w:rsid w:val="005717D4"/>
    <w:rsid w:val="005717DE"/>
    <w:rsid w:val="005718B5"/>
    <w:rsid w:val="005718D9"/>
    <w:rsid w:val="00571C1B"/>
    <w:rsid w:val="00571DD1"/>
    <w:rsid w:val="00571F28"/>
    <w:rsid w:val="005724E9"/>
    <w:rsid w:val="00572879"/>
    <w:rsid w:val="005728E7"/>
    <w:rsid w:val="00572A91"/>
    <w:rsid w:val="00572BA9"/>
    <w:rsid w:val="00572D36"/>
    <w:rsid w:val="00572E3A"/>
    <w:rsid w:val="00572EFF"/>
    <w:rsid w:val="005731B3"/>
    <w:rsid w:val="0057327B"/>
    <w:rsid w:val="0057348E"/>
    <w:rsid w:val="005738B0"/>
    <w:rsid w:val="00573C5D"/>
    <w:rsid w:val="00573C90"/>
    <w:rsid w:val="00573F15"/>
    <w:rsid w:val="00573FBF"/>
    <w:rsid w:val="005740CC"/>
    <w:rsid w:val="00574700"/>
    <w:rsid w:val="00574A2B"/>
    <w:rsid w:val="00574BA2"/>
    <w:rsid w:val="00574BE0"/>
    <w:rsid w:val="005750F1"/>
    <w:rsid w:val="0057527C"/>
    <w:rsid w:val="00575767"/>
    <w:rsid w:val="005759D8"/>
    <w:rsid w:val="00575B7A"/>
    <w:rsid w:val="00575D10"/>
    <w:rsid w:val="00575DAC"/>
    <w:rsid w:val="00575DB2"/>
    <w:rsid w:val="0057654D"/>
    <w:rsid w:val="00576ACA"/>
    <w:rsid w:val="00576E0D"/>
    <w:rsid w:val="00576F66"/>
    <w:rsid w:val="0057713B"/>
    <w:rsid w:val="0057777C"/>
    <w:rsid w:val="00577786"/>
    <w:rsid w:val="00577B9F"/>
    <w:rsid w:val="00577BA1"/>
    <w:rsid w:val="00577C6C"/>
    <w:rsid w:val="00577D81"/>
    <w:rsid w:val="00577F0F"/>
    <w:rsid w:val="00577F99"/>
    <w:rsid w:val="005801D3"/>
    <w:rsid w:val="005802E0"/>
    <w:rsid w:val="00580336"/>
    <w:rsid w:val="005807B7"/>
    <w:rsid w:val="00580C89"/>
    <w:rsid w:val="00580CD7"/>
    <w:rsid w:val="00580E4E"/>
    <w:rsid w:val="00581058"/>
    <w:rsid w:val="005812AE"/>
    <w:rsid w:val="005813D7"/>
    <w:rsid w:val="005815F3"/>
    <w:rsid w:val="0058160E"/>
    <w:rsid w:val="00581810"/>
    <w:rsid w:val="005818A7"/>
    <w:rsid w:val="00581CDB"/>
    <w:rsid w:val="00581FCE"/>
    <w:rsid w:val="005821F1"/>
    <w:rsid w:val="0058279C"/>
    <w:rsid w:val="0058318A"/>
    <w:rsid w:val="005831AF"/>
    <w:rsid w:val="0058324E"/>
    <w:rsid w:val="00583842"/>
    <w:rsid w:val="005839A0"/>
    <w:rsid w:val="00583A68"/>
    <w:rsid w:val="00583AC5"/>
    <w:rsid w:val="00583ADF"/>
    <w:rsid w:val="00583E3E"/>
    <w:rsid w:val="00583F5D"/>
    <w:rsid w:val="00584745"/>
    <w:rsid w:val="00584C1F"/>
    <w:rsid w:val="00584F8E"/>
    <w:rsid w:val="0058507A"/>
    <w:rsid w:val="00585235"/>
    <w:rsid w:val="00585286"/>
    <w:rsid w:val="00585552"/>
    <w:rsid w:val="005855E8"/>
    <w:rsid w:val="00585714"/>
    <w:rsid w:val="005858AF"/>
    <w:rsid w:val="00585918"/>
    <w:rsid w:val="00585BB4"/>
    <w:rsid w:val="00585C7D"/>
    <w:rsid w:val="00585D35"/>
    <w:rsid w:val="00585E53"/>
    <w:rsid w:val="00585FBB"/>
    <w:rsid w:val="00586061"/>
    <w:rsid w:val="0058649B"/>
    <w:rsid w:val="005865DD"/>
    <w:rsid w:val="005867A2"/>
    <w:rsid w:val="005867A8"/>
    <w:rsid w:val="0058682D"/>
    <w:rsid w:val="0058685C"/>
    <w:rsid w:val="00586CF7"/>
    <w:rsid w:val="00586F10"/>
    <w:rsid w:val="0058715C"/>
    <w:rsid w:val="005871AA"/>
    <w:rsid w:val="00587204"/>
    <w:rsid w:val="005873D4"/>
    <w:rsid w:val="0058773E"/>
    <w:rsid w:val="0058787C"/>
    <w:rsid w:val="005879A2"/>
    <w:rsid w:val="00587ADE"/>
    <w:rsid w:val="00590186"/>
    <w:rsid w:val="00590532"/>
    <w:rsid w:val="00590554"/>
    <w:rsid w:val="00590761"/>
    <w:rsid w:val="00590A32"/>
    <w:rsid w:val="00590E16"/>
    <w:rsid w:val="00590EA8"/>
    <w:rsid w:val="00590ED3"/>
    <w:rsid w:val="005913FD"/>
    <w:rsid w:val="00591697"/>
    <w:rsid w:val="00591733"/>
    <w:rsid w:val="00591735"/>
    <w:rsid w:val="00591751"/>
    <w:rsid w:val="0059177C"/>
    <w:rsid w:val="00591863"/>
    <w:rsid w:val="0059197A"/>
    <w:rsid w:val="00591DDA"/>
    <w:rsid w:val="0059213F"/>
    <w:rsid w:val="00592273"/>
    <w:rsid w:val="0059283D"/>
    <w:rsid w:val="0059298A"/>
    <w:rsid w:val="005929E3"/>
    <w:rsid w:val="00592A18"/>
    <w:rsid w:val="00592B75"/>
    <w:rsid w:val="00593172"/>
    <w:rsid w:val="00593453"/>
    <w:rsid w:val="005934ED"/>
    <w:rsid w:val="00593B53"/>
    <w:rsid w:val="00593BEE"/>
    <w:rsid w:val="00594088"/>
    <w:rsid w:val="005942B9"/>
    <w:rsid w:val="00594433"/>
    <w:rsid w:val="00594553"/>
    <w:rsid w:val="00594B7C"/>
    <w:rsid w:val="00594C3A"/>
    <w:rsid w:val="0059515F"/>
    <w:rsid w:val="0059524F"/>
    <w:rsid w:val="0059532D"/>
    <w:rsid w:val="0059545E"/>
    <w:rsid w:val="005955E8"/>
    <w:rsid w:val="005958DB"/>
    <w:rsid w:val="00595CEA"/>
    <w:rsid w:val="005964B6"/>
    <w:rsid w:val="0059686B"/>
    <w:rsid w:val="00596935"/>
    <w:rsid w:val="0059693D"/>
    <w:rsid w:val="00596A12"/>
    <w:rsid w:val="00596C7B"/>
    <w:rsid w:val="0059750E"/>
    <w:rsid w:val="00597A28"/>
    <w:rsid w:val="00597C31"/>
    <w:rsid w:val="00597D19"/>
    <w:rsid w:val="005A0147"/>
    <w:rsid w:val="005A020A"/>
    <w:rsid w:val="005A024C"/>
    <w:rsid w:val="005A0699"/>
    <w:rsid w:val="005A06FA"/>
    <w:rsid w:val="005A0919"/>
    <w:rsid w:val="005A0B76"/>
    <w:rsid w:val="005A0BCF"/>
    <w:rsid w:val="005A0BE1"/>
    <w:rsid w:val="005A0D2F"/>
    <w:rsid w:val="005A0ECC"/>
    <w:rsid w:val="005A0F4D"/>
    <w:rsid w:val="005A1004"/>
    <w:rsid w:val="005A11EA"/>
    <w:rsid w:val="005A139F"/>
    <w:rsid w:val="005A1621"/>
    <w:rsid w:val="005A1B63"/>
    <w:rsid w:val="005A1B71"/>
    <w:rsid w:val="005A1BEB"/>
    <w:rsid w:val="005A1FF3"/>
    <w:rsid w:val="005A2102"/>
    <w:rsid w:val="005A215C"/>
    <w:rsid w:val="005A24D9"/>
    <w:rsid w:val="005A2A07"/>
    <w:rsid w:val="005A2B27"/>
    <w:rsid w:val="005A2D5C"/>
    <w:rsid w:val="005A2E57"/>
    <w:rsid w:val="005A2F24"/>
    <w:rsid w:val="005A2FAC"/>
    <w:rsid w:val="005A2FAD"/>
    <w:rsid w:val="005A3075"/>
    <w:rsid w:val="005A33A2"/>
    <w:rsid w:val="005A3586"/>
    <w:rsid w:val="005A378C"/>
    <w:rsid w:val="005A37ED"/>
    <w:rsid w:val="005A3897"/>
    <w:rsid w:val="005A3A64"/>
    <w:rsid w:val="005A3C2F"/>
    <w:rsid w:val="005A3D9F"/>
    <w:rsid w:val="005A3F14"/>
    <w:rsid w:val="005A42AB"/>
    <w:rsid w:val="005A467B"/>
    <w:rsid w:val="005A4746"/>
    <w:rsid w:val="005A4759"/>
    <w:rsid w:val="005A4CB5"/>
    <w:rsid w:val="005A4D82"/>
    <w:rsid w:val="005A4ECB"/>
    <w:rsid w:val="005A4EDB"/>
    <w:rsid w:val="005A4FA5"/>
    <w:rsid w:val="005A4FD8"/>
    <w:rsid w:val="005A50E3"/>
    <w:rsid w:val="005A51FF"/>
    <w:rsid w:val="005A5230"/>
    <w:rsid w:val="005A54B2"/>
    <w:rsid w:val="005A5608"/>
    <w:rsid w:val="005A5783"/>
    <w:rsid w:val="005A57AF"/>
    <w:rsid w:val="005A57FD"/>
    <w:rsid w:val="005A594A"/>
    <w:rsid w:val="005A5961"/>
    <w:rsid w:val="005A5D4E"/>
    <w:rsid w:val="005A5EEE"/>
    <w:rsid w:val="005A5FCF"/>
    <w:rsid w:val="005A600A"/>
    <w:rsid w:val="005A60B3"/>
    <w:rsid w:val="005A6297"/>
    <w:rsid w:val="005A652A"/>
    <w:rsid w:val="005A6765"/>
    <w:rsid w:val="005A6EA3"/>
    <w:rsid w:val="005A70CC"/>
    <w:rsid w:val="005A70DA"/>
    <w:rsid w:val="005A74B2"/>
    <w:rsid w:val="005B079A"/>
    <w:rsid w:val="005B07A8"/>
    <w:rsid w:val="005B08FC"/>
    <w:rsid w:val="005B092D"/>
    <w:rsid w:val="005B0CB8"/>
    <w:rsid w:val="005B0E16"/>
    <w:rsid w:val="005B0F14"/>
    <w:rsid w:val="005B0F99"/>
    <w:rsid w:val="005B1185"/>
    <w:rsid w:val="005B11AC"/>
    <w:rsid w:val="005B11FB"/>
    <w:rsid w:val="005B1B2D"/>
    <w:rsid w:val="005B1B3E"/>
    <w:rsid w:val="005B1DDC"/>
    <w:rsid w:val="005B1EEF"/>
    <w:rsid w:val="005B1F3F"/>
    <w:rsid w:val="005B1FB1"/>
    <w:rsid w:val="005B2038"/>
    <w:rsid w:val="005B22A3"/>
    <w:rsid w:val="005B22E1"/>
    <w:rsid w:val="005B2307"/>
    <w:rsid w:val="005B2401"/>
    <w:rsid w:val="005B243B"/>
    <w:rsid w:val="005B2440"/>
    <w:rsid w:val="005B2C8E"/>
    <w:rsid w:val="005B2C92"/>
    <w:rsid w:val="005B3049"/>
    <w:rsid w:val="005B31B1"/>
    <w:rsid w:val="005B335D"/>
    <w:rsid w:val="005B3556"/>
    <w:rsid w:val="005B3655"/>
    <w:rsid w:val="005B372C"/>
    <w:rsid w:val="005B3867"/>
    <w:rsid w:val="005B3A02"/>
    <w:rsid w:val="005B3A79"/>
    <w:rsid w:val="005B3D09"/>
    <w:rsid w:val="005B3DD3"/>
    <w:rsid w:val="005B3E6B"/>
    <w:rsid w:val="005B40BF"/>
    <w:rsid w:val="005B4292"/>
    <w:rsid w:val="005B436E"/>
    <w:rsid w:val="005B4471"/>
    <w:rsid w:val="005B4475"/>
    <w:rsid w:val="005B455E"/>
    <w:rsid w:val="005B458A"/>
    <w:rsid w:val="005B45EC"/>
    <w:rsid w:val="005B4874"/>
    <w:rsid w:val="005B4C9E"/>
    <w:rsid w:val="005B4CEE"/>
    <w:rsid w:val="005B4DB9"/>
    <w:rsid w:val="005B4E36"/>
    <w:rsid w:val="005B4F33"/>
    <w:rsid w:val="005B520C"/>
    <w:rsid w:val="005B5247"/>
    <w:rsid w:val="005B530D"/>
    <w:rsid w:val="005B5317"/>
    <w:rsid w:val="005B5340"/>
    <w:rsid w:val="005B53D4"/>
    <w:rsid w:val="005B548B"/>
    <w:rsid w:val="005B54CD"/>
    <w:rsid w:val="005B570D"/>
    <w:rsid w:val="005B5807"/>
    <w:rsid w:val="005B583D"/>
    <w:rsid w:val="005B5A58"/>
    <w:rsid w:val="005B5DF4"/>
    <w:rsid w:val="005B5E62"/>
    <w:rsid w:val="005B64B4"/>
    <w:rsid w:val="005B65FF"/>
    <w:rsid w:val="005B6897"/>
    <w:rsid w:val="005B6A41"/>
    <w:rsid w:val="005B6AE4"/>
    <w:rsid w:val="005B76B6"/>
    <w:rsid w:val="005B76D2"/>
    <w:rsid w:val="005B77A9"/>
    <w:rsid w:val="005B793E"/>
    <w:rsid w:val="005B7A8F"/>
    <w:rsid w:val="005B7E65"/>
    <w:rsid w:val="005B7E82"/>
    <w:rsid w:val="005B7EB6"/>
    <w:rsid w:val="005C0238"/>
    <w:rsid w:val="005C032C"/>
    <w:rsid w:val="005C05D8"/>
    <w:rsid w:val="005C07FC"/>
    <w:rsid w:val="005C09AD"/>
    <w:rsid w:val="005C0B78"/>
    <w:rsid w:val="005C0D1A"/>
    <w:rsid w:val="005C0DC8"/>
    <w:rsid w:val="005C0F57"/>
    <w:rsid w:val="005C1205"/>
    <w:rsid w:val="005C1354"/>
    <w:rsid w:val="005C13BE"/>
    <w:rsid w:val="005C13E8"/>
    <w:rsid w:val="005C1433"/>
    <w:rsid w:val="005C145B"/>
    <w:rsid w:val="005C1889"/>
    <w:rsid w:val="005C1A3A"/>
    <w:rsid w:val="005C1A77"/>
    <w:rsid w:val="005C1C42"/>
    <w:rsid w:val="005C1C5C"/>
    <w:rsid w:val="005C1D9A"/>
    <w:rsid w:val="005C1EC9"/>
    <w:rsid w:val="005C1F69"/>
    <w:rsid w:val="005C1FC3"/>
    <w:rsid w:val="005C20F2"/>
    <w:rsid w:val="005C2113"/>
    <w:rsid w:val="005C24AE"/>
    <w:rsid w:val="005C24C8"/>
    <w:rsid w:val="005C268D"/>
    <w:rsid w:val="005C2744"/>
    <w:rsid w:val="005C278D"/>
    <w:rsid w:val="005C2A64"/>
    <w:rsid w:val="005C2B09"/>
    <w:rsid w:val="005C2C4E"/>
    <w:rsid w:val="005C3125"/>
    <w:rsid w:val="005C3181"/>
    <w:rsid w:val="005C31D2"/>
    <w:rsid w:val="005C3364"/>
    <w:rsid w:val="005C3388"/>
    <w:rsid w:val="005C33ED"/>
    <w:rsid w:val="005C347A"/>
    <w:rsid w:val="005C38A4"/>
    <w:rsid w:val="005C3910"/>
    <w:rsid w:val="005C3B58"/>
    <w:rsid w:val="005C3D85"/>
    <w:rsid w:val="005C409B"/>
    <w:rsid w:val="005C40AB"/>
    <w:rsid w:val="005C41C9"/>
    <w:rsid w:val="005C461C"/>
    <w:rsid w:val="005C46F6"/>
    <w:rsid w:val="005C4A17"/>
    <w:rsid w:val="005C4B45"/>
    <w:rsid w:val="005C4C10"/>
    <w:rsid w:val="005C5102"/>
    <w:rsid w:val="005C519F"/>
    <w:rsid w:val="005C52AF"/>
    <w:rsid w:val="005C5A68"/>
    <w:rsid w:val="005C5BBE"/>
    <w:rsid w:val="005C5BD0"/>
    <w:rsid w:val="005C5D6B"/>
    <w:rsid w:val="005C5EA5"/>
    <w:rsid w:val="005C6194"/>
    <w:rsid w:val="005C61C5"/>
    <w:rsid w:val="005C63D1"/>
    <w:rsid w:val="005C66C2"/>
    <w:rsid w:val="005C6739"/>
    <w:rsid w:val="005C6941"/>
    <w:rsid w:val="005C6D24"/>
    <w:rsid w:val="005C6D70"/>
    <w:rsid w:val="005C6E4C"/>
    <w:rsid w:val="005C6E69"/>
    <w:rsid w:val="005C6EC8"/>
    <w:rsid w:val="005C7151"/>
    <w:rsid w:val="005C7280"/>
    <w:rsid w:val="005C73DA"/>
    <w:rsid w:val="005C74C7"/>
    <w:rsid w:val="005C799F"/>
    <w:rsid w:val="005C7A12"/>
    <w:rsid w:val="005C7A40"/>
    <w:rsid w:val="005C7D3A"/>
    <w:rsid w:val="005C7D72"/>
    <w:rsid w:val="005C7E42"/>
    <w:rsid w:val="005D024A"/>
    <w:rsid w:val="005D0366"/>
    <w:rsid w:val="005D0440"/>
    <w:rsid w:val="005D0466"/>
    <w:rsid w:val="005D0B71"/>
    <w:rsid w:val="005D0B94"/>
    <w:rsid w:val="005D0BAB"/>
    <w:rsid w:val="005D0BCB"/>
    <w:rsid w:val="005D0CDC"/>
    <w:rsid w:val="005D0E5F"/>
    <w:rsid w:val="005D0F5C"/>
    <w:rsid w:val="005D1221"/>
    <w:rsid w:val="005D1368"/>
    <w:rsid w:val="005D13DD"/>
    <w:rsid w:val="005D1472"/>
    <w:rsid w:val="005D1515"/>
    <w:rsid w:val="005D154D"/>
    <w:rsid w:val="005D1815"/>
    <w:rsid w:val="005D1884"/>
    <w:rsid w:val="005D1AAF"/>
    <w:rsid w:val="005D1AC8"/>
    <w:rsid w:val="005D1B82"/>
    <w:rsid w:val="005D1BC2"/>
    <w:rsid w:val="005D1FC3"/>
    <w:rsid w:val="005D27E8"/>
    <w:rsid w:val="005D2954"/>
    <w:rsid w:val="005D2CC5"/>
    <w:rsid w:val="005D2CE7"/>
    <w:rsid w:val="005D2D81"/>
    <w:rsid w:val="005D3018"/>
    <w:rsid w:val="005D34D9"/>
    <w:rsid w:val="005D37F1"/>
    <w:rsid w:val="005D3914"/>
    <w:rsid w:val="005D3A6F"/>
    <w:rsid w:val="005D3B54"/>
    <w:rsid w:val="005D3CE7"/>
    <w:rsid w:val="005D4368"/>
    <w:rsid w:val="005D4473"/>
    <w:rsid w:val="005D44BE"/>
    <w:rsid w:val="005D4557"/>
    <w:rsid w:val="005D47E2"/>
    <w:rsid w:val="005D4C6C"/>
    <w:rsid w:val="005D4C98"/>
    <w:rsid w:val="005D4D7C"/>
    <w:rsid w:val="005D4DEA"/>
    <w:rsid w:val="005D51F5"/>
    <w:rsid w:val="005D5311"/>
    <w:rsid w:val="005D553A"/>
    <w:rsid w:val="005D598C"/>
    <w:rsid w:val="005D5B93"/>
    <w:rsid w:val="005D5EF9"/>
    <w:rsid w:val="005D61D4"/>
    <w:rsid w:val="005D6639"/>
    <w:rsid w:val="005D6EF5"/>
    <w:rsid w:val="005D702B"/>
    <w:rsid w:val="005D7104"/>
    <w:rsid w:val="005D7268"/>
    <w:rsid w:val="005D7575"/>
    <w:rsid w:val="005D75EE"/>
    <w:rsid w:val="005D778B"/>
    <w:rsid w:val="005D792A"/>
    <w:rsid w:val="005D796A"/>
    <w:rsid w:val="005D79A3"/>
    <w:rsid w:val="005D7BDC"/>
    <w:rsid w:val="005D7EEA"/>
    <w:rsid w:val="005E0083"/>
    <w:rsid w:val="005E0195"/>
    <w:rsid w:val="005E02CB"/>
    <w:rsid w:val="005E0434"/>
    <w:rsid w:val="005E04D3"/>
    <w:rsid w:val="005E051A"/>
    <w:rsid w:val="005E0A74"/>
    <w:rsid w:val="005E0D23"/>
    <w:rsid w:val="005E0E75"/>
    <w:rsid w:val="005E0E9B"/>
    <w:rsid w:val="005E0EA4"/>
    <w:rsid w:val="005E1019"/>
    <w:rsid w:val="005E104D"/>
    <w:rsid w:val="005E10A8"/>
    <w:rsid w:val="005E1141"/>
    <w:rsid w:val="005E115E"/>
    <w:rsid w:val="005E1736"/>
    <w:rsid w:val="005E1EA6"/>
    <w:rsid w:val="005E1EB7"/>
    <w:rsid w:val="005E20B1"/>
    <w:rsid w:val="005E2347"/>
    <w:rsid w:val="005E2803"/>
    <w:rsid w:val="005E28C6"/>
    <w:rsid w:val="005E293F"/>
    <w:rsid w:val="005E2AC1"/>
    <w:rsid w:val="005E2BD0"/>
    <w:rsid w:val="005E2CF3"/>
    <w:rsid w:val="005E2D83"/>
    <w:rsid w:val="005E2F5D"/>
    <w:rsid w:val="005E351A"/>
    <w:rsid w:val="005E3642"/>
    <w:rsid w:val="005E36FD"/>
    <w:rsid w:val="005E37FC"/>
    <w:rsid w:val="005E3A5D"/>
    <w:rsid w:val="005E3C73"/>
    <w:rsid w:val="005E3D8A"/>
    <w:rsid w:val="005E3DDE"/>
    <w:rsid w:val="005E3E1F"/>
    <w:rsid w:val="005E41DB"/>
    <w:rsid w:val="005E41E4"/>
    <w:rsid w:val="005E43AD"/>
    <w:rsid w:val="005E44A8"/>
    <w:rsid w:val="005E4691"/>
    <w:rsid w:val="005E493A"/>
    <w:rsid w:val="005E4A35"/>
    <w:rsid w:val="005E4A3E"/>
    <w:rsid w:val="005E4B5C"/>
    <w:rsid w:val="005E4DB5"/>
    <w:rsid w:val="005E4EB3"/>
    <w:rsid w:val="005E4F25"/>
    <w:rsid w:val="005E4FD7"/>
    <w:rsid w:val="005E5365"/>
    <w:rsid w:val="005E5379"/>
    <w:rsid w:val="005E53C6"/>
    <w:rsid w:val="005E556F"/>
    <w:rsid w:val="005E5A3F"/>
    <w:rsid w:val="005E5BC9"/>
    <w:rsid w:val="005E5E8C"/>
    <w:rsid w:val="005E5EDA"/>
    <w:rsid w:val="005E612D"/>
    <w:rsid w:val="005E64BD"/>
    <w:rsid w:val="005E6693"/>
    <w:rsid w:val="005E672F"/>
    <w:rsid w:val="005E6B3F"/>
    <w:rsid w:val="005E6EB3"/>
    <w:rsid w:val="005E713E"/>
    <w:rsid w:val="005E72A1"/>
    <w:rsid w:val="005E7306"/>
    <w:rsid w:val="005E74B1"/>
    <w:rsid w:val="005E754F"/>
    <w:rsid w:val="005E758A"/>
    <w:rsid w:val="005E77DE"/>
    <w:rsid w:val="005E78C3"/>
    <w:rsid w:val="005E7C39"/>
    <w:rsid w:val="005E7DB8"/>
    <w:rsid w:val="005E7EA3"/>
    <w:rsid w:val="005E7FE6"/>
    <w:rsid w:val="005F00F0"/>
    <w:rsid w:val="005F0408"/>
    <w:rsid w:val="005F04AA"/>
    <w:rsid w:val="005F079A"/>
    <w:rsid w:val="005F0823"/>
    <w:rsid w:val="005F092D"/>
    <w:rsid w:val="005F0CD9"/>
    <w:rsid w:val="005F0DDD"/>
    <w:rsid w:val="005F0E60"/>
    <w:rsid w:val="005F0EEB"/>
    <w:rsid w:val="005F0F48"/>
    <w:rsid w:val="005F0F7C"/>
    <w:rsid w:val="005F1115"/>
    <w:rsid w:val="005F13D7"/>
    <w:rsid w:val="005F1473"/>
    <w:rsid w:val="005F1485"/>
    <w:rsid w:val="005F15E1"/>
    <w:rsid w:val="005F16AF"/>
    <w:rsid w:val="005F16CA"/>
    <w:rsid w:val="005F17DC"/>
    <w:rsid w:val="005F1842"/>
    <w:rsid w:val="005F21E8"/>
    <w:rsid w:val="005F22FC"/>
    <w:rsid w:val="005F2308"/>
    <w:rsid w:val="005F23AB"/>
    <w:rsid w:val="005F25CC"/>
    <w:rsid w:val="005F2CCB"/>
    <w:rsid w:val="005F2EA2"/>
    <w:rsid w:val="005F2FF5"/>
    <w:rsid w:val="005F363D"/>
    <w:rsid w:val="005F3ABC"/>
    <w:rsid w:val="005F3C59"/>
    <w:rsid w:val="005F3E11"/>
    <w:rsid w:val="005F4708"/>
    <w:rsid w:val="005F4740"/>
    <w:rsid w:val="005F4A45"/>
    <w:rsid w:val="005F4AF6"/>
    <w:rsid w:val="005F4BFA"/>
    <w:rsid w:val="005F50D5"/>
    <w:rsid w:val="005F518E"/>
    <w:rsid w:val="005F5190"/>
    <w:rsid w:val="005F5320"/>
    <w:rsid w:val="005F533F"/>
    <w:rsid w:val="005F5868"/>
    <w:rsid w:val="005F5909"/>
    <w:rsid w:val="005F5AB5"/>
    <w:rsid w:val="005F5DC1"/>
    <w:rsid w:val="005F5DD3"/>
    <w:rsid w:val="005F6252"/>
    <w:rsid w:val="005F633D"/>
    <w:rsid w:val="005F63C0"/>
    <w:rsid w:val="005F6481"/>
    <w:rsid w:val="005F6603"/>
    <w:rsid w:val="005F66A1"/>
    <w:rsid w:val="005F6C3D"/>
    <w:rsid w:val="005F6CAE"/>
    <w:rsid w:val="005F7231"/>
    <w:rsid w:val="005F7322"/>
    <w:rsid w:val="005F7A27"/>
    <w:rsid w:val="005F7B18"/>
    <w:rsid w:val="005F7F4F"/>
    <w:rsid w:val="005F7FFE"/>
    <w:rsid w:val="0060000E"/>
    <w:rsid w:val="00600351"/>
    <w:rsid w:val="006005A3"/>
    <w:rsid w:val="00600602"/>
    <w:rsid w:val="00600862"/>
    <w:rsid w:val="00600BD8"/>
    <w:rsid w:val="00600CC8"/>
    <w:rsid w:val="00601305"/>
    <w:rsid w:val="0060133E"/>
    <w:rsid w:val="0060151F"/>
    <w:rsid w:val="006015D8"/>
    <w:rsid w:val="00601720"/>
    <w:rsid w:val="00601AE8"/>
    <w:rsid w:val="00601DF9"/>
    <w:rsid w:val="00601F8B"/>
    <w:rsid w:val="0060205D"/>
    <w:rsid w:val="00602073"/>
    <w:rsid w:val="0060209E"/>
    <w:rsid w:val="0060216A"/>
    <w:rsid w:val="00602320"/>
    <w:rsid w:val="0060236E"/>
    <w:rsid w:val="0060243A"/>
    <w:rsid w:val="006024B7"/>
    <w:rsid w:val="0060265B"/>
    <w:rsid w:val="006026E6"/>
    <w:rsid w:val="006028F4"/>
    <w:rsid w:val="00602FFD"/>
    <w:rsid w:val="006030E7"/>
    <w:rsid w:val="00603365"/>
    <w:rsid w:val="00603645"/>
    <w:rsid w:val="00603892"/>
    <w:rsid w:val="00603A06"/>
    <w:rsid w:val="00603B04"/>
    <w:rsid w:val="00603B89"/>
    <w:rsid w:val="00603BAD"/>
    <w:rsid w:val="00603D77"/>
    <w:rsid w:val="00603D83"/>
    <w:rsid w:val="0060457E"/>
    <w:rsid w:val="006045FB"/>
    <w:rsid w:val="00604677"/>
    <w:rsid w:val="006046BC"/>
    <w:rsid w:val="00604770"/>
    <w:rsid w:val="00604D8E"/>
    <w:rsid w:val="00604F92"/>
    <w:rsid w:val="0060520A"/>
    <w:rsid w:val="0060522E"/>
    <w:rsid w:val="0060542F"/>
    <w:rsid w:val="006054E7"/>
    <w:rsid w:val="00605844"/>
    <w:rsid w:val="00605855"/>
    <w:rsid w:val="00605897"/>
    <w:rsid w:val="006058E9"/>
    <w:rsid w:val="00605B6F"/>
    <w:rsid w:val="00605ECB"/>
    <w:rsid w:val="00605F2D"/>
    <w:rsid w:val="00605F88"/>
    <w:rsid w:val="00605FC6"/>
    <w:rsid w:val="00606650"/>
    <w:rsid w:val="006068DD"/>
    <w:rsid w:val="00607255"/>
    <w:rsid w:val="0060742C"/>
    <w:rsid w:val="00607432"/>
    <w:rsid w:val="0060745D"/>
    <w:rsid w:val="006076E4"/>
    <w:rsid w:val="00607853"/>
    <w:rsid w:val="006078DE"/>
    <w:rsid w:val="00607B2D"/>
    <w:rsid w:val="00607C92"/>
    <w:rsid w:val="00607CE2"/>
    <w:rsid w:val="00607E10"/>
    <w:rsid w:val="00607E47"/>
    <w:rsid w:val="0061042F"/>
    <w:rsid w:val="00610435"/>
    <w:rsid w:val="006105EE"/>
    <w:rsid w:val="0061067C"/>
    <w:rsid w:val="00610995"/>
    <w:rsid w:val="00610C4E"/>
    <w:rsid w:val="00610D01"/>
    <w:rsid w:val="006112D8"/>
    <w:rsid w:val="00611722"/>
    <w:rsid w:val="00611853"/>
    <w:rsid w:val="0061193A"/>
    <w:rsid w:val="00611AAE"/>
    <w:rsid w:val="00611C22"/>
    <w:rsid w:val="0061206A"/>
    <w:rsid w:val="006125BD"/>
    <w:rsid w:val="00612713"/>
    <w:rsid w:val="0061279E"/>
    <w:rsid w:val="00612883"/>
    <w:rsid w:val="0061295A"/>
    <w:rsid w:val="0061299F"/>
    <w:rsid w:val="00612DDA"/>
    <w:rsid w:val="00612E46"/>
    <w:rsid w:val="0061311A"/>
    <w:rsid w:val="00613253"/>
    <w:rsid w:val="006132F0"/>
    <w:rsid w:val="00613891"/>
    <w:rsid w:val="006138BD"/>
    <w:rsid w:val="006139DE"/>
    <w:rsid w:val="00613C5D"/>
    <w:rsid w:val="00613DEC"/>
    <w:rsid w:val="00613E4B"/>
    <w:rsid w:val="006140A5"/>
    <w:rsid w:val="006140B1"/>
    <w:rsid w:val="006140CB"/>
    <w:rsid w:val="006140DA"/>
    <w:rsid w:val="006140F5"/>
    <w:rsid w:val="00614270"/>
    <w:rsid w:val="006147FC"/>
    <w:rsid w:val="0061487D"/>
    <w:rsid w:val="0061490F"/>
    <w:rsid w:val="006149FF"/>
    <w:rsid w:val="00614ABC"/>
    <w:rsid w:val="00614B86"/>
    <w:rsid w:val="00614BF9"/>
    <w:rsid w:val="00614D13"/>
    <w:rsid w:val="0061538D"/>
    <w:rsid w:val="006153D8"/>
    <w:rsid w:val="00615444"/>
    <w:rsid w:val="00615CF0"/>
    <w:rsid w:val="00615EC4"/>
    <w:rsid w:val="00615FF1"/>
    <w:rsid w:val="00616039"/>
    <w:rsid w:val="006160F2"/>
    <w:rsid w:val="00616191"/>
    <w:rsid w:val="00616283"/>
    <w:rsid w:val="0061633E"/>
    <w:rsid w:val="006164EB"/>
    <w:rsid w:val="0061655B"/>
    <w:rsid w:val="00616807"/>
    <w:rsid w:val="00616A66"/>
    <w:rsid w:val="00616C53"/>
    <w:rsid w:val="00616D84"/>
    <w:rsid w:val="00616D93"/>
    <w:rsid w:val="0061720E"/>
    <w:rsid w:val="00617503"/>
    <w:rsid w:val="006175E4"/>
    <w:rsid w:val="006176D3"/>
    <w:rsid w:val="006177DA"/>
    <w:rsid w:val="00617869"/>
    <w:rsid w:val="00617F16"/>
    <w:rsid w:val="00620348"/>
    <w:rsid w:val="00620560"/>
    <w:rsid w:val="006207E5"/>
    <w:rsid w:val="00620807"/>
    <w:rsid w:val="00620DCC"/>
    <w:rsid w:val="00620FB4"/>
    <w:rsid w:val="00621146"/>
    <w:rsid w:val="00621442"/>
    <w:rsid w:val="00621609"/>
    <w:rsid w:val="00621720"/>
    <w:rsid w:val="00621879"/>
    <w:rsid w:val="00621BEC"/>
    <w:rsid w:val="00621C8F"/>
    <w:rsid w:val="00621DDC"/>
    <w:rsid w:val="00621E10"/>
    <w:rsid w:val="006228F4"/>
    <w:rsid w:val="00622C45"/>
    <w:rsid w:val="00622E94"/>
    <w:rsid w:val="00622F06"/>
    <w:rsid w:val="006230C3"/>
    <w:rsid w:val="006231CF"/>
    <w:rsid w:val="00623663"/>
    <w:rsid w:val="00623854"/>
    <w:rsid w:val="006239BF"/>
    <w:rsid w:val="00623A28"/>
    <w:rsid w:val="00623E4E"/>
    <w:rsid w:val="00624531"/>
    <w:rsid w:val="006246AB"/>
    <w:rsid w:val="0062473F"/>
    <w:rsid w:val="0062487C"/>
    <w:rsid w:val="00624CD7"/>
    <w:rsid w:val="00625310"/>
    <w:rsid w:val="0062534F"/>
    <w:rsid w:val="00625436"/>
    <w:rsid w:val="006254E4"/>
    <w:rsid w:val="006256BD"/>
    <w:rsid w:val="00625706"/>
    <w:rsid w:val="00625946"/>
    <w:rsid w:val="00625999"/>
    <w:rsid w:val="00625E1C"/>
    <w:rsid w:val="00625F2D"/>
    <w:rsid w:val="006261AF"/>
    <w:rsid w:val="0062623A"/>
    <w:rsid w:val="006264DC"/>
    <w:rsid w:val="00626722"/>
    <w:rsid w:val="0062676E"/>
    <w:rsid w:val="006267C1"/>
    <w:rsid w:val="006268F7"/>
    <w:rsid w:val="0062699F"/>
    <w:rsid w:val="006269DD"/>
    <w:rsid w:val="00626E25"/>
    <w:rsid w:val="0062714A"/>
    <w:rsid w:val="00627159"/>
    <w:rsid w:val="00627400"/>
    <w:rsid w:val="0062745F"/>
    <w:rsid w:val="00627464"/>
    <w:rsid w:val="006274A4"/>
    <w:rsid w:val="0062794D"/>
    <w:rsid w:val="00627A14"/>
    <w:rsid w:val="00630282"/>
    <w:rsid w:val="006302CE"/>
    <w:rsid w:val="006302D7"/>
    <w:rsid w:val="0063056B"/>
    <w:rsid w:val="006305FE"/>
    <w:rsid w:val="006306C7"/>
    <w:rsid w:val="00630818"/>
    <w:rsid w:val="0063084F"/>
    <w:rsid w:val="0063092A"/>
    <w:rsid w:val="0063095D"/>
    <w:rsid w:val="00630A0B"/>
    <w:rsid w:val="00630D01"/>
    <w:rsid w:val="00630E7F"/>
    <w:rsid w:val="00630E83"/>
    <w:rsid w:val="00630FBB"/>
    <w:rsid w:val="006311E8"/>
    <w:rsid w:val="006312ED"/>
    <w:rsid w:val="0063151D"/>
    <w:rsid w:val="006315BF"/>
    <w:rsid w:val="006315F9"/>
    <w:rsid w:val="0063161A"/>
    <w:rsid w:val="006316E1"/>
    <w:rsid w:val="00631AFC"/>
    <w:rsid w:val="00631CFD"/>
    <w:rsid w:val="00631E67"/>
    <w:rsid w:val="00632052"/>
    <w:rsid w:val="006324DB"/>
    <w:rsid w:val="0063278F"/>
    <w:rsid w:val="0063279B"/>
    <w:rsid w:val="00632AE4"/>
    <w:rsid w:val="00633031"/>
    <w:rsid w:val="006331D6"/>
    <w:rsid w:val="0063375A"/>
    <w:rsid w:val="006338FB"/>
    <w:rsid w:val="006339D4"/>
    <w:rsid w:val="00633A18"/>
    <w:rsid w:val="00633D47"/>
    <w:rsid w:val="00633D9D"/>
    <w:rsid w:val="00633DD3"/>
    <w:rsid w:val="00633F23"/>
    <w:rsid w:val="00634085"/>
    <w:rsid w:val="00634550"/>
    <w:rsid w:val="006345FF"/>
    <w:rsid w:val="006346C0"/>
    <w:rsid w:val="0063470E"/>
    <w:rsid w:val="00634D31"/>
    <w:rsid w:val="00634E73"/>
    <w:rsid w:val="00634ED7"/>
    <w:rsid w:val="0063518D"/>
    <w:rsid w:val="00635318"/>
    <w:rsid w:val="0063547A"/>
    <w:rsid w:val="006354D9"/>
    <w:rsid w:val="006354ED"/>
    <w:rsid w:val="006355B5"/>
    <w:rsid w:val="00635778"/>
    <w:rsid w:val="00635B8D"/>
    <w:rsid w:val="00635DC4"/>
    <w:rsid w:val="00635E5F"/>
    <w:rsid w:val="0063621E"/>
    <w:rsid w:val="00636303"/>
    <w:rsid w:val="0063637D"/>
    <w:rsid w:val="006364F3"/>
    <w:rsid w:val="00636981"/>
    <w:rsid w:val="006369A6"/>
    <w:rsid w:val="006369D2"/>
    <w:rsid w:val="006369DE"/>
    <w:rsid w:val="00636D88"/>
    <w:rsid w:val="00637016"/>
    <w:rsid w:val="006370E0"/>
    <w:rsid w:val="006375EC"/>
    <w:rsid w:val="0063767E"/>
    <w:rsid w:val="0063793B"/>
    <w:rsid w:val="006379B0"/>
    <w:rsid w:val="006379B5"/>
    <w:rsid w:val="00637ECB"/>
    <w:rsid w:val="00637FB3"/>
    <w:rsid w:val="00640428"/>
    <w:rsid w:val="0064051D"/>
    <w:rsid w:val="006406FC"/>
    <w:rsid w:val="00640935"/>
    <w:rsid w:val="00640A29"/>
    <w:rsid w:val="00640EE1"/>
    <w:rsid w:val="00641070"/>
    <w:rsid w:val="006414CC"/>
    <w:rsid w:val="00641895"/>
    <w:rsid w:val="006418BB"/>
    <w:rsid w:val="00641AC0"/>
    <w:rsid w:val="00641B2B"/>
    <w:rsid w:val="00642062"/>
    <w:rsid w:val="006420CD"/>
    <w:rsid w:val="00642277"/>
    <w:rsid w:val="0064260F"/>
    <w:rsid w:val="00642788"/>
    <w:rsid w:val="006428BD"/>
    <w:rsid w:val="006429C7"/>
    <w:rsid w:val="00642A0C"/>
    <w:rsid w:val="00642A44"/>
    <w:rsid w:val="00642E8E"/>
    <w:rsid w:val="0064300E"/>
    <w:rsid w:val="00643250"/>
    <w:rsid w:val="00643375"/>
    <w:rsid w:val="006433B7"/>
    <w:rsid w:val="00643428"/>
    <w:rsid w:val="006434F1"/>
    <w:rsid w:val="006435B0"/>
    <w:rsid w:val="006439ED"/>
    <w:rsid w:val="00643E6C"/>
    <w:rsid w:val="00643EC8"/>
    <w:rsid w:val="006440E4"/>
    <w:rsid w:val="006440F8"/>
    <w:rsid w:val="006441B0"/>
    <w:rsid w:val="00644217"/>
    <w:rsid w:val="00644338"/>
    <w:rsid w:val="0064440D"/>
    <w:rsid w:val="0064450C"/>
    <w:rsid w:val="006449BA"/>
    <w:rsid w:val="00644A0C"/>
    <w:rsid w:val="00644A4C"/>
    <w:rsid w:val="00644C33"/>
    <w:rsid w:val="00644C50"/>
    <w:rsid w:val="00644ED1"/>
    <w:rsid w:val="00645034"/>
    <w:rsid w:val="00645053"/>
    <w:rsid w:val="00645882"/>
    <w:rsid w:val="00645968"/>
    <w:rsid w:val="00645B08"/>
    <w:rsid w:val="00645C5C"/>
    <w:rsid w:val="00645D74"/>
    <w:rsid w:val="0064614C"/>
    <w:rsid w:val="0064614F"/>
    <w:rsid w:val="0064615C"/>
    <w:rsid w:val="00646529"/>
    <w:rsid w:val="00646717"/>
    <w:rsid w:val="006469F3"/>
    <w:rsid w:val="00646A45"/>
    <w:rsid w:val="00646A97"/>
    <w:rsid w:val="00646B5A"/>
    <w:rsid w:val="00646B6F"/>
    <w:rsid w:val="00646F28"/>
    <w:rsid w:val="00646FB3"/>
    <w:rsid w:val="006475A0"/>
    <w:rsid w:val="0064775B"/>
    <w:rsid w:val="00647856"/>
    <w:rsid w:val="006478BC"/>
    <w:rsid w:val="00647BF4"/>
    <w:rsid w:val="00647C48"/>
    <w:rsid w:val="00647CDD"/>
    <w:rsid w:val="00647E4F"/>
    <w:rsid w:val="00647EBC"/>
    <w:rsid w:val="00647EF5"/>
    <w:rsid w:val="00650312"/>
    <w:rsid w:val="00650B1E"/>
    <w:rsid w:val="00650B4C"/>
    <w:rsid w:val="00650D9F"/>
    <w:rsid w:val="00650E7C"/>
    <w:rsid w:val="00650FB0"/>
    <w:rsid w:val="0065120D"/>
    <w:rsid w:val="00651227"/>
    <w:rsid w:val="0065127D"/>
    <w:rsid w:val="006512DD"/>
    <w:rsid w:val="0065130A"/>
    <w:rsid w:val="00651331"/>
    <w:rsid w:val="0065170B"/>
    <w:rsid w:val="006517FC"/>
    <w:rsid w:val="0065180B"/>
    <w:rsid w:val="00651AD0"/>
    <w:rsid w:val="00651CC8"/>
    <w:rsid w:val="00651E0D"/>
    <w:rsid w:val="00651E35"/>
    <w:rsid w:val="00651EF7"/>
    <w:rsid w:val="00651FA3"/>
    <w:rsid w:val="00651FBF"/>
    <w:rsid w:val="00651FE7"/>
    <w:rsid w:val="0065222C"/>
    <w:rsid w:val="00652625"/>
    <w:rsid w:val="006528D4"/>
    <w:rsid w:val="006529A4"/>
    <w:rsid w:val="00652E98"/>
    <w:rsid w:val="00653124"/>
    <w:rsid w:val="006534E5"/>
    <w:rsid w:val="0065355B"/>
    <w:rsid w:val="00653ADA"/>
    <w:rsid w:val="00653B84"/>
    <w:rsid w:val="00653EC8"/>
    <w:rsid w:val="00654008"/>
    <w:rsid w:val="00654045"/>
    <w:rsid w:val="00654168"/>
    <w:rsid w:val="00654333"/>
    <w:rsid w:val="006543E1"/>
    <w:rsid w:val="0065445D"/>
    <w:rsid w:val="006544C2"/>
    <w:rsid w:val="006546A8"/>
    <w:rsid w:val="00654971"/>
    <w:rsid w:val="00654D8C"/>
    <w:rsid w:val="00654D9A"/>
    <w:rsid w:val="00654EDB"/>
    <w:rsid w:val="00655067"/>
    <w:rsid w:val="00655129"/>
    <w:rsid w:val="00655290"/>
    <w:rsid w:val="006554B6"/>
    <w:rsid w:val="006558EB"/>
    <w:rsid w:val="00655A88"/>
    <w:rsid w:val="00655BD8"/>
    <w:rsid w:val="00655BFC"/>
    <w:rsid w:val="00655CB9"/>
    <w:rsid w:val="00655CF1"/>
    <w:rsid w:val="00655EAD"/>
    <w:rsid w:val="00655F79"/>
    <w:rsid w:val="0065613D"/>
    <w:rsid w:val="00656620"/>
    <w:rsid w:val="006569E5"/>
    <w:rsid w:val="00656F68"/>
    <w:rsid w:val="00657138"/>
    <w:rsid w:val="00657208"/>
    <w:rsid w:val="0065729E"/>
    <w:rsid w:val="00657323"/>
    <w:rsid w:val="00657B71"/>
    <w:rsid w:val="00657C03"/>
    <w:rsid w:val="00657D76"/>
    <w:rsid w:val="00657E47"/>
    <w:rsid w:val="00657F36"/>
    <w:rsid w:val="00657F55"/>
    <w:rsid w:val="00657FC0"/>
    <w:rsid w:val="00660401"/>
    <w:rsid w:val="0066040A"/>
    <w:rsid w:val="00660555"/>
    <w:rsid w:val="00660808"/>
    <w:rsid w:val="0066127A"/>
    <w:rsid w:val="00661417"/>
    <w:rsid w:val="00661888"/>
    <w:rsid w:val="00661A6D"/>
    <w:rsid w:val="00661E8E"/>
    <w:rsid w:val="00661FFE"/>
    <w:rsid w:val="0066222D"/>
    <w:rsid w:val="0066236C"/>
    <w:rsid w:val="00662438"/>
    <w:rsid w:val="006626F0"/>
    <w:rsid w:val="0066275B"/>
    <w:rsid w:val="006627C1"/>
    <w:rsid w:val="00662D58"/>
    <w:rsid w:val="006631DD"/>
    <w:rsid w:val="006631EC"/>
    <w:rsid w:val="0066371C"/>
    <w:rsid w:val="006638BA"/>
    <w:rsid w:val="00663903"/>
    <w:rsid w:val="00663C3E"/>
    <w:rsid w:val="00663D14"/>
    <w:rsid w:val="00663D79"/>
    <w:rsid w:val="00663E47"/>
    <w:rsid w:val="00663ED1"/>
    <w:rsid w:val="0066402C"/>
    <w:rsid w:val="006643A4"/>
    <w:rsid w:val="0066459A"/>
    <w:rsid w:val="00664B34"/>
    <w:rsid w:val="00664C0E"/>
    <w:rsid w:val="00664DBF"/>
    <w:rsid w:val="00664F49"/>
    <w:rsid w:val="006651B0"/>
    <w:rsid w:val="006651E8"/>
    <w:rsid w:val="0066559F"/>
    <w:rsid w:val="006657AB"/>
    <w:rsid w:val="006657BE"/>
    <w:rsid w:val="00665AA9"/>
    <w:rsid w:val="00665E63"/>
    <w:rsid w:val="00665FB2"/>
    <w:rsid w:val="0066602F"/>
    <w:rsid w:val="006666D4"/>
    <w:rsid w:val="006667B6"/>
    <w:rsid w:val="006667CD"/>
    <w:rsid w:val="00666BEF"/>
    <w:rsid w:val="00666CAE"/>
    <w:rsid w:val="00666E1D"/>
    <w:rsid w:val="00666F8C"/>
    <w:rsid w:val="00666FBB"/>
    <w:rsid w:val="0066742E"/>
    <w:rsid w:val="006675D0"/>
    <w:rsid w:val="0066791C"/>
    <w:rsid w:val="00667B71"/>
    <w:rsid w:val="00667BFA"/>
    <w:rsid w:val="00667EDD"/>
    <w:rsid w:val="0067024B"/>
    <w:rsid w:val="00670558"/>
    <w:rsid w:val="00670BAF"/>
    <w:rsid w:val="00670C96"/>
    <w:rsid w:val="0067103D"/>
    <w:rsid w:val="006713C0"/>
    <w:rsid w:val="00671504"/>
    <w:rsid w:val="00671906"/>
    <w:rsid w:val="00671989"/>
    <w:rsid w:val="00671990"/>
    <w:rsid w:val="00671D3C"/>
    <w:rsid w:val="00671D73"/>
    <w:rsid w:val="006720CC"/>
    <w:rsid w:val="00672130"/>
    <w:rsid w:val="0067294C"/>
    <w:rsid w:val="00672C06"/>
    <w:rsid w:val="00672F0A"/>
    <w:rsid w:val="00673181"/>
    <w:rsid w:val="006731C7"/>
    <w:rsid w:val="0067339E"/>
    <w:rsid w:val="00673449"/>
    <w:rsid w:val="006734E7"/>
    <w:rsid w:val="00673ABC"/>
    <w:rsid w:val="00673EDF"/>
    <w:rsid w:val="0067419D"/>
    <w:rsid w:val="006741DD"/>
    <w:rsid w:val="0067422D"/>
    <w:rsid w:val="00674408"/>
    <w:rsid w:val="006745A2"/>
    <w:rsid w:val="00674685"/>
    <w:rsid w:val="00674835"/>
    <w:rsid w:val="00674AA6"/>
    <w:rsid w:val="00674AE1"/>
    <w:rsid w:val="00674C17"/>
    <w:rsid w:val="00675056"/>
    <w:rsid w:val="006753B3"/>
    <w:rsid w:val="00675437"/>
    <w:rsid w:val="006756B8"/>
    <w:rsid w:val="006758F7"/>
    <w:rsid w:val="00675A4B"/>
    <w:rsid w:val="00675ABD"/>
    <w:rsid w:val="00675BCB"/>
    <w:rsid w:val="00675E7E"/>
    <w:rsid w:val="00675F43"/>
    <w:rsid w:val="00676004"/>
    <w:rsid w:val="0067617F"/>
    <w:rsid w:val="00676272"/>
    <w:rsid w:val="006768C8"/>
    <w:rsid w:val="00676A9B"/>
    <w:rsid w:val="00676AC0"/>
    <w:rsid w:val="00676CFE"/>
    <w:rsid w:val="0067704B"/>
    <w:rsid w:val="006770DA"/>
    <w:rsid w:val="00677266"/>
    <w:rsid w:val="0067741B"/>
    <w:rsid w:val="00677546"/>
    <w:rsid w:val="006777D5"/>
    <w:rsid w:val="00677847"/>
    <w:rsid w:val="00677C0C"/>
    <w:rsid w:val="0068016F"/>
    <w:rsid w:val="00680296"/>
    <w:rsid w:val="00680508"/>
    <w:rsid w:val="0068090C"/>
    <w:rsid w:val="00680BEA"/>
    <w:rsid w:val="006814A7"/>
    <w:rsid w:val="0068151C"/>
    <w:rsid w:val="00681A9B"/>
    <w:rsid w:val="00681B1C"/>
    <w:rsid w:val="00681C7B"/>
    <w:rsid w:val="00681E1E"/>
    <w:rsid w:val="00681E4D"/>
    <w:rsid w:val="00681EDB"/>
    <w:rsid w:val="006820E8"/>
    <w:rsid w:val="00682240"/>
    <w:rsid w:val="0068279F"/>
    <w:rsid w:val="006827F6"/>
    <w:rsid w:val="00682868"/>
    <w:rsid w:val="0068288B"/>
    <w:rsid w:val="00682903"/>
    <w:rsid w:val="00682975"/>
    <w:rsid w:val="006834DF"/>
    <w:rsid w:val="0068357B"/>
    <w:rsid w:val="006835E3"/>
    <w:rsid w:val="00683989"/>
    <w:rsid w:val="006839AC"/>
    <w:rsid w:val="00683B82"/>
    <w:rsid w:val="00683D63"/>
    <w:rsid w:val="00683DBA"/>
    <w:rsid w:val="00683DCC"/>
    <w:rsid w:val="00683F0B"/>
    <w:rsid w:val="00684159"/>
    <w:rsid w:val="00684708"/>
    <w:rsid w:val="00684818"/>
    <w:rsid w:val="00684B77"/>
    <w:rsid w:val="0068530A"/>
    <w:rsid w:val="0068535D"/>
    <w:rsid w:val="00685412"/>
    <w:rsid w:val="0068557B"/>
    <w:rsid w:val="00685923"/>
    <w:rsid w:val="00685B94"/>
    <w:rsid w:val="00685DBF"/>
    <w:rsid w:val="00686015"/>
    <w:rsid w:val="00686394"/>
    <w:rsid w:val="006869B6"/>
    <w:rsid w:val="00686B4C"/>
    <w:rsid w:val="00686CE5"/>
    <w:rsid w:val="00686F99"/>
    <w:rsid w:val="00686FBA"/>
    <w:rsid w:val="0068703B"/>
    <w:rsid w:val="006871EE"/>
    <w:rsid w:val="006876C0"/>
    <w:rsid w:val="00687CC9"/>
    <w:rsid w:val="00687DED"/>
    <w:rsid w:val="00687E46"/>
    <w:rsid w:val="00687E8C"/>
    <w:rsid w:val="0069003C"/>
    <w:rsid w:val="006901E8"/>
    <w:rsid w:val="00690223"/>
    <w:rsid w:val="006903FD"/>
    <w:rsid w:val="00690536"/>
    <w:rsid w:val="006905D6"/>
    <w:rsid w:val="00690769"/>
    <w:rsid w:val="006908BF"/>
    <w:rsid w:val="00690ADB"/>
    <w:rsid w:val="00690AE2"/>
    <w:rsid w:val="00690D38"/>
    <w:rsid w:val="00690E11"/>
    <w:rsid w:val="006912B5"/>
    <w:rsid w:val="00691366"/>
    <w:rsid w:val="00691412"/>
    <w:rsid w:val="006915B1"/>
    <w:rsid w:val="006915F7"/>
    <w:rsid w:val="006917FA"/>
    <w:rsid w:val="00691900"/>
    <w:rsid w:val="0069193C"/>
    <w:rsid w:val="00691A45"/>
    <w:rsid w:val="00691D25"/>
    <w:rsid w:val="00691E40"/>
    <w:rsid w:val="0069217B"/>
    <w:rsid w:val="006921B8"/>
    <w:rsid w:val="00692246"/>
    <w:rsid w:val="006926D0"/>
    <w:rsid w:val="006928A6"/>
    <w:rsid w:val="00692C0B"/>
    <w:rsid w:val="00692C7B"/>
    <w:rsid w:val="00692C99"/>
    <w:rsid w:val="00692F39"/>
    <w:rsid w:val="00692F48"/>
    <w:rsid w:val="00692FF1"/>
    <w:rsid w:val="006930B0"/>
    <w:rsid w:val="00693169"/>
    <w:rsid w:val="006935C7"/>
    <w:rsid w:val="0069366A"/>
    <w:rsid w:val="006937F7"/>
    <w:rsid w:val="00693874"/>
    <w:rsid w:val="0069393A"/>
    <w:rsid w:val="00693A7B"/>
    <w:rsid w:val="00693E5D"/>
    <w:rsid w:val="00693F59"/>
    <w:rsid w:val="00694086"/>
    <w:rsid w:val="0069436F"/>
    <w:rsid w:val="0069466B"/>
    <w:rsid w:val="0069487D"/>
    <w:rsid w:val="00694980"/>
    <w:rsid w:val="00694A9D"/>
    <w:rsid w:val="00694B53"/>
    <w:rsid w:val="00694CB0"/>
    <w:rsid w:val="00694E25"/>
    <w:rsid w:val="00694F1F"/>
    <w:rsid w:val="00694FA8"/>
    <w:rsid w:val="00695020"/>
    <w:rsid w:val="00695046"/>
    <w:rsid w:val="00695475"/>
    <w:rsid w:val="0069574A"/>
    <w:rsid w:val="006957DD"/>
    <w:rsid w:val="006958E3"/>
    <w:rsid w:val="00695A7E"/>
    <w:rsid w:val="00695E0C"/>
    <w:rsid w:val="00696643"/>
    <w:rsid w:val="006969F4"/>
    <w:rsid w:val="00696BDF"/>
    <w:rsid w:val="00696C3C"/>
    <w:rsid w:val="00696C72"/>
    <w:rsid w:val="00696D0E"/>
    <w:rsid w:val="00696E5C"/>
    <w:rsid w:val="0069760E"/>
    <w:rsid w:val="0069782C"/>
    <w:rsid w:val="00697DDA"/>
    <w:rsid w:val="00697E16"/>
    <w:rsid w:val="00697E7D"/>
    <w:rsid w:val="00697EAD"/>
    <w:rsid w:val="006A00B7"/>
    <w:rsid w:val="006A0329"/>
    <w:rsid w:val="006A03D1"/>
    <w:rsid w:val="006A0770"/>
    <w:rsid w:val="006A0838"/>
    <w:rsid w:val="006A0891"/>
    <w:rsid w:val="006A0A6B"/>
    <w:rsid w:val="006A0D74"/>
    <w:rsid w:val="006A0F8E"/>
    <w:rsid w:val="006A11DF"/>
    <w:rsid w:val="006A11FB"/>
    <w:rsid w:val="006A123E"/>
    <w:rsid w:val="006A127A"/>
    <w:rsid w:val="006A12F8"/>
    <w:rsid w:val="006A14B2"/>
    <w:rsid w:val="006A1A13"/>
    <w:rsid w:val="006A1CB7"/>
    <w:rsid w:val="006A1FB5"/>
    <w:rsid w:val="006A2006"/>
    <w:rsid w:val="006A2A3E"/>
    <w:rsid w:val="006A2A86"/>
    <w:rsid w:val="006A2B62"/>
    <w:rsid w:val="006A2B7C"/>
    <w:rsid w:val="006A2ED1"/>
    <w:rsid w:val="006A2F85"/>
    <w:rsid w:val="006A3135"/>
    <w:rsid w:val="006A35EF"/>
    <w:rsid w:val="006A3815"/>
    <w:rsid w:val="006A3A84"/>
    <w:rsid w:val="006A3F2E"/>
    <w:rsid w:val="006A3F42"/>
    <w:rsid w:val="006A3F4F"/>
    <w:rsid w:val="006A41EA"/>
    <w:rsid w:val="006A438F"/>
    <w:rsid w:val="006A4587"/>
    <w:rsid w:val="006A5006"/>
    <w:rsid w:val="006A5073"/>
    <w:rsid w:val="006A51A9"/>
    <w:rsid w:val="006A5388"/>
    <w:rsid w:val="006A54CA"/>
    <w:rsid w:val="006A5514"/>
    <w:rsid w:val="006A56C8"/>
    <w:rsid w:val="006A587E"/>
    <w:rsid w:val="006A599D"/>
    <w:rsid w:val="006A59C1"/>
    <w:rsid w:val="006A5E80"/>
    <w:rsid w:val="006A62DE"/>
    <w:rsid w:val="006A647B"/>
    <w:rsid w:val="006A65AB"/>
    <w:rsid w:val="006A66D1"/>
    <w:rsid w:val="006A66D3"/>
    <w:rsid w:val="006A6728"/>
    <w:rsid w:val="006A6C9C"/>
    <w:rsid w:val="006A6D2B"/>
    <w:rsid w:val="006A708B"/>
    <w:rsid w:val="006A73B8"/>
    <w:rsid w:val="006A74AB"/>
    <w:rsid w:val="006A76D8"/>
    <w:rsid w:val="006A7906"/>
    <w:rsid w:val="006A794B"/>
    <w:rsid w:val="006A7A4D"/>
    <w:rsid w:val="006A7A73"/>
    <w:rsid w:val="006A7E00"/>
    <w:rsid w:val="006A7EDF"/>
    <w:rsid w:val="006B02A2"/>
    <w:rsid w:val="006B086F"/>
    <w:rsid w:val="006B0A09"/>
    <w:rsid w:val="006B0D63"/>
    <w:rsid w:val="006B0DF1"/>
    <w:rsid w:val="006B0E50"/>
    <w:rsid w:val="006B0FAB"/>
    <w:rsid w:val="006B10AD"/>
    <w:rsid w:val="006B1194"/>
    <w:rsid w:val="006B1206"/>
    <w:rsid w:val="006B1644"/>
    <w:rsid w:val="006B18C0"/>
    <w:rsid w:val="006B1B29"/>
    <w:rsid w:val="006B1E94"/>
    <w:rsid w:val="006B210E"/>
    <w:rsid w:val="006B2295"/>
    <w:rsid w:val="006B2616"/>
    <w:rsid w:val="006B29F7"/>
    <w:rsid w:val="006B2B8E"/>
    <w:rsid w:val="006B2E75"/>
    <w:rsid w:val="006B312F"/>
    <w:rsid w:val="006B3205"/>
    <w:rsid w:val="006B323A"/>
    <w:rsid w:val="006B33ED"/>
    <w:rsid w:val="006B34DF"/>
    <w:rsid w:val="006B351B"/>
    <w:rsid w:val="006B35E2"/>
    <w:rsid w:val="006B36D9"/>
    <w:rsid w:val="006B371B"/>
    <w:rsid w:val="006B3825"/>
    <w:rsid w:val="006B3A25"/>
    <w:rsid w:val="006B3B22"/>
    <w:rsid w:val="006B3D40"/>
    <w:rsid w:val="006B42DC"/>
    <w:rsid w:val="006B43AE"/>
    <w:rsid w:val="006B4412"/>
    <w:rsid w:val="006B447B"/>
    <w:rsid w:val="006B457C"/>
    <w:rsid w:val="006B4776"/>
    <w:rsid w:val="006B4856"/>
    <w:rsid w:val="006B486D"/>
    <w:rsid w:val="006B4946"/>
    <w:rsid w:val="006B4C0D"/>
    <w:rsid w:val="006B4CB7"/>
    <w:rsid w:val="006B4D24"/>
    <w:rsid w:val="006B5050"/>
    <w:rsid w:val="006B5127"/>
    <w:rsid w:val="006B51F9"/>
    <w:rsid w:val="006B524A"/>
    <w:rsid w:val="006B52B7"/>
    <w:rsid w:val="006B54CA"/>
    <w:rsid w:val="006B56EA"/>
    <w:rsid w:val="006B5DB3"/>
    <w:rsid w:val="006B60CD"/>
    <w:rsid w:val="006B640F"/>
    <w:rsid w:val="006B666E"/>
    <w:rsid w:val="006B6A62"/>
    <w:rsid w:val="006B6AB8"/>
    <w:rsid w:val="006B6B79"/>
    <w:rsid w:val="006B6BE9"/>
    <w:rsid w:val="006B759F"/>
    <w:rsid w:val="006B7625"/>
    <w:rsid w:val="006B7686"/>
    <w:rsid w:val="006B774D"/>
    <w:rsid w:val="006B7A31"/>
    <w:rsid w:val="006B7B45"/>
    <w:rsid w:val="006B7BDA"/>
    <w:rsid w:val="006B7C90"/>
    <w:rsid w:val="006B7EAB"/>
    <w:rsid w:val="006B7FB1"/>
    <w:rsid w:val="006C0126"/>
    <w:rsid w:val="006C0615"/>
    <w:rsid w:val="006C0664"/>
    <w:rsid w:val="006C07B9"/>
    <w:rsid w:val="006C084B"/>
    <w:rsid w:val="006C0DBC"/>
    <w:rsid w:val="006C0F0B"/>
    <w:rsid w:val="006C0F79"/>
    <w:rsid w:val="006C0FBF"/>
    <w:rsid w:val="006C189F"/>
    <w:rsid w:val="006C18DB"/>
    <w:rsid w:val="006C18F3"/>
    <w:rsid w:val="006C1B9B"/>
    <w:rsid w:val="006C1C6F"/>
    <w:rsid w:val="006C1EB8"/>
    <w:rsid w:val="006C21DE"/>
    <w:rsid w:val="006C220D"/>
    <w:rsid w:val="006C22A0"/>
    <w:rsid w:val="006C2513"/>
    <w:rsid w:val="006C25B5"/>
    <w:rsid w:val="006C2615"/>
    <w:rsid w:val="006C2740"/>
    <w:rsid w:val="006C27E6"/>
    <w:rsid w:val="006C27EB"/>
    <w:rsid w:val="006C2A1C"/>
    <w:rsid w:val="006C2A44"/>
    <w:rsid w:val="006C2B27"/>
    <w:rsid w:val="006C2D3B"/>
    <w:rsid w:val="006C2D4C"/>
    <w:rsid w:val="006C300B"/>
    <w:rsid w:val="006C3138"/>
    <w:rsid w:val="006C31CB"/>
    <w:rsid w:val="006C33FC"/>
    <w:rsid w:val="006C3607"/>
    <w:rsid w:val="006C3686"/>
    <w:rsid w:val="006C36F5"/>
    <w:rsid w:val="006C371B"/>
    <w:rsid w:val="006C39B7"/>
    <w:rsid w:val="006C3A93"/>
    <w:rsid w:val="006C3C92"/>
    <w:rsid w:val="006C3D95"/>
    <w:rsid w:val="006C3F77"/>
    <w:rsid w:val="006C3FE2"/>
    <w:rsid w:val="006C40CB"/>
    <w:rsid w:val="006C42D1"/>
    <w:rsid w:val="006C4A26"/>
    <w:rsid w:val="006C4A8D"/>
    <w:rsid w:val="006C4BD1"/>
    <w:rsid w:val="006C4CCF"/>
    <w:rsid w:val="006C4FC5"/>
    <w:rsid w:val="006C53BA"/>
    <w:rsid w:val="006C5681"/>
    <w:rsid w:val="006C5860"/>
    <w:rsid w:val="006C59EE"/>
    <w:rsid w:val="006C5A39"/>
    <w:rsid w:val="006C5DBD"/>
    <w:rsid w:val="006C609A"/>
    <w:rsid w:val="006C61E1"/>
    <w:rsid w:val="006C630F"/>
    <w:rsid w:val="006C637D"/>
    <w:rsid w:val="006C63CD"/>
    <w:rsid w:val="006C63E2"/>
    <w:rsid w:val="006C653A"/>
    <w:rsid w:val="006C67DA"/>
    <w:rsid w:val="006C67FB"/>
    <w:rsid w:val="006C6A4E"/>
    <w:rsid w:val="006C6C31"/>
    <w:rsid w:val="006C6E37"/>
    <w:rsid w:val="006C6EA5"/>
    <w:rsid w:val="006C6EF1"/>
    <w:rsid w:val="006C7178"/>
    <w:rsid w:val="006C7279"/>
    <w:rsid w:val="006C72B1"/>
    <w:rsid w:val="006C73BB"/>
    <w:rsid w:val="006C76CC"/>
    <w:rsid w:val="006C76ED"/>
    <w:rsid w:val="006C77A1"/>
    <w:rsid w:val="006C7937"/>
    <w:rsid w:val="006C7BA7"/>
    <w:rsid w:val="006C7ED3"/>
    <w:rsid w:val="006D0002"/>
    <w:rsid w:val="006D02C2"/>
    <w:rsid w:val="006D039B"/>
    <w:rsid w:val="006D03FA"/>
    <w:rsid w:val="006D03FD"/>
    <w:rsid w:val="006D081B"/>
    <w:rsid w:val="006D0850"/>
    <w:rsid w:val="006D099A"/>
    <w:rsid w:val="006D0CC1"/>
    <w:rsid w:val="006D0E37"/>
    <w:rsid w:val="006D137D"/>
    <w:rsid w:val="006D158C"/>
    <w:rsid w:val="006D15B4"/>
    <w:rsid w:val="006D165C"/>
    <w:rsid w:val="006D16E8"/>
    <w:rsid w:val="006D16FB"/>
    <w:rsid w:val="006D1D9B"/>
    <w:rsid w:val="006D1EA3"/>
    <w:rsid w:val="006D1EF1"/>
    <w:rsid w:val="006D1FBA"/>
    <w:rsid w:val="006D1FEF"/>
    <w:rsid w:val="006D222E"/>
    <w:rsid w:val="006D2450"/>
    <w:rsid w:val="006D266C"/>
    <w:rsid w:val="006D2769"/>
    <w:rsid w:val="006D286B"/>
    <w:rsid w:val="006D2B2F"/>
    <w:rsid w:val="006D2D8A"/>
    <w:rsid w:val="006D2E19"/>
    <w:rsid w:val="006D2E54"/>
    <w:rsid w:val="006D3029"/>
    <w:rsid w:val="006D34F1"/>
    <w:rsid w:val="006D37FD"/>
    <w:rsid w:val="006D3981"/>
    <w:rsid w:val="006D3A31"/>
    <w:rsid w:val="006D3DA6"/>
    <w:rsid w:val="006D3F4D"/>
    <w:rsid w:val="006D3FDD"/>
    <w:rsid w:val="006D4433"/>
    <w:rsid w:val="006D45CE"/>
    <w:rsid w:val="006D4825"/>
    <w:rsid w:val="006D484F"/>
    <w:rsid w:val="006D49F2"/>
    <w:rsid w:val="006D4E0C"/>
    <w:rsid w:val="006D51BD"/>
    <w:rsid w:val="006D5492"/>
    <w:rsid w:val="006D55FA"/>
    <w:rsid w:val="006D5A55"/>
    <w:rsid w:val="006D5CDC"/>
    <w:rsid w:val="006D6045"/>
    <w:rsid w:val="006D6456"/>
    <w:rsid w:val="006D64F7"/>
    <w:rsid w:val="006D64F8"/>
    <w:rsid w:val="006D6596"/>
    <w:rsid w:val="006D667C"/>
    <w:rsid w:val="006D667E"/>
    <w:rsid w:val="006D6969"/>
    <w:rsid w:val="006D69B5"/>
    <w:rsid w:val="006D6B11"/>
    <w:rsid w:val="006D6B20"/>
    <w:rsid w:val="006D6C48"/>
    <w:rsid w:val="006D6DC7"/>
    <w:rsid w:val="006D710F"/>
    <w:rsid w:val="006D718D"/>
    <w:rsid w:val="006D720F"/>
    <w:rsid w:val="006D7778"/>
    <w:rsid w:val="006D78AA"/>
    <w:rsid w:val="006D7A4C"/>
    <w:rsid w:val="006D7ACB"/>
    <w:rsid w:val="006D7B2E"/>
    <w:rsid w:val="006D7C39"/>
    <w:rsid w:val="006D7CF8"/>
    <w:rsid w:val="006E02AD"/>
    <w:rsid w:val="006E04EA"/>
    <w:rsid w:val="006E073F"/>
    <w:rsid w:val="006E091C"/>
    <w:rsid w:val="006E0AA0"/>
    <w:rsid w:val="006E0E6B"/>
    <w:rsid w:val="006E0FF4"/>
    <w:rsid w:val="006E1270"/>
    <w:rsid w:val="006E174A"/>
    <w:rsid w:val="006E1813"/>
    <w:rsid w:val="006E1910"/>
    <w:rsid w:val="006E1C26"/>
    <w:rsid w:val="006E1C4D"/>
    <w:rsid w:val="006E1CE1"/>
    <w:rsid w:val="006E2275"/>
    <w:rsid w:val="006E2529"/>
    <w:rsid w:val="006E2AB3"/>
    <w:rsid w:val="006E2B07"/>
    <w:rsid w:val="006E2BA2"/>
    <w:rsid w:val="006E2CD1"/>
    <w:rsid w:val="006E2D59"/>
    <w:rsid w:val="006E2E63"/>
    <w:rsid w:val="006E2E8E"/>
    <w:rsid w:val="006E2EC5"/>
    <w:rsid w:val="006E3138"/>
    <w:rsid w:val="006E31C7"/>
    <w:rsid w:val="006E31FB"/>
    <w:rsid w:val="006E3621"/>
    <w:rsid w:val="006E3A36"/>
    <w:rsid w:val="006E3C6D"/>
    <w:rsid w:val="006E4001"/>
    <w:rsid w:val="006E40CC"/>
    <w:rsid w:val="006E44B3"/>
    <w:rsid w:val="006E4504"/>
    <w:rsid w:val="006E4739"/>
    <w:rsid w:val="006E4755"/>
    <w:rsid w:val="006E4759"/>
    <w:rsid w:val="006E4BB9"/>
    <w:rsid w:val="006E5205"/>
    <w:rsid w:val="006E5401"/>
    <w:rsid w:val="006E54CB"/>
    <w:rsid w:val="006E54ED"/>
    <w:rsid w:val="006E58F4"/>
    <w:rsid w:val="006E591C"/>
    <w:rsid w:val="006E607D"/>
    <w:rsid w:val="006E6312"/>
    <w:rsid w:val="006E64A9"/>
    <w:rsid w:val="006E6647"/>
    <w:rsid w:val="006E667B"/>
    <w:rsid w:val="006E68F6"/>
    <w:rsid w:val="006E6D24"/>
    <w:rsid w:val="006E6EE5"/>
    <w:rsid w:val="006E70D7"/>
    <w:rsid w:val="006E7103"/>
    <w:rsid w:val="006E72AA"/>
    <w:rsid w:val="006E7679"/>
    <w:rsid w:val="006E78E9"/>
    <w:rsid w:val="006E7909"/>
    <w:rsid w:val="006E7B2F"/>
    <w:rsid w:val="006F00F0"/>
    <w:rsid w:val="006F0535"/>
    <w:rsid w:val="006F058C"/>
    <w:rsid w:val="006F06C2"/>
    <w:rsid w:val="006F09D5"/>
    <w:rsid w:val="006F09E7"/>
    <w:rsid w:val="006F0A2F"/>
    <w:rsid w:val="006F0E97"/>
    <w:rsid w:val="006F121A"/>
    <w:rsid w:val="006F16C9"/>
    <w:rsid w:val="006F1AA9"/>
    <w:rsid w:val="006F1AC1"/>
    <w:rsid w:val="006F1ACE"/>
    <w:rsid w:val="006F2092"/>
    <w:rsid w:val="006F2310"/>
    <w:rsid w:val="006F2493"/>
    <w:rsid w:val="006F2515"/>
    <w:rsid w:val="006F26BD"/>
    <w:rsid w:val="006F282C"/>
    <w:rsid w:val="006F28C3"/>
    <w:rsid w:val="006F2AA9"/>
    <w:rsid w:val="006F2EEB"/>
    <w:rsid w:val="006F2EEE"/>
    <w:rsid w:val="006F2FF7"/>
    <w:rsid w:val="006F31A0"/>
    <w:rsid w:val="006F323F"/>
    <w:rsid w:val="006F32DE"/>
    <w:rsid w:val="006F3378"/>
    <w:rsid w:val="006F39F9"/>
    <w:rsid w:val="006F3A32"/>
    <w:rsid w:val="006F3AB1"/>
    <w:rsid w:val="006F3C4F"/>
    <w:rsid w:val="006F3D4D"/>
    <w:rsid w:val="006F436A"/>
    <w:rsid w:val="006F4798"/>
    <w:rsid w:val="006F47B1"/>
    <w:rsid w:val="006F48F1"/>
    <w:rsid w:val="006F4908"/>
    <w:rsid w:val="006F495F"/>
    <w:rsid w:val="006F4BE2"/>
    <w:rsid w:val="006F4EF2"/>
    <w:rsid w:val="006F50CC"/>
    <w:rsid w:val="006F5166"/>
    <w:rsid w:val="006F52FC"/>
    <w:rsid w:val="006F5342"/>
    <w:rsid w:val="006F5376"/>
    <w:rsid w:val="006F5525"/>
    <w:rsid w:val="006F56A8"/>
    <w:rsid w:val="006F586E"/>
    <w:rsid w:val="006F58C1"/>
    <w:rsid w:val="006F5A2C"/>
    <w:rsid w:val="006F5A77"/>
    <w:rsid w:val="006F5AC6"/>
    <w:rsid w:val="006F5C01"/>
    <w:rsid w:val="006F5DB8"/>
    <w:rsid w:val="006F5E54"/>
    <w:rsid w:val="006F602F"/>
    <w:rsid w:val="006F60F1"/>
    <w:rsid w:val="006F65FB"/>
    <w:rsid w:val="006F6674"/>
    <w:rsid w:val="006F66DA"/>
    <w:rsid w:val="006F679F"/>
    <w:rsid w:val="006F6BAD"/>
    <w:rsid w:val="006F6C57"/>
    <w:rsid w:val="006F6C81"/>
    <w:rsid w:val="006F6CAA"/>
    <w:rsid w:val="006F6E6B"/>
    <w:rsid w:val="006F7005"/>
    <w:rsid w:val="006F7287"/>
    <w:rsid w:val="006F7430"/>
    <w:rsid w:val="006F76C3"/>
    <w:rsid w:val="006F76EB"/>
    <w:rsid w:val="006F788C"/>
    <w:rsid w:val="006F7924"/>
    <w:rsid w:val="006F7FED"/>
    <w:rsid w:val="00700041"/>
    <w:rsid w:val="00700193"/>
    <w:rsid w:val="0070019A"/>
    <w:rsid w:val="00700508"/>
    <w:rsid w:val="007006E6"/>
    <w:rsid w:val="007007FF"/>
    <w:rsid w:val="007008C3"/>
    <w:rsid w:val="007008CF"/>
    <w:rsid w:val="00700B77"/>
    <w:rsid w:val="00700E15"/>
    <w:rsid w:val="0070132B"/>
    <w:rsid w:val="00701A21"/>
    <w:rsid w:val="00701B22"/>
    <w:rsid w:val="00701B31"/>
    <w:rsid w:val="00701C71"/>
    <w:rsid w:val="00701CC3"/>
    <w:rsid w:val="00701E93"/>
    <w:rsid w:val="00702026"/>
    <w:rsid w:val="007021B9"/>
    <w:rsid w:val="00702214"/>
    <w:rsid w:val="0070224C"/>
    <w:rsid w:val="00702660"/>
    <w:rsid w:val="00702AA6"/>
    <w:rsid w:val="007030DC"/>
    <w:rsid w:val="00703349"/>
    <w:rsid w:val="007033F5"/>
    <w:rsid w:val="00703783"/>
    <w:rsid w:val="007037F0"/>
    <w:rsid w:val="00703E76"/>
    <w:rsid w:val="007041C0"/>
    <w:rsid w:val="00704339"/>
    <w:rsid w:val="0070447E"/>
    <w:rsid w:val="00704740"/>
    <w:rsid w:val="007047E0"/>
    <w:rsid w:val="00704B8F"/>
    <w:rsid w:val="00704CB3"/>
    <w:rsid w:val="007050DC"/>
    <w:rsid w:val="00705105"/>
    <w:rsid w:val="0070557F"/>
    <w:rsid w:val="00705581"/>
    <w:rsid w:val="00705640"/>
    <w:rsid w:val="007056E8"/>
    <w:rsid w:val="0070579D"/>
    <w:rsid w:val="00705852"/>
    <w:rsid w:val="00705856"/>
    <w:rsid w:val="007058BA"/>
    <w:rsid w:val="00705925"/>
    <w:rsid w:val="00705C90"/>
    <w:rsid w:val="00705CBD"/>
    <w:rsid w:val="00705D6A"/>
    <w:rsid w:val="00706066"/>
    <w:rsid w:val="007060D2"/>
    <w:rsid w:val="007064B6"/>
    <w:rsid w:val="007064D7"/>
    <w:rsid w:val="007066E9"/>
    <w:rsid w:val="00706850"/>
    <w:rsid w:val="00706957"/>
    <w:rsid w:val="00706B23"/>
    <w:rsid w:val="00706DF2"/>
    <w:rsid w:val="0070704E"/>
    <w:rsid w:val="00707758"/>
    <w:rsid w:val="0070779E"/>
    <w:rsid w:val="007077B0"/>
    <w:rsid w:val="007078BD"/>
    <w:rsid w:val="007079DD"/>
    <w:rsid w:val="00707EC3"/>
    <w:rsid w:val="0071005D"/>
    <w:rsid w:val="00710556"/>
    <w:rsid w:val="0071078B"/>
    <w:rsid w:val="007107D5"/>
    <w:rsid w:val="00710A04"/>
    <w:rsid w:val="00710B56"/>
    <w:rsid w:val="00710BAC"/>
    <w:rsid w:val="00710C48"/>
    <w:rsid w:val="00711089"/>
    <w:rsid w:val="007111F1"/>
    <w:rsid w:val="00711480"/>
    <w:rsid w:val="0071151F"/>
    <w:rsid w:val="007115BF"/>
    <w:rsid w:val="0071184F"/>
    <w:rsid w:val="00712123"/>
    <w:rsid w:val="00712249"/>
    <w:rsid w:val="00712436"/>
    <w:rsid w:val="00712606"/>
    <w:rsid w:val="00712667"/>
    <w:rsid w:val="0071292A"/>
    <w:rsid w:val="00712A4C"/>
    <w:rsid w:val="00712A7F"/>
    <w:rsid w:val="00712C53"/>
    <w:rsid w:val="00712D59"/>
    <w:rsid w:val="00712E6C"/>
    <w:rsid w:val="00713053"/>
    <w:rsid w:val="007132F1"/>
    <w:rsid w:val="0071348B"/>
    <w:rsid w:val="007135AB"/>
    <w:rsid w:val="0071380D"/>
    <w:rsid w:val="00713867"/>
    <w:rsid w:val="00713928"/>
    <w:rsid w:val="00713AA0"/>
    <w:rsid w:val="00713D24"/>
    <w:rsid w:val="00713E89"/>
    <w:rsid w:val="00713FC3"/>
    <w:rsid w:val="007144B9"/>
    <w:rsid w:val="0071473E"/>
    <w:rsid w:val="00714751"/>
    <w:rsid w:val="007147A3"/>
    <w:rsid w:val="00714852"/>
    <w:rsid w:val="00714932"/>
    <w:rsid w:val="00714969"/>
    <w:rsid w:val="0071497F"/>
    <w:rsid w:val="00714CAF"/>
    <w:rsid w:val="00714D3E"/>
    <w:rsid w:val="00714EB9"/>
    <w:rsid w:val="0071515E"/>
    <w:rsid w:val="00715679"/>
    <w:rsid w:val="0071573B"/>
    <w:rsid w:val="00715829"/>
    <w:rsid w:val="00715A64"/>
    <w:rsid w:val="00715C2F"/>
    <w:rsid w:val="00715D82"/>
    <w:rsid w:val="00715DF5"/>
    <w:rsid w:val="00715FF7"/>
    <w:rsid w:val="00716185"/>
    <w:rsid w:val="007163B0"/>
    <w:rsid w:val="00716894"/>
    <w:rsid w:val="00716BA3"/>
    <w:rsid w:val="00716BFE"/>
    <w:rsid w:val="00716DB5"/>
    <w:rsid w:val="007170EE"/>
    <w:rsid w:val="00717178"/>
    <w:rsid w:val="00717232"/>
    <w:rsid w:val="00717577"/>
    <w:rsid w:val="007179DB"/>
    <w:rsid w:val="0071FAB5"/>
    <w:rsid w:val="00720479"/>
    <w:rsid w:val="0072081D"/>
    <w:rsid w:val="00720A4B"/>
    <w:rsid w:val="00720DA1"/>
    <w:rsid w:val="007210FB"/>
    <w:rsid w:val="00721166"/>
    <w:rsid w:val="0072134E"/>
    <w:rsid w:val="00721403"/>
    <w:rsid w:val="0072165E"/>
    <w:rsid w:val="00721760"/>
    <w:rsid w:val="00721896"/>
    <w:rsid w:val="00721F45"/>
    <w:rsid w:val="00722281"/>
    <w:rsid w:val="007224EA"/>
    <w:rsid w:val="00722598"/>
    <w:rsid w:val="00722729"/>
    <w:rsid w:val="007228C0"/>
    <w:rsid w:val="00722906"/>
    <w:rsid w:val="00722B92"/>
    <w:rsid w:val="00722E60"/>
    <w:rsid w:val="007232FD"/>
    <w:rsid w:val="0072337B"/>
    <w:rsid w:val="007235B9"/>
    <w:rsid w:val="00723838"/>
    <w:rsid w:val="0072393E"/>
    <w:rsid w:val="007239F3"/>
    <w:rsid w:val="00723CEB"/>
    <w:rsid w:val="00723F32"/>
    <w:rsid w:val="00723F94"/>
    <w:rsid w:val="007240AE"/>
    <w:rsid w:val="0072427C"/>
    <w:rsid w:val="00724284"/>
    <w:rsid w:val="00724432"/>
    <w:rsid w:val="00724844"/>
    <w:rsid w:val="00724A6A"/>
    <w:rsid w:val="00724B25"/>
    <w:rsid w:val="00724B6D"/>
    <w:rsid w:val="00724CB6"/>
    <w:rsid w:val="00724DE4"/>
    <w:rsid w:val="00724E38"/>
    <w:rsid w:val="00724F2C"/>
    <w:rsid w:val="00724FE0"/>
    <w:rsid w:val="007250FD"/>
    <w:rsid w:val="0072522B"/>
    <w:rsid w:val="007255D5"/>
    <w:rsid w:val="00725688"/>
    <w:rsid w:val="007258B8"/>
    <w:rsid w:val="00725BF9"/>
    <w:rsid w:val="00725E1A"/>
    <w:rsid w:val="00725E6B"/>
    <w:rsid w:val="00725EA2"/>
    <w:rsid w:val="0072607C"/>
    <w:rsid w:val="007261A3"/>
    <w:rsid w:val="007261BF"/>
    <w:rsid w:val="007263C1"/>
    <w:rsid w:val="007268F2"/>
    <w:rsid w:val="007269C2"/>
    <w:rsid w:val="007269D8"/>
    <w:rsid w:val="007269E0"/>
    <w:rsid w:val="00726D15"/>
    <w:rsid w:val="00726D35"/>
    <w:rsid w:val="00726EB0"/>
    <w:rsid w:val="007270D4"/>
    <w:rsid w:val="00727130"/>
    <w:rsid w:val="007273B9"/>
    <w:rsid w:val="0072742B"/>
    <w:rsid w:val="00727536"/>
    <w:rsid w:val="0072778F"/>
    <w:rsid w:val="0072783A"/>
    <w:rsid w:val="00727868"/>
    <w:rsid w:val="00727D3B"/>
    <w:rsid w:val="00727DB6"/>
    <w:rsid w:val="00727E24"/>
    <w:rsid w:val="0073008E"/>
    <w:rsid w:val="00730261"/>
    <w:rsid w:val="00730389"/>
    <w:rsid w:val="007303F0"/>
    <w:rsid w:val="007306D0"/>
    <w:rsid w:val="007308D3"/>
    <w:rsid w:val="00730ECD"/>
    <w:rsid w:val="007313FE"/>
    <w:rsid w:val="00731ADC"/>
    <w:rsid w:val="00731C7B"/>
    <w:rsid w:val="00731CE0"/>
    <w:rsid w:val="00731D77"/>
    <w:rsid w:val="00732105"/>
    <w:rsid w:val="0073215C"/>
    <w:rsid w:val="007322E2"/>
    <w:rsid w:val="00732514"/>
    <w:rsid w:val="007327F2"/>
    <w:rsid w:val="0073283F"/>
    <w:rsid w:val="007328A9"/>
    <w:rsid w:val="007329AD"/>
    <w:rsid w:val="007329F2"/>
    <w:rsid w:val="00732A09"/>
    <w:rsid w:val="00732EE3"/>
    <w:rsid w:val="00732F6A"/>
    <w:rsid w:val="00733060"/>
    <w:rsid w:val="007331DE"/>
    <w:rsid w:val="00733387"/>
    <w:rsid w:val="00733904"/>
    <w:rsid w:val="00733950"/>
    <w:rsid w:val="007340B6"/>
    <w:rsid w:val="00734273"/>
    <w:rsid w:val="007344D8"/>
    <w:rsid w:val="00734551"/>
    <w:rsid w:val="0073490C"/>
    <w:rsid w:val="00734A85"/>
    <w:rsid w:val="00734B82"/>
    <w:rsid w:val="00734D00"/>
    <w:rsid w:val="00734FC6"/>
    <w:rsid w:val="0073506C"/>
    <w:rsid w:val="007351B2"/>
    <w:rsid w:val="007351CB"/>
    <w:rsid w:val="007356CE"/>
    <w:rsid w:val="007356D0"/>
    <w:rsid w:val="00735768"/>
    <w:rsid w:val="007359B4"/>
    <w:rsid w:val="00735AE4"/>
    <w:rsid w:val="00735B91"/>
    <w:rsid w:val="00735ED6"/>
    <w:rsid w:val="00735F3F"/>
    <w:rsid w:val="007362BF"/>
    <w:rsid w:val="00736339"/>
    <w:rsid w:val="007365E2"/>
    <w:rsid w:val="00736A0C"/>
    <w:rsid w:val="00736A3F"/>
    <w:rsid w:val="00736A67"/>
    <w:rsid w:val="00736C9E"/>
    <w:rsid w:val="00736DFE"/>
    <w:rsid w:val="0073725C"/>
    <w:rsid w:val="007375DA"/>
    <w:rsid w:val="007375F3"/>
    <w:rsid w:val="007375F6"/>
    <w:rsid w:val="00737665"/>
    <w:rsid w:val="00737691"/>
    <w:rsid w:val="00737988"/>
    <w:rsid w:val="007379B6"/>
    <w:rsid w:val="00737DF0"/>
    <w:rsid w:val="00737E05"/>
    <w:rsid w:val="00737FCA"/>
    <w:rsid w:val="0074055A"/>
    <w:rsid w:val="007405C3"/>
    <w:rsid w:val="00740A54"/>
    <w:rsid w:val="00740B60"/>
    <w:rsid w:val="00740C50"/>
    <w:rsid w:val="00740D2F"/>
    <w:rsid w:val="00740ECE"/>
    <w:rsid w:val="00740FF0"/>
    <w:rsid w:val="0074103B"/>
    <w:rsid w:val="00741204"/>
    <w:rsid w:val="00741248"/>
    <w:rsid w:val="0074153A"/>
    <w:rsid w:val="00741708"/>
    <w:rsid w:val="00741A23"/>
    <w:rsid w:val="00741ADC"/>
    <w:rsid w:val="00741DC3"/>
    <w:rsid w:val="00741E2E"/>
    <w:rsid w:val="00741E47"/>
    <w:rsid w:val="00741FFC"/>
    <w:rsid w:val="007421D2"/>
    <w:rsid w:val="007423FF"/>
    <w:rsid w:val="0074252E"/>
    <w:rsid w:val="007425B9"/>
    <w:rsid w:val="00742645"/>
    <w:rsid w:val="007426FC"/>
    <w:rsid w:val="00742A09"/>
    <w:rsid w:val="00742BFC"/>
    <w:rsid w:val="00742CD4"/>
    <w:rsid w:val="0074303F"/>
    <w:rsid w:val="0074311F"/>
    <w:rsid w:val="00743137"/>
    <w:rsid w:val="00743152"/>
    <w:rsid w:val="007433F7"/>
    <w:rsid w:val="007435C6"/>
    <w:rsid w:val="00743A58"/>
    <w:rsid w:val="00743B69"/>
    <w:rsid w:val="00743CE9"/>
    <w:rsid w:val="00743DD8"/>
    <w:rsid w:val="00743F12"/>
    <w:rsid w:val="007440DE"/>
    <w:rsid w:val="0074413C"/>
    <w:rsid w:val="0074420C"/>
    <w:rsid w:val="0074437D"/>
    <w:rsid w:val="00744990"/>
    <w:rsid w:val="00744B87"/>
    <w:rsid w:val="00744D51"/>
    <w:rsid w:val="00744EAF"/>
    <w:rsid w:val="00745263"/>
    <w:rsid w:val="0074541C"/>
    <w:rsid w:val="007459B1"/>
    <w:rsid w:val="00745B29"/>
    <w:rsid w:val="00745BD5"/>
    <w:rsid w:val="00745E7D"/>
    <w:rsid w:val="0074614A"/>
    <w:rsid w:val="007462A0"/>
    <w:rsid w:val="007462D8"/>
    <w:rsid w:val="00746624"/>
    <w:rsid w:val="007469DC"/>
    <w:rsid w:val="00746AFA"/>
    <w:rsid w:val="00746B7E"/>
    <w:rsid w:val="00746B95"/>
    <w:rsid w:val="00746B9C"/>
    <w:rsid w:val="00746F35"/>
    <w:rsid w:val="0074701F"/>
    <w:rsid w:val="00747332"/>
    <w:rsid w:val="00747498"/>
    <w:rsid w:val="00747668"/>
    <w:rsid w:val="0074769E"/>
    <w:rsid w:val="00747CC9"/>
    <w:rsid w:val="00747F24"/>
    <w:rsid w:val="00750007"/>
    <w:rsid w:val="007504D7"/>
    <w:rsid w:val="0075084D"/>
    <w:rsid w:val="007508D6"/>
    <w:rsid w:val="00750A33"/>
    <w:rsid w:val="00750A82"/>
    <w:rsid w:val="00750AE8"/>
    <w:rsid w:val="00750C6A"/>
    <w:rsid w:val="00750DAF"/>
    <w:rsid w:val="00750FD0"/>
    <w:rsid w:val="0075109E"/>
    <w:rsid w:val="007510AF"/>
    <w:rsid w:val="00751152"/>
    <w:rsid w:val="0075122F"/>
    <w:rsid w:val="00751274"/>
    <w:rsid w:val="00751410"/>
    <w:rsid w:val="007514B3"/>
    <w:rsid w:val="00751547"/>
    <w:rsid w:val="00751552"/>
    <w:rsid w:val="0075177A"/>
    <w:rsid w:val="00751827"/>
    <w:rsid w:val="00751C3C"/>
    <w:rsid w:val="00751DD5"/>
    <w:rsid w:val="00752031"/>
    <w:rsid w:val="00752032"/>
    <w:rsid w:val="00752296"/>
    <w:rsid w:val="00752351"/>
    <w:rsid w:val="007525DB"/>
    <w:rsid w:val="00752BFF"/>
    <w:rsid w:val="00752CA5"/>
    <w:rsid w:val="00752DEC"/>
    <w:rsid w:val="00753280"/>
    <w:rsid w:val="00753A06"/>
    <w:rsid w:val="00753AB1"/>
    <w:rsid w:val="00753B22"/>
    <w:rsid w:val="00753D2B"/>
    <w:rsid w:val="00753EAD"/>
    <w:rsid w:val="00753EE7"/>
    <w:rsid w:val="00753F9E"/>
    <w:rsid w:val="00754122"/>
    <w:rsid w:val="007541E2"/>
    <w:rsid w:val="00754326"/>
    <w:rsid w:val="00754A50"/>
    <w:rsid w:val="00754A6B"/>
    <w:rsid w:val="00754C00"/>
    <w:rsid w:val="00754CE0"/>
    <w:rsid w:val="00754E39"/>
    <w:rsid w:val="00754E42"/>
    <w:rsid w:val="00754F08"/>
    <w:rsid w:val="007550CA"/>
    <w:rsid w:val="00755561"/>
    <w:rsid w:val="007556EA"/>
    <w:rsid w:val="007558F0"/>
    <w:rsid w:val="007559BB"/>
    <w:rsid w:val="00755B5E"/>
    <w:rsid w:val="00755E68"/>
    <w:rsid w:val="00755E7A"/>
    <w:rsid w:val="00755EEB"/>
    <w:rsid w:val="00755F8B"/>
    <w:rsid w:val="007560FD"/>
    <w:rsid w:val="00756146"/>
    <w:rsid w:val="007564D6"/>
    <w:rsid w:val="007569B8"/>
    <w:rsid w:val="00756E2B"/>
    <w:rsid w:val="00757350"/>
    <w:rsid w:val="00757739"/>
    <w:rsid w:val="00757829"/>
    <w:rsid w:val="00757AEF"/>
    <w:rsid w:val="00757B36"/>
    <w:rsid w:val="00757C88"/>
    <w:rsid w:val="00757CBB"/>
    <w:rsid w:val="00757F9A"/>
    <w:rsid w:val="007609DC"/>
    <w:rsid w:val="00760DAC"/>
    <w:rsid w:val="00760E71"/>
    <w:rsid w:val="00760F4C"/>
    <w:rsid w:val="00761188"/>
    <w:rsid w:val="007611C8"/>
    <w:rsid w:val="0076122A"/>
    <w:rsid w:val="0076134B"/>
    <w:rsid w:val="007613D7"/>
    <w:rsid w:val="00761512"/>
    <w:rsid w:val="007616B0"/>
    <w:rsid w:val="007616C8"/>
    <w:rsid w:val="007618D5"/>
    <w:rsid w:val="007618FF"/>
    <w:rsid w:val="00761BD4"/>
    <w:rsid w:val="00761D17"/>
    <w:rsid w:val="00761E9D"/>
    <w:rsid w:val="00762784"/>
    <w:rsid w:val="00762D49"/>
    <w:rsid w:val="00762F1C"/>
    <w:rsid w:val="00763024"/>
    <w:rsid w:val="007634F7"/>
    <w:rsid w:val="00763602"/>
    <w:rsid w:val="00763BC6"/>
    <w:rsid w:val="00763C94"/>
    <w:rsid w:val="00764499"/>
    <w:rsid w:val="007645F6"/>
    <w:rsid w:val="0076461B"/>
    <w:rsid w:val="00764657"/>
    <w:rsid w:val="007647E4"/>
    <w:rsid w:val="0076481D"/>
    <w:rsid w:val="00764B92"/>
    <w:rsid w:val="00764D2E"/>
    <w:rsid w:val="00764E23"/>
    <w:rsid w:val="00764E89"/>
    <w:rsid w:val="00764EE5"/>
    <w:rsid w:val="00764EF9"/>
    <w:rsid w:val="00764F28"/>
    <w:rsid w:val="00764FB0"/>
    <w:rsid w:val="007652EB"/>
    <w:rsid w:val="00765759"/>
    <w:rsid w:val="0076578A"/>
    <w:rsid w:val="00765AFF"/>
    <w:rsid w:val="00765B7C"/>
    <w:rsid w:val="00765CFD"/>
    <w:rsid w:val="00765EFA"/>
    <w:rsid w:val="0076600A"/>
    <w:rsid w:val="0076616E"/>
    <w:rsid w:val="00766224"/>
    <w:rsid w:val="00766275"/>
    <w:rsid w:val="007663ED"/>
    <w:rsid w:val="00766428"/>
    <w:rsid w:val="0076698D"/>
    <w:rsid w:val="00766A42"/>
    <w:rsid w:val="00766A74"/>
    <w:rsid w:val="00766CD4"/>
    <w:rsid w:val="00766F44"/>
    <w:rsid w:val="00767141"/>
    <w:rsid w:val="0076738F"/>
    <w:rsid w:val="007673E0"/>
    <w:rsid w:val="00767849"/>
    <w:rsid w:val="00767932"/>
    <w:rsid w:val="0076796B"/>
    <w:rsid w:val="00767D8B"/>
    <w:rsid w:val="0077029F"/>
    <w:rsid w:val="007709E2"/>
    <w:rsid w:val="00770BD1"/>
    <w:rsid w:val="00770DD4"/>
    <w:rsid w:val="007711D9"/>
    <w:rsid w:val="007715AD"/>
    <w:rsid w:val="0077180B"/>
    <w:rsid w:val="0077198E"/>
    <w:rsid w:val="00771A19"/>
    <w:rsid w:val="00771D75"/>
    <w:rsid w:val="007720EE"/>
    <w:rsid w:val="00772177"/>
    <w:rsid w:val="00772229"/>
    <w:rsid w:val="00772501"/>
    <w:rsid w:val="007726C8"/>
    <w:rsid w:val="007728B0"/>
    <w:rsid w:val="00772AC0"/>
    <w:rsid w:val="00772AD9"/>
    <w:rsid w:val="00772FC8"/>
    <w:rsid w:val="00772FD6"/>
    <w:rsid w:val="00773070"/>
    <w:rsid w:val="00773169"/>
    <w:rsid w:val="0077324C"/>
    <w:rsid w:val="007733F0"/>
    <w:rsid w:val="00773696"/>
    <w:rsid w:val="007737B0"/>
    <w:rsid w:val="007737ED"/>
    <w:rsid w:val="00773817"/>
    <w:rsid w:val="00773AA9"/>
    <w:rsid w:val="00773BCF"/>
    <w:rsid w:val="00773E37"/>
    <w:rsid w:val="00774261"/>
    <w:rsid w:val="00774270"/>
    <w:rsid w:val="00774301"/>
    <w:rsid w:val="007744D4"/>
    <w:rsid w:val="007747D5"/>
    <w:rsid w:val="00774970"/>
    <w:rsid w:val="007749FF"/>
    <w:rsid w:val="00774BD9"/>
    <w:rsid w:val="00774C86"/>
    <w:rsid w:val="00774D74"/>
    <w:rsid w:val="00774D96"/>
    <w:rsid w:val="00774F60"/>
    <w:rsid w:val="00775064"/>
    <w:rsid w:val="00775070"/>
    <w:rsid w:val="00775142"/>
    <w:rsid w:val="007753F8"/>
    <w:rsid w:val="007756F8"/>
    <w:rsid w:val="00775722"/>
    <w:rsid w:val="00775C49"/>
    <w:rsid w:val="00775CF0"/>
    <w:rsid w:val="00775D4D"/>
    <w:rsid w:val="0077628A"/>
    <w:rsid w:val="007762AA"/>
    <w:rsid w:val="007763CB"/>
    <w:rsid w:val="007764CB"/>
    <w:rsid w:val="00776599"/>
    <w:rsid w:val="007765EF"/>
    <w:rsid w:val="0077664A"/>
    <w:rsid w:val="00776BB3"/>
    <w:rsid w:val="00776DEA"/>
    <w:rsid w:val="00776F27"/>
    <w:rsid w:val="00777139"/>
    <w:rsid w:val="00777498"/>
    <w:rsid w:val="007775BF"/>
    <w:rsid w:val="007776D3"/>
    <w:rsid w:val="00777B4D"/>
    <w:rsid w:val="00777D21"/>
    <w:rsid w:val="00780093"/>
    <w:rsid w:val="0078009D"/>
    <w:rsid w:val="00780273"/>
    <w:rsid w:val="007808E3"/>
    <w:rsid w:val="00780CA7"/>
    <w:rsid w:val="00780CBF"/>
    <w:rsid w:val="00780CD4"/>
    <w:rsid w:val="00780D76"/>
    <w:rsid w:val="00780F16"/>
    <w:rsid w:val="00780F77"/>
    <w:rsid w:val="00781132"/>
    <w:rsid w:val="007811F2"/>
    <w:rsid w:val="0078141F"/>
    <w:rsid w:val="0078156E"/>
    <w:rsid w:val="00781DAC"/>
    <w:rsid w:val="007821F2"/>
    <w:rsid w:val="0078250C"/>
    <w:rsid w:val="007826BD"/>
    <w:rsid w:val="007826FB"/>
    <w:rsid w:val="007828F7"/>
    <w:rsid w:val="00782915"/>
    <w:rsid w:val="007830D0"/>
    <w:rsid w:val="007830F5"/>
    <w:rsid w:val="00783164"/>
    <w:rsid w:val="007831D1"/>
    <w:rsid w:val="0078335E"/>
    <w:rsid w:val="00783767"/>
    <w:rsid w:val="0078387D"/>
    <w:rsid w:val="00783AE4"/>
    <w:rsid w:val="00783D72"/>
    <w:rsid w:val="00783E7C"/>
    <w:rsid w:val="007843B0"/>
    <w:rsid w:val="007844BA"/>
    <w:rsid w:val="00784504"/>
    <w:rsid w:val="007845A7"/>
    <w:rsid w:val="00784649"/>
    <w:rsid w:val="00784854"/>
    <w:rsid w:val="00784A7C"/>
    <w:rsid w:val="00784AEF"/>
    <w:rsid w:val="00784BB1"/>
    <w:rsid w:val="00784D4E"/>
    <w:rsid w:val="00784FC6"/>
    <w:rsid w:val="00785261"/>
    <w:rsid w:val="007854AE"/>
    <w:rsid w:val="0078555A"/>
    <w:rsid w:val="0078562B"/>
    <w:rsid w:val="007856BC"/>
    <w:rsid w:val="00785816"/>
    <w:rsid w:val="00785D04"/>
    <w:rsid w:val="00785E1D"/>
    <w:rsid w:val="00785F5E"/>
    <w:rsid w:val="00786416"/>
    <w:rsid w:val="007864A7"/>
    <w:rsid w:val="00786747"/>
    <w:rsid w:val="00786B64"/>
    <w:rsid w:val="00786CC9"/>
    <w:rsid w:val="00787076"/>
    <w:rsid w:val="0078718B"/>
    <w:rsid w:val="00787347"/>
    <w:rsid w:val="00787465"/>
    <w:rsid w:val="00787509"/>
    <w:rsid w:val="007875A2"/>
    <w:rsid w:val="007875AC"/>
    <w:rsid w:val="007876AE"/>
    <w:rsid w:val="00787774"/>
    <w:rsid w:val="00787889"/>
    <w:rsid w:val="00787C4E"/>
    <w:rsid w:val="00790648"/>
    <w:rsid w:val="007906BE"/>
    <w:rsid w:val="007910B3"/>
    <w:rsid w:val="007911AF"/>
    <w:rsid w:val="00791623"/>
    <w:rsid w:val="007918A0"/>
    <w:rsid w:val="00791CE9"/>
    <w:rsid w:val="00791D12"/>
    <w:rsid w:val="00792076"/>
    <w:rsid w:val="00792227"/>
    <w:rsid w:val="007923F9"/>
    <w:rsid w:val="0079276E"/>
    <w:rsid w:val="00792866"/>
    <w:rsid w:val="0079287A"/>
    <w:rsid w:val="00792891"/>
    <w:rsid w:val="00792C13"/>
    <w:rsid w:val="00793441"/>
    <w:rsid w:val="007934AB"/>
    <w:rsid w:val="0079356C"/>
    <w:rsid w:val="0079374A"/>
    <w:rsid w:val="007939A7"/>
    <w:rsid w:val="00793D6A"/>
    <w:rsid w:val="00793F3F"/>
    <w:rsid w:val="00793FAB"/>
    <w:rsid w:val="007946BA"/>
    <w:rsid w:val="0079478B"/>
    <w:rsid w:val="00794A88"/>
    <w:rsid w:val="00794BAF"/>
    <w:rsid w:val="00794BFC"/>
    <w:rsid w:val="00794C5A"/>
    <w:rsid w:val="00794D20"/>
    <w:rsid w:val="00794E0E"/>
    <w:rsid w:val="00794EED"/>
    <w:rsid w:val="00795302"/>
    <w:rsid w:val="00795478"/>
    <w:rsid w:val="00795845"/>
    <w:rsid w:val="0079594E"/>
    <w:rsid w:val="00795B37"/>
    <w:rsid w:val="0079613F"/>
    <w:rsid w:val="0079635F"/>
    <w:rsid w:val="0079688D"/>
    <w:rsid w:val="00796949"/>
    <w:rsid w:val="00796AF6"/>
    <w:rsid w:val="00796ED6"/>
    <w:rsid w:val="0079775F"/>
    <w:rsid w:val="00797954"/>
    <w:rsid w:val="00797B41"/>
    <w:rsid w:val="00797F85"/>
    <w:rsid w:val="007A0310"/>
    <w:rsid w:val="007A038D"/>
    <w:rsid w:val="007A0514"/>
    <w:rsid w:val="007A06D7"/>
    <w:rsid w:val="007A06FC"/>
    <w:rsid w:val="007A084A"/>
    <w:rsid w:val="007A0BED"/>
    <w:rsid w:val="007A0D6A"/>
    <w:rsid w:val="007A0FED"/>
    <w:rsid w:val="007A10F8"/>
    <w:rsid w:val="007A1508"/>
    <w:rsid w:val="007A15B0"/>
    <w:rsid w:val="007A173B"/>
    <w:rsid w:val="007A19A4"/>
    <w:rsid w:val="007A1A6D"/>
    <w:rsid w:val="007A22C3"/>
    <w:rsid w:val="007A239F"/>
    <w:rsid w:val="007A241A"/>
    <w:rsid w:val="007A247A"/>
    <w:rsid w:val="007A24FE"/>
    <w:rsid w:val="007A2514"/>
    <w:rsid w:val="007A265C"/>
    <w:rsid w:val="007A2688"/>
    <w:rsid w:val="007A2730"/>
    <w:rsid w:val="007A288A"/>
    <w:rsid w:val="007A2920"/>
    <w:rsid w:val="007A299C"/>
    <w:rsid w:val="007A2A0B"/>
    <w:rsid w:val="007A2D97"/>
    <w:rsid w:val="007A2E6F"/>
    <w:rsid w:val="007A2EF5"/>
    <w:rsid w:val="007A2F93"/>
    <w:rsid w:val="007A30E6"/>
    <w:rsid w:val="007A310C"/>
    <w:rsid w:val="007A3299"/>
    <w:rsid w:val="007A34D4"/>
    <w:rsid w:val="007A35D3"/>
    <w:rsid w:val="007A37A4"/>
    <w:rsid w:val="007A39E0"/>
    <w:rsid w:val="007A3A99"/>
    <w:rsid w:val="007A3BAA"/>
    <w:rsid w:val="007A3BC8"/>
    <w:rsid w:val="007A3EFC"/>
    <w:rsid w:val="007A3F2F"/>
    <w:rsid w:val="007A4017"/>
    <w:rsid w:val="007A462F"/>
    <w:rsid w:val="007A473B"/>
    <w:rsid w:val="007A49A8"/>
    <w:rsid w:val="007A4A12"/>
    <w:rsid w:val="007A4B1B"/>
    <w:rsid w:val="007A4EC8"/>
    <w:rsid w:val="007A4FDD"/>
    <w:rsid w:val="007A51C5"/>
    <w:rsid w:val="007A525D"/>
    <w:rsid w:val="007A5488"/>
    <w:rsid w:val="007A561C"/>
    <w:rsid w:val="007A5A70"/>
    <w:rsid w:val="007A5ADA"/>
    <w:rsid w:val="007A5E55"/>
    <w:rsid w:val="007A5E9A"/>
    <w:rsid w:val="007A5ED7"/>
    <w:rsid w:val="007A60DE"/>
    <w:rsid w:val="007A627F"/>
    <w:rsid w:val="007A62EC"/>
    <w:rsid w:val="007A649D"/>
    <w:rsid w:val="007A64E2"/>
    <w:rsid w:val="007A6628"/>
    <w:rsid w:val="007A6881"/>
    <w:rsid w:val="007A6B84"/>
    <w:rsid w:val="007A6C42"/>
    <w:rsid w:val="007A6D1A"/>
    <w:rsid w:val="007A6F29"/>
    <w:rsid w:val="007A6F8B"/>
    <w:rsid w:val="007A726C"/>
    <w:rsid w:val="007A7377"/>
    <w:rsid w:val="007A7417"/>
    <w:rsid w:val="007A776C"/>
    <w:rsid w:val="007A7B19"/>
    <w:rsid w:val="007A7DD3"/>
    <w:rsid w:val="007A7DD9"/>
    <w:rsid w:val="007A7F21"/>
    <w:rsid w:val="007A7FC6"/>
    <w:rsid w:val="007B03C9"/>
    <w:rsid w:val="007B0B2D"/>
    <w:rsid w:val="007B0E54"/>
    <w:rsid w:val="007B103F"/>
    <w:rsid w:val="007B113A"/>
    <w:rsid w:val="007B116D"/>
    <w:rsid w:val="007B12D7"/>
    <w:rsid w:val="007B1317"/>
    <w:rsid w:val="007B1434"/>
    <w:rsid w:val="007B166B"/>
    <w:rsid w:val="007B17B6"/>
    <w:rsid w:val="007B1854"/>
    <w:rsid w:val="007B1A51"/>
    <w:rsid w:val="007B1B58"/>
    <w:rsid w:val="007B1C82"/>
    <w:rsid w:val="007B1FAA"/>
    <w:rsid w:val="007B2446"/>
    <w:rsid w:val="007B28C4"/>
    <w:rsid w:val="007B2B69"/>
    <w:rsid w:val="007B2B8D"/>
    <w:rsid w:val="007B2BB1"/>
    <w:rsid w:val="007B2DEA"/>
    <w:rsid w:val="007B2EAA"/>
    <w:rsid w:val="007B2FCD"/>
    <w:rsid w:val="007B309D"/>
    <w:rsid w:val="007B34E5"/>
    <w:rsid w:val="007B3704"/>
    <w:rsid w:val="007B37A1"/>
    <w:rsid w:val="007B3810"/>
    <w:rsid w:val="007B3881"/>
    <w:rsid w:val="007B39BA"/>
    <w:rsid w:val="007B39FF"/>
    <w:rsid w:val="007B4104"/>
    <w:rsid w:val="007B445D"/>
    <w:rsid w:val="007B45BE"/>
    <w:rsid w:val="007B4646"/>
    <w:rsid w:val="007B473F"/>
    <w:rsid w:val="007B4832"/>
    <w:rsid w:val="007B48AB"/>
    <w:rsid w:val="007B4994"/>
    <w:rsid w:val="007B4CCB"/>
    <w:rsid w:val="007B4D1F"/>
    <w:rsid w:val="007B4EBF"/>
    <w:rsid w:val="007B4F37"/>
    <w:rsid w:val="007B50BD"/>
    <w:rsid w:val="007B5935"/>
    <w:rsid w:val="007B5A91"/>
    <w:rsid w:val="007B5D38"/>
    <w:rsid w:val="007B60DF"/>
    <w:rsid w:val="007B615B"/>
    <w:rsid w:val="007B61B9"/>
    <w:rsid w:val="007B6239"/>
    <w:rsid w:val="007B63FE"/>
    <w:rsid w:val="007B6559"/>
    <w:rsid w:val="007B6583"/>
    <w:rsid w:val="007B669C"/>
    <w:rsid w:val="007B6846"/>
    <w:rsid w:val="007B6BBF"/>
    <w:rsid w:val="007B6C90"/>
    <w:rsid w:val="007B6FD9"/>
    <w:rsid w:val="007B70EA"/>
    <w:rsid w:val="007B72C9"/>
    <w:rsid w:val="007B72F7"/>
    <w:rsid w:val="007B7541"/>
    <w:rsid w:val="007B760F"/>
    <w:rsid w:val="007B79F2"/>
    <w:rsid w:val="007B7CE6"/>
    <w:rsid w:val="007B7D58"/>
    <w:rsid w:val="007B7EDE"/>
    <w:rsid w:val="007C00D4"/>
    <w:rsid w:val="007C012B"/>
    <w:rsid w:val="007C0621"/>
    <w:rsid w:val="007C0BB0"/>
    <w:rsid w:val="007C0D53"/>
    <w:rsid w:val="007C0E6E"/>
    <w:rsid w:val="007C0ECA"/>
    <w:rsid w:val="007C1072"/>
    <w:rsid w:val="007C15D1"/>
    <w:rsid w:val="007C1690"/>
    <w:rsid w:val="007C1775"/>
    <w:rsid w:val="007C196B"/>
    <w:rsid w:val="007C19B0"/>
    <w:rsid w:val="007C1B6C"/>
    <w:rsid w:val="007C1CC7"/>
    <w:rsid w:val="007C1DD2"/>
    <w:rsid w:val="007C1E22"/>
    <w:rsid w:val="007C1E73"/>
    <w:rsid w:val="007C1F82"/>
    <w:rsid w:val="007C2131"/>
    <w:rsid w:val="007C22A4"/>
    <w:rsid w:val="007C2396"/>
    <w:rsid w:val="007C2A12"/>
    <w:rsid w:val="007C2DD4"/>
    <w:rsid w:val="007C2F49"/>
    <w:rsid w:val="007C317A"/>
    <w:rsid w:val="007C31A3"/>
    <w:rsid w:val="007C31D1"/>
    <w:rsid w:val="007C32CE"/>
    <w:rsid w:val="007C381D"/>
    <w:rsid w:val="007C3914"/>
    <w:rsid w:val="007C39AC"/>
    <w:rsid w:val="007C3CF9"/>
    <w:rsid w:val="007C3DA5"/>
    <w:rsid w:val="007C4082"/>
    <w:rsid w:val="007C476D"/>
    <w:rsid w:val="007C4D57"/>
    <w:rsid w:val="007C4EA9"/>
    <w:rsid w:val="007C4ECA"/>
    <w:rsid w:val="007C507B"/>
    <w:rsid w:val="007C5847"/>
    <w:rsid w:val="007C5A77"/>
    <w:rsid w:val="007C5E96"/>
    <w:rsid w:val="007C613C"/>
    <w:rsid w:val="007C613F"/>
    <w:rsid w:val="007C62E2"/>
    <w:rsid w:val="007C633B"/>
    <w:rsid w:val="007C634E"/>
    <w:rsid w:val="007C636F"/>
    <w:rsid w:val="007C637B"/>
    <w:rsid w:val="007C64CD"/>
    <w:rsid w:val="007C65AB"/>
    <w:rsid w:val="007C65B9"/>
    <w:rsid w:val="007C6AAE"/>
    <w:rsid w:val="007C6B20"/>
    <w:rsid w:val="007C6E09"/>
    <w:rsid w:val="007C6FE1"/>
    <w:rsid w:val="007C713C"/>
    <w:rsid w:val="007C7404"/>
    <w:rsid w:val="007C763D"/>
    <w:rsid w:val="007C779C"/>
    <w:rsid w:val="007C7B42"/>
    <w:rsid w:val="007C7D08"/>
    <w:rsid w:val="007D0183"/>
    <w:rsid w:val="007D01BF"/>
    <w:rsid w:val="007D03E2"/>
    <w:rsid w:val="007D06AD"/>
    <w:rsid w:val="007D0938"/>
    <w:rsid w:val="007D1021"/>
    <w:rsid w:val="007D108A"/>
    <w:rsid w:val="007D1102"/>
    <w:rsid w:val="007D112E"/>
    <w:rsid w:val="007D1171"/>
    <w:rsid w:val="007D1265"/>
    <w:rsid w:val="007D1380"/>
    <w:rsid w:val="007D1398"/>
    <w:rsid w:val="007D184F"/>
    <w:rsid w:val="007D18E1"/>
    <w:rsid w:val="007D1949"/>
    <w:rsid w:val="007D1B27"/>
    <w:rsid w:val="007D1B71"/>
    <w:rsid w:val="007D1B7E"/>
    <w:rsid w:val="007D1BFA"/>
    <w:rsid w:val="007D1C15"/>
    <w:rsid w:val="007D1C18"/>
    <w:rsid w:val="007D1C2F"/>
    <w:rsid w:val="007D1F0F"/>
    <w:rsid w:val="007D2069"/>
    <w:rsid w:val="007D20F4"/>
    <w:rsid w:val="007D21D9"/>
    <w:rsid w:val="007D2400"/>
    <w:rsid w:val="007D2578"/>
    <w:rsid w:val="007D2670"/>
    <w:rsid w:val="007D293B"/>
    <w:rsid w:val="007D2D14"/>
    <w:rsid w:val="007D2DB3"/>
    <w:rsid w:val="007D2F12"/>
    <w:rsid w:val="007D2F3F"/>
    <w:rsid w:val="007D3055"/>
    <w:rsid w:val="007D3202"/>
    <w:rsid w:val="007D34F9"/>
    <w:rsid w:val="007D39F0"/>
    <w:rsid w:val="007D3B58"/>
    <w:rsid w:val="007D3C5C"/>
    <w:rsid w:val="007D3E00"/>
    <w:rsid w:val="007D3F01"/>
    <w:rsid w:val="007D41C9"/>
    <w:rsid w:val="007D443E"/>
    <w:rsid w:val="007D479B"/>
    <w:rsid w:val="007D4A0F"/>
    <w:rsid w:val="007D4A78"/>
    <w:rsid w:val="007D4C93"/>
    <w:rsid w:val="007D5187"/>
    <w:rsid w:val="007D558B"/>
    <w:rsid w:val="007D5614"/>
    <w:rsid w:val="007D599E"/>
    <w:rsid w:val="007D5A14"/>
    <w:rsid w:val="007D5A66"/>
    <w:rsid w:val="007D5DD1"/>
    <w:rsid w:val="007D5E02"/>
    <w:rsid w:val="007D617F"/>
    <w:rsid w:val="007D651A"/>
    <w:rsid w:val="007D6527"/>
    <w:rsid w:val="007D65C8"/>
    <w:rsid w:val="007D672B"/>
    <w:rsid w:val="007D6906"/>
    <w:rsid w:val="007D6948"/>
    <w:rsid w:val="007D6BE3"/>
    <w:rsid w:val="007D6DFC"/>
    <w:rsid w:val="007D6DFD"/>
    <w:rsid w:val="007D6E6D"/>
    <w:rsid w:val="007D6E87"/>
    <w:rsid w:val="007D6F15"/>
    <w:rsid w:val="007D715A"/>
    <w:rsid w:val="007D730D"/>
    <w:rsid w:val="007D7341"/>
    <w:rsid w:val="007D7389"/>
    <w:rsid w:val="007D74C3"/>
    <w:rsid w:val="007D7580"/>
    <w:rsid w:val="007D7876"/>
    <w:rsid w:val="007D7B76"/>
    <w:rsid w:val="007E0006"/>
    <w:rsid w:val="007E034E"/>
    <w:rsid w:val="007E0394"/>
    <w:rsid w:val="007E0499"/>
    <w:rsid w:val="007E0599"/>
    <w:rsid w:val="007E09DE"/>
    <w:rsid w:val="007E0B5B"/>
    <w:rsid w:val="007E0BA8"/>
    <w:rsid w:val="007E0CE2"/>
    <w:rsid w:val="007E0F1E"/>
    <w:rsid w:val="007E1088"/>
    <w:rsid w:val="007E10D0"/>
    <w:rsid w:val="007E1374"/>
    <w:rsid w:val="007E1B9C"/>
    <w:rsid w:val="007E1CD4"/>
    <w:rsid w:val="007E1DA9"/>
    <w:rsid w:val="007E1DB6"/>
    <w:rsid w:val="007E1E1A"/>
    <w:rsid w:val="007E1FF5"/>
    <w:rsid w:val="007E200B"/>
    <w:rsid w:val="007E2186"/>
    <w:rsid w:val="007E22BF"/>
    <w:rsid w:val="007E2339"/>
    <w:rsid w:val="007E2357"/>
    <w:rsid w:val="007E2526"/>
    <w:rsid w:val="007E252B"/>
    <w:rsid w:val="007E25CE"/>
    <w:rsid w:val="007E25F1"/>
    <w:rsid w:val="007E2891"/>
    <w:rsid w:val="007E2F06"/>
    <w:rsid w:val="007E2F11"/>
    <w:rsid w:val="007E3086"/>
    <w:rsid w:val="007E37BF"/>
    <w:rsid w:val="007E3876"/>
    <w:rsid w:val="007E3BB4"/>
    <w:rsid w:val="007E3CF7"/>
    <w:rsid w:val="007E4015"/>
    <w:rsid w:val="007E40A5"/>
    <w:rsid w:val="007E40DF"/>
    <w:rsid w:val="007E41CE"/>
    <w:rsid w:val="007E4388"/>
    <w:rsid w:val="007E441F"/>
    <w:rsid w:val="007E44EF"/>
    <w:rsid w:val="007E4607"/>
    <w:rsid w:val="007E4646"/>
    <w:rsid w:val="007E47AA"/>
    <w:rsid w:val="007E48FD"/>
    <w:rsid w:val="007E4B37"/>
    <w:rsid w:val="007E4B60"/>
    <w:rsid w:val="007E4FF0"/>
    <w:rsid w:val="007E51D5"/>
    <w:rsid w:val="007E54D7"/>
    <w:rsid w:val="007E5E48"/>
    <w:rsid w:val="007E5F25"/>
    <w:rsid w:val="007E5F30"/>
    <w:rsid w:val="007E5F9F"/>
    <w:rsid w:val="007E626C"/>
    <w:rsid w:val="007E6588"/>
    <w:rsid w:val="007E679F"/>
    <w:rsid w:val="007E6C43"/>
    <w:rsid w:val="007E70CB"/>
    <w:rsid w:val="007E73BB"/>
    <w:rsid w:val="007E77B7"/>
    <w:rsid w:val="007E7D1D"/>
    <w:rsid w:val="007E7DD2"/>
    <w:rsid w:val="007E7E22"/>
    <w:rsid w:val="007F055F"/>
    <w:rsid w:val="007F0573"/>
    <w:rsid w:val="007F0A0D"/>
    <w:rsid w:val="007F0C20"/>
    <w:rsid w:val="007F1B59"/>
    <w:rsid w:val="007F1C18"/>
    <w:rsid w:val="007F1CA8"/>
    <w:rsid w:val="007F1D8F"/>
    <w:rsid w:val="007F1FD4"/>
    <w:rsid w:val="007F204F"/>
    <w:rsid w:val="007F20D7"/>
    <w:rsid w:val="007F226F"/>
    <w:rsid w:val="007F2272"/>
    <w:rsid w:val="007F23A7"/>
    <w:rsid w:val="007F2623"/>
    <w:rsid w:val="007F280A"/>
    <w:rsid w:val="007F2A7A"/>
    <w:rsid w:val="007F2A80"/>
    <w:rsid w:val="007F311C"/>
    <w:rsid w:val="007F328D"/>
    <w:rsid w:val="007F3458"/>
    <w:rsid w:val="007F3510"/>
    <w:rsid w:val="007F3652"/>
    <w:rsid w:val="007F3BC9"/>
    <w:rsid w:val="007F3DA0"/>
    <w:rsid w:val="007F3DED"/>
    <w:rsid w:val="007F4088"/>
    <w:rsid w:val="007F4578"/>
    <w:rsid w:val="007F4608"/>
    <w:rsid w:val="007F4BCE"/>
    <w:rsid w:val="007F4BF4"/>
    <w:rsid w:val="007F4EAC"/>
    <w:rsid w:val="007F5363"/>
    <w:rsid w:val="007F54C3"/>
    <w:rsid w:val="007F5531"/>
    <w:rsid w:val="007F56B2"/>
    <w:rsid w:val="007F576F"/>
    <w:rsid w:val="007F5833"/>
    <w:rsid w:val="007F591D"/>
    <w:rsid w:val="007F5B26"/>
    <w:rsid w:val="007F5D5E"/>
    <w:rsid w:val="007F6010"/>
    <w:rsid w:val="007F620C"/>
    <w:rsid w:val="007F6399"/>
    <w:rsid w:val="007F63D6"/>
    <w:rsid w:val="007F63DF"/>
    <w:rsid w:val="007F64EA"/>
    <w:rsid w:val="007F6534"/>
    <w:rsid w:val="007F66AC"/>
    <w:rsid w:val="007F6A14"/>
    <w:rsid w:val="007F6BB0"/>
    <w:rsid w:val="007F6D8F"/>
    <w:rsid w:val="007F6DC5"/>
    <w:rsid w:val="007F7265"/>
    <w:rsid w:val="007F7288"/>
    <w:rsid w:val="007F737A"/>
    <w:rsid w:val="007F740B"/>
    <w:rsid w:val="007F75EF"/>
    <w:rsid w:val="007F7660"/>
    <w:rsid w:val="007F76B5"/>
    <w:rsid w:val="007F7798"/>
    <w:rsid w:val="007F77E5"/>
    <w:rsid w:val="007F7812"/>
    <w:rsid w:val="007F7A61"/>
    <w:rsid w:val="007F7AC2"/>
    <w:rsid w:val="007F7C52"/>
    <w:rsid w:val="007F7CAA"/>
    <w:rsid w:val="007F7DA6"/>
    <w:rsid w:val="007F7DB1"/>
    <w:rsid w:val="007F7DF7"/>
    <w:rsid w:val="0080001B"/>
    <w:rsid w:val="00800101"/>
    <w:rsid w:val="0080049B"/>
    <w:rsid w:val="008004CE"/>
    <w:rsid w:val="008005AD"/>
    <w:rsid w:val="00800625"/>
    <w:rsid w:val="00800953"/>
    <w:rsid w:val="008009F6"/>
    <w:rsid w:val="00800FF9"/>
    <w:rsid w:val="0080162D"/>
    <w:rsid w:val="00801661"/>
    <w:rsid w:val="0080172F"/>
    <w:rsid w:val="00801762"/>
    <w:rsid w:val="00801B78"/>
    <w:rsid w:val="00801BF2"/>
    <w:rsid w:val="00801C6E"/>
    <w:rsid w:val="00801E7B"/>
    <w:rsid w:val="00801F8D"/>
    <w:rsid w:val="0080225B"/>
    <w:rsid w:val="00802608"/>
    <w:rsid w:val="0080275C"/>
    <w:rsid w:val="0080286B"/>
    <w:rsid w:val="00802894"/>
    <w:rsid w:val="00802906"/>
    <w:rsid w:val="00802949"/>
    <w:rsid w:val="008029CF"/>
    <w:rsid w:val="00802B80"/>
    <w:rsid w:val="00802CBD"/>
    <w:rsid w:val="00802E14"/>
    <w:rsid w:val="00802E43"/>
    <w:rsid w:val="00803559"/>
    <w:rsid w:val="00803739"/>
    <w:rsid w:val="00803835"/>
    <w:rsid w:val="0080392F"/>
    <w:rsid w:val="00803C12"/>
    <w:rsid w:val="008040C7"/>
    <w:rsid w:val="008042F4"/>
    <w:rsid w:val="008043EE"/>
    <w:rsid w:val="008044C8"/>
    <w:rsid w:val="008048F8"/>
    <w:rsid w:val="00804ABC"/>
    <w:rsid w:val="00804B0B"/>
    <w:rsid w:val="00804E19"/>
    <w:rsid w:val="008051FF"/>
    <w:rsid w:val="00805509"/>
    <w:rsid w:val="008055A0"/>
    <w:rsid w:val="008056B5"/>
    <w:rsid w:val="00805CAF"/>
    <w:rsid w:val="00805CCA"/>
    <w:rsid w:val="00805D36"/>
    <w:rsid w:val="00806459"/>
    <w:rsid w:val="008064F9"/>
    <w:rsid w:val="00806573"/>
    <w:rsid w:val="008065ED"/>
    <w:rsid w:val="0080675A"/>
    <w:rsid w:val="00806CC2"/>
    <w:rsid w:val="00806E0E"/>
    <w:rsid w:val="00806E23"/>
    <w:rsid w:val="00806EAC"/>
    <w:rsid w:val="00806FC9"/>
    <w:rsid w:val="0080712A"/>
    <w:rsid w:val="00807341"/>
    <w:rsid w:val="00807528"/>
    <w:rsid w:val="00807F18"/>
    <w:rsid w:val="0081021E"/>
    <w:rsid w:val="008103BD"/>
    <w:rsid w:val="008104D7"/>
    <w:rsid w:val="00810536"/>
    <w:rsid w:val="008106A5"/>
    <w:rsid w:val="00810801"/>
    <w:rsid w:val="00810925"/>
    <w:rsid w:val="00810B08"/>
    <w:rsid w:val="00810EF4"/>
    <w:rsid w:val="00811006"/>
    <w:rsid w:val="00811264"/>
    <w:rsid w:val="00811552"/>
    <w:rsid w:val="008116F9"/>
    <w:rsid w:val="00811A9B"/>
    <w:rsid w:val="00811BCE"/>
    <w:rsid w:val="00811DA9"/>
    <w:rsid w:val="00811E1C"/>
    <w:rsid w:val="00811FB2"/>
    <w:rsid w:val="008120DB"/>
    <w:rsid w:val="008120F6"/>
    <w:rsid w:val="0081221A"/>
    <w:rsid w:val="0081229F"/>
    <w:rsid w:val="00812408"/>
    <w:rsid w:val="0081283F"/>
    <w:rsid w:val="0081284D"/>
    <w:rsid w:val="00812921"/>
    <w:rsid w:val="00812A10"/>
    <w:rsid w:val="00812D59"/>
    <w:rsid w:val="008132ED"/>
    <w:rsid w:val="00813661"/>
    <w:rsid w:val="00813792"/>
    <w:rsid w:val="00813AF0"/>
    <w:rsid w:val="00813B68"/>
    <w:rsid w:val="00813CAB"/>
    <w:rsid w:val="00813F2C"/>
    <w:rsid w:val="008142EC"/>
    <w:rsid w:val="00814416"/>
    <w:rsid w:val="008146D1"/>
    <w:rsid w:val="00814843"/>
    <w:rsid w:val="00814992"/>
    <w:rsid w:val="00814A56"/>
    <w:rsid w:val="00814B90"/>
    <w:rsid w:val="00814C2E"/>
    <w:rsid w:val="00814CEE"/>
    <w:rsid w:val="00814D24"/>
    <w:rsid w:val="00814E4F"/>
    <w:rsid w:val="00814ECB"/>
    <w:rsid w:val="00815260"/>
    <w:rsid w:val="00815385"/>
    <w:rsid w:val="00815521"/>
    <w:rsid w:val="00815BA4"/>
    <w:rsid w:val="00815BF8"/>
    <w:rsid w:val="00815C02"/>
    <w:rsid w:val="00815C55"/>
    <w:rsid w:val="0081629D"/>
    <w:rsid w:val="00816927"/>
    <w:rsid w:val="00816955"/>
    <w:rsid w:val="0081695A"/>
    <w:rsid w:val="00816B5B"/>
    <w:rsid w:val="00816BCA"/>
    <w:rsid w:val="00816BCE"/>
    <w:rsid w:val="00816CC1"/>
    <w:rsid w:val="00816D31"/>
    <w:rsid w:val="00816D59"/>
    <w:rsid w:val="00816E41"/>
    <w:rsid w:val="00817742"/>
    <w:rsid w:val="008177B6"/>
    <w:rsid w:val="008201DC"/>
    <w:rsid w:val="00820235"/>
    <w:rsid w:val="00820248"/>
    <w:rsid w:val="008204A9"/>
    <w:rsid w:val="0082050B"/>
    <w:rsid w:val="008208DE"/>
    <w:rsid w:val="00820990"/>
    <w:rsid w:val="00820C41"/>
    <w:rsid w:val="00820D7B"/>
    <w:rsid w:val="00820D7F"/>
    <w:rsid w:val="00820E25"/>
    <w:rsid w:val="00820F43"/>
    <w:rsid w:val="00820F50"/>
    <w:rsid w:val="00820F7B"/>
    <w:rsid w:val="00821138"/>
    <w:rsid w:val="00821A95"/>
    <w:rsid w:val="00821B53"/>
    <w:rsid w:val="00821EAE"/>
    <w:rsid w:val="00822296"/>
    <w:rsid w:val="00822620"/>
    <w:rsid w:val="00822814"/>
    <w:rsid w:val="00822971"/>
    <w:rsid w:val="00822FDF"/>
    <w:rsid w:val="0082314B"/>
    <w:rsid w:val="008235A6"/>
    <w:rsid w:val="00823721"/>
    <w:rsid w:val="00823828"/>
    <w:rsid w:val="008238FF"/>
    <w:rsid w:val="00823945"/>
    <w:rsid w:val="00823B14"/>
    <w:rsid w:val="00823FB9"/>
    <w:rsid w:val="0082477F"/>
    <w:rsid w:val="008247C1"/>
    <w:rsid w:val="0082494F"/>
    <w:rsid w:val="00824CC4"/>
    <w:rsid w:val="00824F90"/>
    <w:rsid w:val="0082503B"/>
    <w:rsid w:val="008253FD"/>
    <w:rsid w:val="00825455"/>
    <w:rsid w:val="008256DE"/>
    <w:rsid w:val="008258ED"/>
    <w:rsid w:val="0082593E"/>
    <w:rsid w:val="008259C9"/>
    <w:rsid w:val="00825D16"/>
    <w:rsid w:val="00825EF4"/>
    <w:rsid w:val="008260E9"/>
    <w:rsid w:val="0082628B"/>
    <w:rsid w:val="00826446"/>
    <w:rsid w:val="008265F7"/>
    <w:rsid w:val="00826914"/>
    <w:rsid w:val="00826B08"/>
    <w:rsid w:val="00826B27"/>
    <w:rsid w:val="00826C17"/>
    <w:rsid w:val="00826C2E"/>
    <w:rsid w:val="00826DFD"/>
    <w:rsid w:val="00827218"/>
    <w:rsid w:val="00827644"/>
    <w:rsid w:val="008277FD"/>
    <w:rsid w:val="00827841"/>
    <w:rsid w:val="00827CF2"/>
    <w:rsid w:val="008300D4"/>
    <w:rsid w:val="0083012B"/>
    <w:rsid w:val="00830173"/>
    <w:rsid w:val="008301A0"/>
    <w:rsid w:val="0083059C"/>
    <w:rsid w:val="00830676"/>
    <w:rsid w:val="008308D9"/>
    <w:rsid w:val="00830ACF"/>
    <w:rsid w:val="008310C2"/>
    <w:rsid w:val="00831286"/>
    <w:rsid w:val="008316DD"/>
    <w:rsid w:val="00831842"/>
    <w:rsid w:val="00831C1C"/>
    <w:rsid w:val="00831D1B"/>
    <w:rsid w:val="00831E5E"/>
    <w:rsid w:val="008322AA"/>
    <w:rsid w:val="0083236F"/>
    <w:rsid w:val="008327B5"/>
    <w:rsid w:val="00832B3E"/>
    <w:rsid w:val="00832D6F"/>
    <w:rsid w:val="00832DDF"/>
    <w:rsid w:val="00832E82"/>
    <w:rsid w:val="00832FFE"/>
    <w:rsid w:val="00833034"/>
    <w:rsid w:val="00833142"/>
    <w:rsid w:val="00833400"/>
    <w:rsid w:val="00833464"/>
    <w:rsid w:val="008334C6"/>
    <w:rsid w:val="00833576"/>
    <w:rsid w:val="00833625"/>
    <w:rsid w:val="008339CC"/>
    <w:rsid w:val="00833ED5"/>
    <w:rsid w:val="00833F2D"/>
    <w:rsid w:val="00833F93"/>
    <w:rsid w:val="00833FD8"/>
    <w:rsid w:val="00834088"/>
    <w:rsid w:val="00834134"/>
    <w:rsid w:val="008343B7"/>
    <w:rsid w:val="0083485A"/>
    <w:rsid w:val="00834938"/>
    <w:rsid w:val="00834A40"/>
    <w:rsid w:val="00834AB9"/>
    <w:rsid w:val="00834C5C"/>
    <w:rsid w:val="00834D72"/>
    <w:rsid w:val="00834D88"/>
    <w:rsid w:val="008351BF"/>
    <w:rsid w:val="00835596"/>
    <w:rsid w:val="008355F9"/>
    <w:rsid w:val="00835606"/>
    <w:rsid w:val="00835635"/>
    <w:rsid w:val="00835AF1"/>
    <w:rsid w:val="00835B68"/>
    <w:rsid w:val="00836F3D"/>
    <w:rsid w:val="00837463"/>
    <w:rsid w:val="0083776B"/>
    <w:rsid w:val="008378FC"/>
    <w:rsid w:val="00837931"/>
    <w:rsid w:val="00837A11"/>
    <w:rsid w:val="00837C1D"/>
    <w:rsid w:val="00837D61"/>
    <w:rsid w:val="00837F56"/>
    <w:rsid w:val="0084011C"/>
    <w:rsid w:val="008402A4"/>
    <w:rsid w:val="008403BE"/>
    <w:rsid w:val="0084063F"/>
    <w:rsid w:val="008408F9"/>
    <w:rsid w:val="00840A83"/>
    <w:rsid w:val="00840EBB"/>
    <w:rsid w:val="00841051"/>
    <w:rsid w:val="00841075"/>
    <w:rsid w:val="008411D1"/>
    <w:rsid w:val="00841661"/>
    <w:rsid w:val="00841867"/>
    <w:rsid w:val="00841DE1"/>
    <w:rsid w:val="00841FBC"/>
    <w:rsid w:val="00842473"/>
    <w:rsid w:val="00842569"/>
    <w:rsid w:val="008427DE"/>
    <w:rsid w:val="008429DA"/>
    <w:rsid w:val="008429E4"/>
    <w:rsid w:val="00842A39"/>
    <w:rsid w:val="00842CF1"/>
    <w:rsid w:val="00842D4D"/>
    <w:rsid w:val="00842EA0"/>
    <w:rsid w:val="00842F02"/>
    <w:rsid w:val="00842F0A"/>
    <w:rsid w:val="00842F60"/>
    <w:rsid w:val="00843080"/>
    <w:rsid w:val="008435D9"/>
    <w:rsid w:val="0084398C"/>
    <w:rsid w:val="00843C86"/>
    <w:rsid w:val="00843CC2"/>
    <w:rsid w:val="00843E93"/>
    <w:rsid w:val="0084403C"/>
    <w:rsid w:val="00844266"/>
    <w:rsid w:val="0084427F"/>
    <w:rsid w:val="0084436E"/>
    <w:rsid w:val="008445ED"/>
    <w:rsid w:val="00844662"/>
    <w:rsid w:val="00844887"/>
    <w:rsid w:val="00844C34"/>
    <w:rsid w:val="00844C9C"/>
    <w:rsid w:val="00845360"/>
    <w:rsid w:val="008456F6"/>
    <w:rsid w:val="008457FF"/>
    <w:rsid w:val="008459D9"/>
    <w:rsid w:val="00845A22"/>
    <w:rsid w:val="00845F85"/>
    <w:rsid w:val="00845FF1"/>
    <w:rsid w:val="00846538"/>
    <w:rsid w:val="008465E3"/>
    <w:rsid w:val="00846609"/>
    <w:rsid w:val="00846658"/>
    <w:rsid w:val="008467A2"/>
    <w:rsid w:val="00846845"/>
    <w:rsid w:val="00846921"/>
    <w:rsid w:val="00846CD1"/>
    <w:rsid w:val="00846F06"/>
    <w:rsid w:val="00847306"/>
    <w:rsid w:val="00847360"/>
    <w:rsid w:val="008473EE"/>
    <w:rsid w:val="008474A9"/>
    <w:rsid w:val="00847C1A"/>
    <w:rsid w:val="00847DA8"/>
    <w:rsid w:val="008501D2"/>
    <w:rsid w:val="00850263"/>
    <w:rsid w:val="00850280"/>
    <w:rsid w:val="00850375"/>
    <w:rsid w:val="008504CA"/>
    <w:rsid w:val="0085068C"/>
    <w:rsid w:val="008506F8"/>
    <w:rsid w:val="008508E9"/>
    <w:rsid w:val="00850919"/>
    <w:rsid w:val="00850E11"/>
    <w:rsid w:val="00850E97"/>
    <w:rsid w:val="00851070"/>
    <w:rsid w:val="008510E7"/>
    <w:rsid w:val="0085144B"/>
    <w:rsid w:val="00851454"/>
    <w:rsid w:val="00851478"/>
    <w:rsid w:val="00851628"/>
    <w:rsid w:val="00851656"/>
    <w:rsid w:val="008516D6"/>
    <w:rsid w:val="00851828"/>
    <w:rsid w:val="0085198C"/>
    <w:rsid w:val="00851B3D"/>
    <w:rsid w:val="00851C2D"/>
    <w:rsid w:val="00851E3C"/>
    <w:rsid w:val="00851EDF"/>
    <w:rsid w:val="008521AA"/>
    <w:rsid w:val="0085228E"/>
    <w:rsid w:val="008523F2"/>
    <w:rsid w:val="008525E0"/>
    <w:rsid w:val="00852612"/>
    <w:rsid w:val="00852695"/>
    <w:rsid w:val="008529AB"/>
    <w:rsid w:val="00852AA7"/>
    <w:rsid w:val="00852B6A"/>
    <w:rsid w:val="00852BC7"/>
    <w:rsid w:val="00852DAA"/>
    <w:rsid w:val="00852EBC"/>
    <w:rsid w:val="00853084"/>
    <w:rsid w:val="00853176"/>
    <w:rsid w:val="008533D6"/>
    <w:rsid w:val="00853434"/>
    <w:rsid w:val="00853504"/>
    <w:rsid w:val="008535CD"/>
    <w:rsid w:val="00853A7B"/>
    <w:rsid w:val="00853C11"/>
    <w:rsid w:val="00853EB2"/>
    <w:rsid w:val="00853FE5"/>
    <w:rsid w:val="008540FC"/>
    <w:rsid w:val="00854242"/>
    <w:rsid w:val="00854417"/>
    <w:rsid w:val="0085445E"/>
    <w:rsid w:val="008544F4"/>
    <w:rsid w:val="008545C8"/>
    <w:rsid w:val="008548DC"/>
    <w:rsid w:val="00854E3C"/>
    <w:rsid w:val="00855118"/>
    <w:rsid w:val="008552B7"/>
    <w:rsid w:val="008556E8"/>
    <w:rsid w:val="008557B0"/>
    <w:rsid w:val="0085589F"/>
    <w:rsid w:val="008558D1"/>
    <w:rsid w:val="00855B92"/>
    <w:rsid w:val="00855EB0"/>
    <w:rsid w:val="00856051"/>
    <w:rsid w:val="008562B4"/>
    <w:rsid w:val="0085634A"/>
    <w:rsid w:val="00856443"/>
    <w:rsid w:val="00856B19"/>
    <w:rsid w:val="00856BAE"/>
    <w:rsid w:val="00856CC9"/>
    <w:rsid w:val="00856CEE"/>
    <w:rsid w:val="00856E29"/>
    <w:rsid w:val="00856FA0"/>
    <w:rsid w:val="00856FE1"/>
    <w:rsid w:val="008570C2"/>
    <w:rsid w:val="00857112"/>
    <w:rsid w:val="008571B6"/>
    <w:rsid w:val="008574D0"/>
    <w:rsid w:val="0085794D"/>
    <w:rsid w:val="00857A02"/>
    <w:rsid w:val="00857A55"/>
    <w:rsid w:val="00857AE4"/>
    <w:rsid w:val="00857AEC"/>
    <w:rsid w:val="00857CAA"/>
    <w:rsid w:val="00857E36"/>
    <w:rsid w:val="00857ED0"/>
    <w:rsid w:val="00860355"/>
    <w:rsid w:val="00860458"/>
    <w:rsid w:val="008605D3"/>
    <w:rsid w:val="00860669"/>
    <w:rsid w:val="008606BD"/>
    <w:rsid w:val="00860A78"/>
    <w:rsid w:val="00860A7F"/>
    <w:rsid w:val="00860AB5"/>
    <w:rsid w:val="00860BD7"/>
    <w:rsid w:val="00861096"/>
    <w:rsid w:val="00861375"/>
    <w:rsid w:val="008615B5"/>
    <w:rsid w:val="008619D0"/>
    <w:rsid w:val="00861BC2"/>
    <w:rsid w:val="00861E99"/>
    <w:rsid w:val="0086207B"/>
    <w:rsid w:val="00862439"/>
    <w:rsid w:val="008627A8"/>
    <w:rsid w:val="00862A89"/>
    <w:rsid w:val="00862BA6"/>
    <w:rsid w:val="00862C03"/>
    <w:rsid w:val="00862C44"/>
    <w:rsid w:val="00862E3E"/>
    <w:rsid w:val="00862E6F"/>
    <w:rsid w:val="00862E8B"/>
    <w:rsid w:val="00862FF2"/>
    <w:rsid w:val="0086300D"/>
    <w:rsid w:val="008631D1"/>
    <w:rsid w:val="0086338C"/>
    <w:rsid w:val="0086353D"/>
    <w:rsid w:val="008635FE"/>
    <w:rsid w:val="00863637"/>
    <w:rsid w:val="0086364D"/>
    <w:rsid w:val="00863772"/>
    <w:rsid w:val="00863917"/>
    <w:rsid w:val="00863A37"/>
    <w:rsid w:val="00863A99"/>
    <w:rsid w:val="00863DFC"/>
    <w:rsid w:val="00863FA1"/>
    <w:rsid w:val="00864086"/>
    <w:rsid w:val="00864153"/>
    <w:rsid w:val="008642CF"/>
    <w:rsid w:val="008644A3"/>
    <w:rsid w:val="008644E3"/>
    <w:rsid w:val="00864537"/>
    <w:rsid w:val="00864576"/>
    <w:rsid w:val="00864668"/>
    <w:rsid w:val="008646B3"/>
    <w:rsid w:val="0086484E"/>
    <w:rsid w:val="008650BC"/>
    <w:rsid w:val="008651AA"/>
    <w:rsid w:val="00865206"/>
    <w:rsid w:val="00865363"/>
    <w:rsid w:val="0086584E"/>
    <w:rsid w:val="008658D3"/>
    <w:rsid w:val="008658E9"/>
    <w:rsid w:val="008658F0"/>
    <w:rsid w:val="0086594F"/>
    <w:rsid w:val="00865D70"/>
    <w:rsid w:val="00865F61"/>
    <w:rsid w:val="00865F69"/>
    <w:rsid w:val="00866798"/>
    <w:rsid w:val="00866890"/>
    <w:rsid w:val="00866973"/>
    <w:rsid w:val="00866D0E"/>
    <w:rsid w:val="00867035"/>
    <w:rsid w:val="0086704E"/>
    <w:rsid w:val="0086714B"/>
    <w:rsid w:val="00867676"/>
    <w:rsid w:val="008676FE"/>
    <w:rsid w:val="00867A2E"/>
    <w:rsid w:val="00867DF0"/>
    <w:rsid w:val="00870017"/>
    <w:rsid w:val="00870319"/>
    <w:rsid w:val="0087062F"/>
    <w:rsid w:val="00870C98"/>
    <w:rsid w:val="00870CF4"/>
    <w:rsid w:val="00870D00"/>
    <w:rsid w:val="00870D95"/>
    <w:rsid w:val="00870E79"/>
    <w:rsid w:val="0087102A"/>
    <w:rsid w:val="00871078"/>
    <w:rsid w:val="008710AE"/>
    <w:rsid w:val="0087124E"/>
    <w:rsid w:val="00871325"/>
    <w:rsid w:val="00871510"/>
    <w:rsid w:val="0087166E"/>
    <w:rsid w:val="008716E4"/>
    <w:rsid w:val="00871865"/>
    <w:rsid w:val="00871A26"/>
    <w:rsid w:val="00871ACF"/>
    <w:rsid w:val="00871C64"/>
    <w:rsid w:val="00871CBD"/>
    <w:rsid w:val="00871D4D"/>
    <w:rsid w:val="00871DED"/>
    <w:rsid w:val="00871F2A"/>
    <w:rsid w:val="00872032"/>
    <w:rsid w:val="008720DB"/>
    <w:rsid w:val="008726B3"/>
    <w:rsid w:val="0087288E"/>
    <w:rsid w:val="008729DD"/>
    <w:rsid w:val="00872B97"/>
    <w:rsid w:val="00872E7F"/>
    <w:rsid w:val="00873083"/>
    <w:rsid w:val="008731F2"/>
    <w:rsid w:val="00873706"/>
    <w:rsid w:val="008737F6"/>
    <w:rsid w:val="00873827"/>
    <w:rsid w:val="008738D6"/>
    <w:rsid w:val="008739FC"/>
    <w:rsid w:val="00874104"/>
    <w:rsid w:val="00874291"/>
    <w:rsid w:val="008744D9"/>
    <w:rsid w:val="0087455F"/>
    <w:rsid w:val="00874607"/>
    <w:rsid w:val="00874755"/>
    <w:rsid w:val="008748D2"/>
    <w:rsid w:val="008749D5"/>
    <w:rsid w:val="00874C3A"/>
    <w:rsid w:val="00874C56"/>
    <w:rsid w:val="00874D07"/>
    <w:rsid w:val="00875219"/>
    <w:rsid w:val="00875250"/>
    <w:rsid w:val="0087567B"/>
    <w:rsid w:val="0087570C"/>
    <w:rsid w:val="00875729"/>
    <w:rsid w:val="00875827"/>
    <w:rsid w:val="00875878"/>
    <w:rsid w:val="008758D3"/>
    <w:rsid w:val="00875B63"/>
    <w:rsid w:val="0087610B"/>
    <w:rsid w:val="0087616D"/>
    <w:rsid w:val="0087653C"/>
    <w:rsid w:val="0087673A"/>
    <w:rsid w:val="008767C5"/>
    <w:rsid w:val="00876EF4"/>
    <w:rsid w:val="00877074"/>
    <w:rsid w:val="008774D1"/>
    <w:rsid w:val="008778A0"/>
    <w:rsid w:val="008778C7"/>
    <w:rsid w:val="008778D7"/>
    <w:rsid w:val="00877942"/>
    <w:rsid w:val="00877A36"/>
    <w:rsid w:val="00877B78"/>
    <w:rsid w:val="00877BC2"/>
    <w:rsid w:val="00877D8A"/>
    <w:rsid w:val="00877DAF"/>
    <w:rsid w:val="008800F6"/>
    <w:rsid w:val="008801D6"/>
    <w:rsid w:val="0088056E"/>
    <w:rsid w:val="00880E29"/>
    <w:rsid w:val="00880E2D"/>
    <w:rsid w:val="00880FAC"/>
    <w:rsid w:val="00881016"/>
    <w:rsid w:val="00881076"/>
    <w:rsid w:val="008811ED"/>
    <w:rsid w:val="00881209"/>
    <w:rsid w:val="008814D6"/>
    <w:rsid w:val="0088157C"/>
    <w:rsid w:val="008817FB"/>
    <w:rsid w:val="008818DE"/>
    <w:rsid w:val="00881CD5"/>
    <w:rsid w:val="00881E78"/>
    <w:rsid w:val="0088201E"/>
    <w:rsid w:val="00882366"/>
    <w:rsid w:val="00882462"/>
    <w:rsid w:val="008824EC"/>
    <w:rsid w:val="008827C6"/>
    <w:rsid w:val="00882953"/>
    <w:rsid w:val="008829AC"/>
    <w:rsid w:val="00882C3E"/>
    <w:rsid w:val="00882DD1"/>
    <w:rsid w:val="00882E87"/>
    <w:rsid w:val="00882F49"/>
    <w:rsid w:val="00882F93"/>
    <w:rsid w:val="00882FB0"/>
    <w:rsid w:val="008830CA"/>
    <w:rsid w:val="00883222"/>
    <w:rsid w:val="0088326F"/>
    <w:rsid w:val="008835AE"/>
    <w:rsid w:val="00883604"/>
    <w:rsid w:val="00883A8B"/>
    <w:rsid w:val="00883B62"/>
    <w:rsid w:val="00883D15"/>
    <w:rsid w:val="008843A8"/>
    <w:rsid w:val="008843DF"/>
    <w:rsid w:val="0088454E"/>
    <w:rsid w:val="008846A4"/>
    <w:rsid w:val="00884711"/>
    <w:rsid w:val="00884801"/>
    <w:rsid w:val="00884A63"/>
    <w:rsid w:val="00884B68"/>
    <w:rsid w:val="00884CF9"/>
    <w:rsid w:val="00884D97"/>
    <w:rsid w:val="00884E6D"/>
    <w:rsid w:val="00884F60"/>
    <w:rsid w:val="00885040"/>
    <w:rsid w:val="008850C6"/>
    <w:rsid w:val="0088517A"/>
    <w:rsid w:val="00885362"/>
    <w:rsid w:val="008853D1"/>
    <w:rsid w:val="00885752"/>
    <w:rsid w:val="008859CB"/>
    <w:rsid w:val="00885A9E"/>
    <w:rsid w:val="00885CD9"/>
    <w:rsid w:val="00885CFE"/>
    <w:rsid w:val="00886057"/>
    <w:rsid w:val="008862A1"/>
    <w:rsid w:val="008863C2"/>
    <w:rsid w:val="008863F0"/>
    <w:rsid w:val="008865F9"/>
    <w:rsid w:val="00886730"/>
    <w:rsid w:val="008867BA"/>
    <w:rsid w:val="0088687A"/>
    <w:rsid w:val="00886A28"/>
    <w:rsid w:val="00886B7B"/>
    <w:rsid w:val="00886CAD"/>
    <w:rsid w:val="00886D7C"/>
    <w:rsid w:val="00886E01"/>
    <w:rsid w:val="008873E9"/>
    <w:rsid w:val="008876F6"/>
    <w:rsid w:val="00887863"/>
    <w:rsid w:val="008878D0"/>
    <w:rsid w:val="00887A94"/>
    <w:rsid w:val="00887A9B"/>
    <w:rsid w:val="00887B34"/>
    <w:rsid w:val="00887CE3"/>
    <w:rsid w:val="00887D7C"/>
    <w:rsid w:val="00887EEB"/>
    <w:rsid w:val="00890207"/>
    <w:rsid w:val="0089035E"/>
    <w:rsid w:val="0089045D"/>
    <w:rsid w:val="00890943"/>
    <w:rsid w:val="00891763"/>
    <w:rsid w:val="008918A9"/>
    <w:rsid w:val="008918AA"/>
    <w:rsid w:val="00891B53"/>
    <w:rsid w:val="00891BA4"/>
    <w:rsid w:val="00891F4D"/>
    <w:rsid w:val="00891FB1"/>
    <w:rsid w:val="008922A5"/>
    <w:rsid w:val="0089241C"/>
    <w:rsid w:val="00892599"/>
    <w:rsid w:val="008928AF"/>
    <w:rsid w:val="00892AEE"/>
    <w:rsid w:val="00892B04"/>
    <w:rsid w:val="00892C74"/>
    <w:rsid w:val="00892ECB"/>
    <w:rsid w:val="00892FB6"/>
    <w:rsid w:val="0089360A"/>
    <w:rsid w:val="00893634"/>
    <w:rsid w:val="0089380B"/>
    <w:rsid w:val="00893928"/>
    <w:rsid w:val="00893BFC"/>
    <w:rsid w:val="00893EA9"/>
    <w:rsid w:val="00894155"/>
    <w:rsid w:val="00894548"/>
    <w:rsid w:val="00894725"/>
    <w:rsid w:val="00894AFF"/>
    <w:rsid w:val="00894BB6"/>
    <w:rsid w:val="00894D48"/>
    <w:rsid w:val="00894E68"/>
    <w:rsid w:val="00895062"/>
    <w:rsid w:val="008950FA"/>
    <w:rsid w:val="00895203"/>
    <w:rsid w:val="008952B6"/>
    <w:rsid w:val="0089538E"/>
    <w:rsid w:val="008954F3"/>
    <w:rsid w:val="008955E0"/>
    <w:rsid w:val="00895763"/>
    <w:rsid w:val="00895872"/>
    <w:rsid w:val="00895AFA"/>
    <w:rsid w:val="00895C2F"/>
    <w:rsid w:val="00895D4E"/>
    <w:rsid w:val="00895D91"/>
    <w:rsid w:val="00895E1D"/>
    <w:rsid w:val="00895E23"/>
    <w:rsid w:val="00896178"/>
    <w:rsid w:val="008961C1"/>
    <w:rsid w:val="0089631F"/>
    <w:rsid w:val="00896655"/>
    <w:rsid w:val="00896763"/>
    <w:rsid w:val="00896899"/>
    <w:rsid w:val="0089691E"/>
    <w:rsid w:val="00896AD7"/>
    <w:rsid w:val="00896AE1"/>
    <w:rsid w:val="00896E22"/>
    <w:rsid w:val="00896EF0"/>
    <w:rsid w:val="008972C0"/>
    <w:rsid w:val="008974F5"/>
    <w:rsid w:val="00897A07"/>
    <w:rsid w:val="00897A52"/>
    <w:rsid w:val="00897C5D"/>
    <w:rsid w:val="00897D37"/>
    <w:rsid w:val="00897D8C"/>
    <w:rsid w:val="008A014D"/>
    <w:rsid w:val="008A0329"/>
    <w:rsid w:val="008A03E4"/>
    <w:rsid w:val="008A0479"/>
    <w:rsid w:val="008A04B9"/>
    <w:rsid w:val="008A04E2"/>
    <w:rsid w:val="008A0511"/>
    <w:rsid w:val="008A065A"/>
    <w:rsid w:val="008A07C0"/>
    <w:rsid w:val="008A0BDB"/>
    <w:rsid w:val="008A0FE5"/>
    <w:rsid w:val="008A13A8"/>
    <w:rsid w:val="008A144E"/>
    <w:rsid w:val="008A1728"/>
    <w:rsid w:val="008A1936"/>
    <w:rsid w:val="008A1AF1"/>
    <w:rsid w:val="008A1C44"/>
    <w:rsid w:val="008A1C6E"/>
    <w:rsid w:val="008A1D22"/>
    <w:rsid w:val="008A1E39"/>
    <w:rsid w:val="008A1F3D"/>
    <w:rsid w:val="008A20DE"/>
    <w:rsid w:val="008A22B2"/>
    <w:rsid w:val="008A260C"/>
    <w:rsid w:val="008A2AE4"/>
    <w:rsid w:val="008A2C0B"/>
    <w:rsid w:val="008A2C17"/>
    <w:rsid w:val="008A2C83"/>
    <w:rsid w:val="008A35B9"/>
    <w:rsid w:val="008A35D6"/>
    <w:rsid w:val="008A36FF"/>
    <w:rsid w:val="008A3741"/>
    <w:rsid w:val="008A3834"/>
    <w:rsid w:val="008A391F"/>
    <w:rsid w:val="008A3A6F"/>
    <w:rsid w:val="008A3B40"/>
    <w:rsid w:val="008A3B44"/>
    <w:rsid w:val="008A3CA8"/>
    <w:rsid w:val="008A3DB5"/>
    <w:rsid w:val="008A3E74"/>
    <w:rsid w:val="008A3FC8"/>
    <w:rsid w:val="008A4315"/>
    <w:rsid w:val="008A4396"/>
    <w:rsid w:val="008A4A3C"/>
    <w:rsid w:val="008A4ADA"/>
    <w:rsid w:val="008A4D84"/>
    <w:rsid w:val="008A4EEE"/>
    <w:rsid w:val="008A5157"/>
    <w:rsid w:val="008A51AC"/>
    <w:rsid w:val="008A52A9"/>
    <w:rsid w:val="008A57E2"/>
    <w:rsid w:val="008A59EC"/>
    <w:rsid w:val="008A5ABF"/>
    <w:rsid w:val="008A5AF5"/>
    <w:rsid w:val="008A5C63"/>
    <w:rsid w:val="008A5D60"/>
    <w:rsid w:val="008A611F"/>
    <w:rsid w:val="008A63FA"/>
    <w:rsid w:val="008A6A6F"/>
    <w:rsid w:val="008A6A8C"/>
    <w:rsid w:val="008A6AC3"/>
    <w:rsid w:val="008A6D00"/>
    <w:rsid w:val="008A700F"/>
    <w:rsid w:val="008A703A"/>
    <w:rsid w:val="008A71CF"/>
    <w:rsid w:val="008A7770"/>
    <w:rsid w:val="008A782C"/>
    <w:rsid w:val="008A7A9D"/>
    <w:rsid w:val="008A7D14"/>
    <w:rsid w:val="008B0303"/>
    <w:rsid w:val="008B05A0"/>
    <w:rsid w:val="008B078F"/>
    <w:rsid w:val="008B08D7"/>
    <w:rsid w:val="008B08E9"/>
    <w:rsid w:val="008B0AAE"/>
    <w:rsid w:val="008B0B02"/>
    <w:rsid w:val="008B0DEF"/>
    <w:rsid w:val="008B0FA0"/>
    <w:rsid w:val="008B12AD"/>
    <w:rsid w:val="008B12E9"/>
    <w:rsid w:val="008B12EF"/>
    <w:rsid w:val="008B1433"/>
    <w:rsid w:val="008B1803"/>
    <w:rsid w:val="008B1974"/>
    <w:rsid w:val="008B19C6"/>
    <w:rsid w:val="008B19ED"/>
    <w:rsid w:val="008B1AFA"/>
    <w:rsid w:val="008B1F4B"/>
    <w:rsid w:val="008B1FDA"/>
    <w:rsid w:val="008B2006"/>
    <w:rsid w:val="008B20BE"/>
    <w:rsid w:val="008B2184"/>
    <w:rsid w:val="008B227C"/>
    <w:rsid w:val="008B253D"/>
    <w:rsid w:val="008B27E7"/>
    <w:rsid w:val="008B2957"/>
    <w:rsid w:val="008B2AD9"/>
    <w:rsid w:val="008B2B76"/>
    <w:rsid w:val="008B2B81"/>
    <w:rsid w:val="008B2E88"/>
    <w:rsid w:val="008B32EF"/>
    <w:rsid w:val="008B340E"/>
    <w:rsid w:val="008B345B"/>
    <w:rsid w:val="008B3697"/>
    <w:rsid w:val="008B380F"/>
    <w:rsid w:val="008B39E6"/>
    <w:rsid w:val="008B3A1B"/>
    <w:rsid w:val="008B3C47"/>
    <w:rsid w:val="008B3C5B"/>
    <w:rsid w:val="008B3D00"/>
    <w:rsid w:val="008B3D84"/>
    <w:rsid w:val="008B3F84"/>
    <w:rsid w:val="008B3FCB"/>
    <w:rsid w:val="008B4020"/>
    <w:rsid w:val="008B4096"/>
    <w:rsid w:val="008B411A"/>
    <w:rsid w:val="008B412C"/>
    <w:rsid w:val="008B4647"/>
    <w:rsid w:val="008B47C6"/>
    <w:rsid w:val="008B4938"/>
    <w:rsid w:val="008B49DD"/>
    <w:rsid w:val="008B4E5C"/>
    <w:rsid w:val="008B4E98"/>
    <w:rsid w:val="008B510C"/>
    <w:rsid w:val="008B5267"/>
    <w:rsid w:val="008B5623"/>
    <w:rsid w:val="008B5B04"/>
    <w:rsid w:val="008B5D1D"/>
    <w:rsid w:val="008B5DA8"/>
    <w:rsid w:val="008B5E4E"/>
    <w:rsid w:val="008B5EB3"/>
    <w:rsid w:val="008B5F0B"/>
    <w:rsid w:val="008B62B1"/>
    <w:rsid w:val="008B6479"/>
    <w:rsid w:val="008B665F"/>
    <w:rsid w:val="008B6813"/>
    <w:rsid w:val="008B6927"/>
    <w:rsid w:val="008B6A71"/>
    <w:rsid w:val="008B6F51"/>
    <w:rsid w:val="008B7307"/>
    <w:rsid w:val="008B7480"/>
    <w:rsid w:val="008B7573"/>
    <w:rsid w:val="008B75CF"/>
    <w:rsid w:val="008B76CE"/>
    <w:rsid w:val="008B76FB"/>
    <w:rsid w:val="008B77FB"/>
    <w:rsid w:val="008B78EE"/>
    <w:rsid w:val="008B7E49"/>
    <w:rsid w:val="008B7ED5"/>
    <w:rsid w:val="008B7FBE"/>
    <w:rsid w:val="008C015F"/>
    <w:rsid w:val="008C0161"/>
    <w:rsid w:val="008C0213"/>
    <w:rsid w:val="008C02AF"/>
    <w:rsid w:val="008C0745"/>
    <w:rsid w:val="008C0C09"/>
    <w:rsid w:val="008C0DCC"/>
    <w:rsid w:val="008C0FA5"/>
    <w:rsid w:val="008C1049"/>
    <w:rsid w:val="008C115F"/>
    <w:rsid w:val="008C1594"/>
    <w:rsid w:val="008C165A"/>
    <w:rsid w:val="008C186F"/>
    <w:rsid w:val="008C19DA"/>
    <w:rsid w:val="008C1ADC"/>
    <w:rsid w:val="008C1C98"/>
    <w:rsid w:val="008C201C"/>
    <w:rsid w:val="008C2873"/>
    <w:rsid w:val="008C2898"/>
    <w:rsid w:val="008C291D"/>
    <w:rsid w:val="008C2AAA"/>
    <w:rsid w:val="008C2ADB"/>
    <w:rsid w:val="008C2F84"/>
    <w:rsid w:val="008C2FE1"/>
    <w:rsid w:val="008C3298"/>
    <w:rsid w:val="008C33DC"/>
    <w:rsid w:val="008C341E"/>
    <w:rsid w:val="008C3785"/>
    <w:rsid w:val="008C39D7"/>
    <w:rsid w:val="008C3C1A"/>
    <w:rsid w:val="008C3C65"/>
    <w:rsid w:val="008C3C74"/>
    <w:rsid w:val="008C3E7B"/>
    <w:rsid w:val="008C3FBC"/>
    <w:rsid w:val="008C421E"/>
    <w:rsid w:val="008C43FC"/>
    <w:rsid w:val="008C4666"/>
    <w:rsid w:val="008C466C"/>
    <w:rsid w:val="008C498F"/>
    <w:rsid w:val="008C4A15"/>
    <w:rsid w:val="008C4B85"/>
    <w:rsid w:val="008C4E29"/>
    <w:rsid w:val="008C4E50"/>
    <w:rsid w:val="008C50D2"/>
    <w:rsid w:val="008C5254"/>
    <w:rsid w:val="008C5391"/>
    <w:rsid w:val="008C539E"/>
    <w:rsid w:val="008C53B0"/>
    <w:rsid w:val="008C5675"/>
    <w:rsid w:val="008C572F"/>
    <w:rsid w:val="008C59EF"/>
    <w:rsid w:val="008C5ACF"/>
    <w:rsid w:val="008C5B78"/>
    <w:rsid w:val="008C5BB0"/>
    <w:rsid w:val="008C5D2C"/>
    <w:rsid w:val="008C608C"/>
    <w:rsid w:val="008C6261"/>
    <w:rsid w:val="008C643F"/>
    <w:rsid w:val="008C661F"/>
    <w:rsid w:val="008C6C85"/>
    <w:rsid w:val="008C6DCB"/>
    <w:rsid w:val="008C6F4D"/>
    <w:rsid w:val="008C70CB"/>
    <w:rsid w:val="008C7348"/>
    <w:rsid w:val="008C73A8"/>
    <w:rsid w:val="008C7673"/>
    <w:rsid w:val="008C76AC"/>
    <w:rsid w:val="008C7778"/>
    <w:rsid w:val="008D002D"/>
    <w:rsid w:val="008D00E3"/>
    <w:rsid w:val="008D02EE"/>
    <w:rsid w:val="008D04EF"/>
    <w:rsid w:val="008D04FF"/>
    <w:rsid w:val="008D07CE"/>
    <w:rsid w:val="008D08C1"/>
    <w:rsid w:val="008D0983"/>
    <w:rsid w:val="008D09A9"/>
    <w:rsid w:val="008D0BA1"/>
    <w:rsid w:val="008D0D4C"/>
    <w:rsid w:val="008D0F6C"/>
    <w:rsid w:val="008D0FC6"/>
    <w:rsid w:val="008D1009"/>
    <w:rsid w:val="008D1532"/>
    <w:rsid w:val="008D1541"/>
    <w:rsid w:val="008D15F4"/>
    <w:rsid w:val="008D18ED"/>
    <w:rsid w:val="008D190B"/>
    <w:rsid w:val="008D1A97"/>
    <w:rsid w:val="008D1B36"/>
    <w:rsid w:val="008D1B8D"/>
    <w:rsid w:val="008D1C34"/>
    <w:rsid w:val="008D1CF3"/>
    <w:rsid w:val="008D203C"/>
    <w:rsid w:val="008D20F5"/>
    <w:rsid w:val="008D2105"/>
    <w:rsid w:val="008D21CB"/>
    <w:rsid w:val="008D2320"/>
    <w:rsid w:val="008D2326"/>
    <w:rsid w:val="008D2328"/>
    <w:rsid w:val="008D283B"/>
    <w:rsid w:val="008D297F"/>
    <w:rsid w:val="008D2A9D"/>
    <w:rsid w:val="008D2AAF"/>
    <w:rsid w:val="008D2ABB"/>
    <w:rsid w:val="008D389B"/>
    <w:rsid w:val="008D3B0E"/>
    <w:rsid w:val="008D3EEA"/>
    <w:rsid w:val="008D45B6"/>
    <w:rsid w:val="008D45D9"/>
    <w:rsid w:val="008D483F"/>
    <w:rsid w:val="008D4868"/>
    <w:rsid w:val="008D4C35"/>
    <w:rsid w:val="008D4EF1"/>
    <w:rsid w:val="008D5613"/>
    <w:rsid w:val="008D5753"/>
    <w:rsid w:val="008D5E36"/>
    <w:rsid w:val="008D6146"/>
    <w:rsid w:val="008D6414"/>
    <w:rsid w:val="008D6919"/>
    <w:rsid w:val="008D695D"/>
    <w:rsid w:val="008D6AC7"/>
    <w:rsid w:val="008D6BC8"/>
    <w:rsid w:val="008D6C36"/>
    <w:rsid w:val="008D6D17"/>
    <w:rsid w:val="008D6DF8"/>
    <w:rsid w:val="008D71DC"/>
    <w:rsid w:val="008D7525"/>
    <w:rsid w:val="008D754F"/>
    <w:rsid w:val="008D79AD"/>
    <w:rsid w:val="008D7ACC"/>
    <w:rsid w:val="008E0075"/>
    <w:rsid w:val="008E0201"/>
    <w:rsid w:val="008E03EF"/>
    <w:rsid w:val="008E056E"/>
    <w:rsid w:val="008E093B"/>
    <w:rsid w:val="008E0ACC"/>
    <w:rsid w:val="008E0B23"/>
    <w:rsid w:val="008E0E6B"/>
    <w:rsid w:val="008E123E"/>
    <w:rsid w:val="008E130F"/>
    <w:rsid w:val="008E146E"/>
    <w:rsid w:val="008E1688"/>
    <w:rsid w:val="008E1B0F"/>
    <w:rsid w:val="008E1D5F"/>
    <w:rsid w:val="008E1EF0"/>
    <w:rsid w:val="008E2021"/>
    <w:rsid w:val="008E24E2"/>
    <w:rsid w:val="008E2582"/>
    <w:rsid w:val="008E25AB"/>
    <w:rsid w:val="008E26A6"/>
    <w:rsid w:val="008E273A"/>
    <w:rsid w:val="008E295F"/>
    <w:rsid w:val="008E2A68"/>
    <w:rsid w:val="008E2D39"/>
    <w:rsid w:val="008E2F9F"/>
    <w:rsid w:val="008E2FE4"/>
    <w:rsid w:val="008E329B"/>
    <w:rsid w:val="008E36BB"/>
    <w:rsid w:val="008E3D72"/>
    <w:rsid w:val="008E3DFD"/>
    <w:rsid w:val="008E3FC5"/>
    <w:rsid w:val="008E3FD1"/>
    <w:rsid w:val="008E4017"/>
    <w:rsid w:val="008E4053"/>
    <w:rsid w:val="008E4923"/>
    <w:rsid w:val="008E4969"/>
    <w:rsid w:val="008E49D2"/>
    <w:rsid w:val="008E4D4F"/>
    <w:rsid w:val="008E5018"/>
    <w:rsid w:val="008E52DC"/>
    <w:rsid w:val="008E5472"/>
    <w:rsid w:val="008E552E"/>
    <w:rsid w:val="008E55B6"/>
    <w:rsid w:val="008E5892"/>
    <w:rsid w:val="008E5930"/>
    <w:rsid w:val="008E5C86"/>
    <w:rsid w:val="008E5C89"/>
    <w:rsid w:val="008E6081"/>
    <w:rsid w:val="008E6167"/>
    <w:rsid w:val="008E6284"/>
    <w:rsid w:val="008E6324"/>
    <w:rsid w:val="008E673B"/>
    <w:rsid w:val="008E6785"/>
    <w:rsid w:val="008E679A"/>
    <w:rsid w:val="008E6B8D"/>
    <w:rsid w:val="008E6D8E"/>
    <w:rsid w:val="008E7079"/>
    <w:rsid w:val="008E77F6"/>
    <w:rsid w:val="008E78F3"/>
    <w:rsid w:val="008E7B76"/>
    <w:rsid w:val="008E7CE8"/>
    <w:rsid w:val="008ED3FB"/>
    <w:rsid w:val="008F01E6"/>
    <w:rsid w:val="008F0AF6"/>
    <w:rsid w:val="008F0E32"/>
    <w:rsid w:val="008F0FB8"/>
    <w:rsid w:val="008F11EA"/>
    <w:rsid w:val="008F1201"/>
    <w:rsid w:val="008F12C9"/>
    <w:rsid w:val="008F149E"/>
    <w:rsid w:val="008F1581"/>
    <w:rsid w:val="008F15D7"/>
    <w:rsid w:val="008F187B"/>
    <w:rsid w:val="008F1980"/>
    <w:rsid w:val="008F1A70"/>
    <w:rsid w:val="008F1ACF"/>
    <w:rsid w:val="008F1B32"/>
    <w:rsid w:val="008F1BEE"/>
    <w:rsid w:val="008F1CEC"/>
    <w:rsid w:val="008F1DC2"/>
    <w:rsid w:val="008F1EA9"/>
    <w:rsid w:val="008F1FA4"/>
    <w:rsid w:val="008F2032"/>
    <w:rsid w:val="008F2115"/>
    <w:rsid w:val="008F21B6"/>
    <w:rsid w:val="008F2441"/>
    <w:rsid w:val="008F269C"/>
    <w:rsid w:val="008F26B0"/>
    <w:rsid w:val="008F278D"/>
    <w:rsid w:val="008F27FD"/>
    <w:rsid w:val="008F2F27"/>
    <w:rsid w:val="008F3476"/>
    <w:rsid w:val="008F36EA"/>
    <w:rsid w:val="008F3A63"/>
    <w:rsid w:val="008F3AF3"/>
    <w:rsid w:val="008F40BF"/>
    <w:rsid w:val="008F4124"/>
    <w:rsid w:val="008F4487"/>
    <w:rsid w:val="008F44BF"/>
    <w:rsid w:val="008F478D"/>
    <w:rsid w:val="008F4B44"/>
    <w:rsid w:val="008F4CAB"/>
    <w:rsid w:val="008F4CEF"/>
    <w:rsid w:val="008F4E12"/>
    <w:rsid w:val="008F4E84"/>
    <w:rsid w:val="008F5047"/>
    <w:rsid w:val="008F5069"/>
    <w:rsid w:val="008F5135"/>
    <w:rsid w:val="008F51C6"/>
    <w:rsid w:val="008F53D8"/>
    <w:rsid w:val="008F5440"/>
    <w:rsid w:val="008F55BB"/>
    <w:rsid w:val="008F5641"/>
    <w:rsid w:val="008F568E"/>
    <w:rsid w:val="008F59B4"/>
    <w:rsid w:val="008F59EA"/>
    <w:rsid w:val="008F630C"/>
    <w:rsid w:val="008F6342"/>
    <w:rsid w:val="008F64C1"/>
    <w:rsid w:val="008F656D"/>
    <w:rsid w:val="008F676F"/>
    <w:rsid w:val="008F67E7"/>
    <w:rsid w:val="008F6E52"/>
    <w:rsid w:val="008F7399"/>
    <w:rsid w:val="008F7604"/>
    <w:rsid w:val="008F7776"/>
    <w:rsid w:val="008F7915"/>
    <w:rsid w:val="008F794D"/>
    <w:rsid w:val="008F7BEA"/>
    <w:rsid w:val="008F7D2B"/>
    <w:rsid w:val="008F7DCE"/>
    <w:rsid w:val="008F7F3A"/>
    <w:rsid w:val="008F7F77"/>
    <w:rsid w:val="008F7F8B"/>
    <w:rsid w:val="008F7FAE"/>
    <w:rsid w:val="00900601"/>
    <w:rsid w:val="00900631"/>
    <w:rsid w:val="00900688"/>
    <w:rsid w:val="00900789"/>
    <w:rsid w:val="009009B4"/>
    <w:rsid w:val="00900B60"/>
    <w:rsid w:val="00900D3E"/>
    <w:rsid w:val="0090116E"/>
    <w:rsid w:val="009011FB"/>
    <w:rsid w:val="00901211"/>
    <w:rsid w:val="00901720"/>
    <w:rsid w:val="009018A2"/>
    <w:rsid w:val="00901910"/>
    <w:rsid w:val="00901977"/>
    <w:rsid w:val="00901A24"/>
    <w:rsid w:val="00901CDC"/>
    <w:rsid w:val="00901E53"/>
    <w:rsid w:val="00901EE2"/>
    <w:rsid w:val="00902114"/>
    <w:rsid w:val="00902387"/>
    <w:rsid w:val="009023BF"/>
    <w:rsid w:val="0090246E"/>
    <w:rsid w:val="0090279A"/>
    <w:rsid w:val="00902B17"/>
    <w:rsid w:val="00902C85"/>
    <w:rsid w:val="00902DB7"/>
    <w:rsid w:val="00903297"/>
    <w:rsid w:val="009032F9"/>
    <w:rsid w:val="00903701"/>
    <w:rsid w:val="0090376A"/>
    <w:rsid w:val="00903D7B"/>
    <w:rsid w:val="00903F8D"/>
    <w:rsid w:val="00904071"/>
    <w:rsid w:val="00904631"/>
    <w:rsid w:val="009047E3"/>
    <w:rsid w:val="00904803"/>
    <w:rsid w:val="00904AB7"/>
    <w:rsid w:val="00905461"/>
    <w:rsid w:val="00905987"/>
    <w:rsid w:val="00905ABE"/>
    <w:rsid w:val="00905D5C"/>
    <w:rsid w:val="00905DF7"/>
    <w:rsid w:val="00905FF7"/>
    <w:rsid w:val="0090612F"/>
    <w:rsid w:val="00906153"/>
    <w:rsid w:val="00906657"/>
    <w:rsid w:val="009066AD"/>
    <w:rsid w:val="0090686F"/>
    <w:rsid w:val="00906B6A"/>
    <w:rsid w:val="00906F79"/>
    <w:rsid w:val="00906F82"/>
    <w:rsid w:val="00907048"/>
    <w:rsid w:val="009075CA"/>
    <w:rsid w:val="009075D7"/>
    <w:rsid w:val="0090772A"/>
    <w:rsid w:val="009077D0"/>
    <w:rsid w:val="009078AD"/>
    <w:rsid w:val="009078CA"/>
    <w:rsid w:val="00907DC7"/>
    <w:rsid w:val="00910128"/>
    <w:rsid w:val="009101C8"/>
    <w:rsid w:val="009102B1"/>
    <w:rsid w:val="00910320"/>
    <w:rsid w:val="00910551"/>
    <w:rsid w:val="00910B5D"/>
    <w:rsid w:val="00910E53"/>
    <w:rsid w:val="00910EAE"/>
    <w:rsid w:val="00910FB4"/>
    <w:rsid w:val="0091122F"/>
    <w:rsid w:val="0091132D"/>
    <w:rsid w:val="009116FA"/>
    <w:rsid w:val="0091180E"/>
    <w:rsid w:val="00911A51"/>
    <w:rsid w:val="00911B37"/>
    <w:rsid w:val="00911B72"/>
    <w:rsid w:val="00911C80"/>
    <w:rsid w:val="00911F4E"/>
    <w:rsid w:val="00911FA9"/>
    <w:rsid w:val="00912415"/>
    <w:rsid w:val="00912522"/>
    <w:rsid w:val="00912594"/>
    <w:rsid w:val="009125AC"/>
    <w:rsid w:val="009125DC"/>
    <w:rsid w:val="009128A4"/>
    <w:rsid w:val="00912FB4"/>
    <w:rsid w:val="00913278"/>
    <w:rsid w:val="009135FB"/>
    <w:rsid w:val="0091362F"/>
    <w:rsid w:val="00913708"/>
    <w:rsid w:val="0091384E"/>
    <w:rsid w:val="0091387F"/>
    <w:rsid w:val="009138F3"/>
    <w:rsid w:val="00913907"/>
    <w:rsid w:val="009139EF"/>
    <w:rsid w:val="00913B79"/>
    <w:rsid w:val="00913E8C"/>
    <w:rsid w:val="00913EB8"/>
    <w:rsid w:val="00913F73"/>
    <w:rsid w:val="00914147"/>
    <w:rsid w:val="0091436A"/>
    <w:rsid w:val="009145C3"/>
    <w:rsid w:val="009145C8"/>
    <w:rsid w:val="009146F7"/>
    <w:rsid w:val="0091483E"/>
    <w:rsid w:val="009148A6"/>
    <w:rsid w:val="0091493C"/>
    <w:rsid w:val="009149DF"/>
    <w:rsid w:val="00914A19"/>
    <w:rsid w:val="00914BEB"/>
    <w:rsid w:val="00914E42"/>
    <w:rsid w:val="00914F18"/>
    <w:rsid w:val="009150CB"/>
    <w:rsid w:val="00915117"/>
    <w:rsid w:val="0091532A"/>
    <w:rsid w:val="00915332"/>
    <w:rsid w:val="00915434"/>
    <w:rsid w:val="009154C7"/>
    <w:rsid w:val="00915698"/>
    <w:rsid w:val="009159CE"/>
    <w:rsid w:val="00915BD0"/>
    <w:rsid w:val="00915C64"/>
    <w:rsid w:val="00915E0B"/>
    <w:rsid w:val="00915F2D"/>
    <w:rsid w:val="0091600C"/>
    <w:rsid w:val="0091615C"/>
    <w:rsid w:val="009162BB"/>
    <w:rsid w:val="009163AD"/>
    <w:rsid w:val="009165C5"/>
    <w:rsid w:val="009167AA"/>
    <w:rsid w:val="00916C66"/>
    <w:rsid w:val="00916E34"/>
    <w:rsid w:val="00916F76"/>
    <w:rsid w:val="00916FE4"/>
    <w:rsid w:val="009172C5"/>
    <w:rsid w:val="009175A2"/>
    <w:rsid w:val="009175CC"/>
    <w:rsid w:val="009178D2"/>
    <w:rsid w:val="009179F6"/>
    <w:rsid w:val="00917A03"/>
    <w:rsid w:val="00917CE9"/>
    <w:rsid w:val="00917E07"/>
    <w:rsid w:val="00920065"/>
    <w:rsid w:val="00920547"/>
    <w:rsid w:val="00920556"/>
    <w:rsid w:val="0092057E"/>
    <w:rsid w:val="00920AA9"/>
    <w:rsid w:val="00920B0C"/>
    <w:rsid w:val="00920DE3"/>
    <w:rsid w:val="00920FEC"/>
    <w:rsid w:val="009211D7"/>
    <w:rsid w:val="00921282"/>
    <w:rsid w:val="009212EB"/>
    <w:rsid w:val="009214B9"/>
    <w:rsid w:val="009214CA"/>
    <w:rsid w:val="009217B1"/>
    <w:rsid w:val="00921DED"/>
    <w:rsid w:val="00921FB2"/>
    <w:rsid w:val="0092203C"/>
    <w:rsid w:val="00922399"/>
    <w:rsid w:val="00922448"/>
    <w:rsid w:val="0092245C"/>
    <w:rsid w:val="0092247C"/>
    <w:rsid w:val="00922552"/>
    <w:rsid w:val="009227D4"/>
    <w:rsid w:val="009228E7"/>
    <w:rsid w:val="00922BB9"/>
    <w:rsid w:val="00922D4D"/>
    <w:rsid w:val="00922EAB"/>
    <w:rsid w:val="00923017"/>
    <w:rsid w:val="0092316C"/>
    <w:rsid w:val="0092336C"/>
    <w:rsid w:val="009234C1"/>
    <w:rsid w:val="0092380B"/>
    <w:rsid w:val="00923881"/>
    <w:rsid w:val="00923992"/>
    <w:rsid w:val="00923998"/>
    <w:rsid w:val="00923BCE"/>
    <w:rsid w:val="00923D3B"/>
    <w:rsid w:val="00923F44"/>
    <w:rsid w:val="00923F51"/>
    <w:rsid w:val="0092413C"/>
    <w:rsid w:val="009241A8"/>
    <w:rsid w:val="00924285"/>
    <w:rsid w:val="00924636"/>
    <w:rsid w:val="00924CAA"/>
    <w:rsid w:val="00924EE2"/>
    <w:rsid w:val="00925106"/>
    <w:rsid w:val="009251A8"/>
    <w:rsid w:val="0092536A"/>
    <w:rsid w:val="00925787"/>
    <w:rsid w:val="00925860"/>
    <w:rsid w:val="00925965"/>
    <w:rsid w:val="00925AA1"/>
    <w:rsid w:val="00925B19"/>
    <w:rsid w:val="00925C16"/>
    <w:rsid w:val="00925C7C"/>
    <w:rsid w:val="00925E11"/>
    <w:rsid w:val="0092617C"/>
    <w:rsid w:val="009262BA"/>
    <w:rsid w:val="00926445"/>
    <w:rsid w:val="00926454"/>
    <w:rsid w:val="0092657E"/>
    <w:rsid w:val="00926725"/>
    <w:rsid w:val="009267CC"/>
    <w:rsid w:val="00926875"/>
    <w:rsid w:val="00926B61"/>
    <w:rsid w:val="00926E45"/>
    <w:rsid w:val="00927032"/>
    <w:rsid w:val="009270ED"/>
    <w:rsid w:val="009271AF"/>
    <w:rsid w:val="009273E4"/>
    <w:rsid w:val="00927445"/>
    <w:rsid w:val="00927773"/>
    <w:rsid w:val="009277A6"/>
    <w:rsid w:val="00927941"/>
    <w:rsid w:val="00927A08"/>
    <w:rsid w:val="00927A54"/>
    <w:rsid w:val="00927BA1"/>
    <w:rsid w:val="00927BCD"/>
    <w:rsid w:val="00927F15"/>
    <w:rsid w:val="0093028D"/>
    <w:rsid w:val="0093038C"/>
    <w:rsid w:val="00930396"/>
    <w:rsid w:val="00930522"/>
    <w:rsid w:val="00930707"/>
    <w:rsid w:val="00930A8F"/>
    <w:rsid w:val="00930CE0"/>
    <w:rsid w:val="00930DD2"/>
    <w:rsid w:val="00930E9F"/>
    <w:rsid w:val="0093106B"/>
    <w:rsid w:val="0093110A"/>
    <w:rsid w:val="0093138B"/>
    <w:rsid w:val="00931402"/>
    <w:rsid w:val="00931735"/>
    <w:rsid w:val="00931B4C"/>
    <w:rsid w:val="00931BEE"/>
    <w:rsid w:val="00931C87"/>
    <w:rsid w:val="00931DD6"/>
    <w:rsid w:val="00931DFC"/>
    <w:rsid w:val="00932164"/>
    <w:rsid w:val="0093270C"/>
    <w:rsid w:val="0093296A"/>
    <w:rsid w:val="00932A39"/>
    <w:rsid w:val="00932D79"/>
    <w:rsid w:val="00932F0B"/>
    <w:rsid w:val="0093339C"/>
    <w:rsid w:val="00933BBE"/>
    <w:rsid w:val="00933CEE"/>
    <w:rsid w:val="00934163"/>
    <w:rsid w:val="0093418C"/>
    <w:rsid w:val="009343B7"/>
    <w:rsid w:val="00934C69"/>
    <w:rsid w:val="00934D86"/>
    <w:rsid w:val="00934E94"/>
    <w:rsid w:val="00934F84"/>
    <w:rsid w:val="009350F9"/>
    <w:rsid w:val="00935167"/>
    <w:rsid w:val="00935255"/>
    <w:rsid w:val="009352DF"/>
    <w:rsid w:val="009355F8"/>
    <w:rsid w:val="00935708"/>
    <w:rsid w:val="00935A5F"/>
    <w:rsid w:val="00935AAE"/>
    <w:rsid w:val="00935D8E"/>
    <w:rsid w:val="00935DB2"/>
    <w:rsid w:val="00935E38"/>
    <w:rsid w:val="00935F22"/>
    <w:rsid w:val="0093628C"/>
    <w:rsid w:val="00936581"/>
    <w:rsid w:val="00936950"/>
    <w:rsid w:val="009369A6"/>
    <w:rsid w:val="00936A63"/>
    <w:rsid w:val="00936ABA"/>
    <w:rsid w:val="00936CE1"/>
    <w:rsid w:val="009371A9"/>
    <w:rsid w:val="00937288"/>
    <w:rsid w:val="00937449"/>
    <w:rsid w:val="0093770B"/>
    <w:rsid w:val="0093779D"/>
    <w:rsid w:val="00937828"/>
    <w:rsid w:val="00937A84"/>
    <w:rsid w:val="00937D3C"/>
    <w:rsid w:val="00937F34"/>
    <w:rsid w:val="00940259"/>
    <w:rsid w:val="009406FB"/>
    <w:rsid w:val="00940B3F"/>
    <w:rsid w:val="00940BE0"/>
    <w:rsid w:val="00940C07"/>
    <w:rsid w:val="00940CCA"/>
    <w:rsid w:val="00940D34"/>
    <w:rsid w:val="00940D95"/>
    <w:rsid w:val="00941093"/>
    <w:rsid w:val="009410C9"/>
    <w:rsid w:val="00941226"/>
    <w:rsid w:val="00941456"/>
    <w:rsid w:val="00941950"/>
    <w:rsid w:val="00941B0C"/>
    <w:rsid w:val="00941B37"/>
    <w:rsid w:val="00941C02"/>
    <w:rsid w:val="00941CBB"/>
    <w:rsid w:val="00941E4D"/>
    <w:rsid w:val="00941E92"/>
    <w:rsid w:val="0094232C"/>
    <w:rsid w:val="00942601"/>
    <w:rsid w:val="009428F8"/>
    <w:rsid w:val="00942928"/>
    <w:rsid w:val="00942943"/>
    <w:rsid w:val="0094294D"/>
    <w:rsid w:val="009429DC"/>
    <w:rsid w:val="00942A69"/>
    <w:rsid w:val="00942E18"/>
    <w:rsid w:val="00942EDE"/>
    <w:rsid w:val="009431B6"/>
    <w:rsid w:val="00943305"/>
    <w:rsid w:val="00943451"/>
    <w:rsid w:val="009435C3"/>
    <w:rsid w:val="009436B8"/>
    <w:rsid w:val="009437E0"/>
    <w:rsid w:val="00943C29"/>
    <w:rsid w:val="00943C50"/>
    <w:rsid w:val="00943F36"/>
    <w:rsid w:val="00943FA9"/>
    <w:rsid w:val="009445AD"/>
    <w:rsid w:val="009445F1"/>
    <w:rsid w:val="009446BB"/>
    <w:rsid w:val="00944802"/>
    <w:rsid w:val="00944A10"/>
    <w:rsid w:val="00944AE2"/>
    <w:rsid w:val="00944CB7"/>
    <w:rsid w:val="0094544C"/>
    <w:rsid w:val="00945466"/>
    <w:rsid w:val="0094560F"/>
    <w:rsid w:val="00945AFE"/>
    <w:rsid w:val="00945C76"/>
    <w:rsid w:val="00945CED"/>
    <w:rsid w:val="00945E23"/>
    <w:rsid w:val="00945F94"/>
    <w:rsid w:val="009461D7"/>
    <w:rsid w:val="00946258"/>
    <w:rsid w:val="00946546"/>
    <w:rsid w:val="00946595"/>
    <w:rsid w:val="0094667B"/>
    <w:rsid w:val="009467C3"/>
    <w:rsid w:val="00946982"/>
    <w:rsid w:val="00946B0A"/>
    <w:rsid w:val="00946C3F"/>
    <w:rsid w:val="00946E8C"/>
    <w:rsid w:val="00947053"/>
    <w:rsid w:val="0094721E"/>
    <w:rsid w:val="0094734B"/>
    <w:rsid w:val="0094745E"/>
    <w:rsid w:val="0094777C"/>
    <w:rsid w:val="00947950"/>
    <w:rsid w:val="00947F57"/>
    <w:rsid w:val="009501DA"/>
    <w:rsid w:val="009503D7"/>
    <w:rsid w:val="009503FF"/>
    <w:rsid w:val="00950856"/>
    <w:rsid w:val="00950909"/>
    <w:rsid w:val="0095093E"/>
    <w:rsid w:val="009509FA"/>
    <w:rsid w:val="00950B21"/>
    <w:rsid w:val="009510B9"/>
    <w:rsid w:val="009510DC"/>
    <w:rsid w:val="00951155"/>
    <w:rsid w:val="009516D5"/>
    <w:rsid w:val="00951739"/>
    <w:rsid w:val="0095173B"/>
    <w:rsid w:val="00951A58"/>
    <w:rsid w:val="00951A59"/>
    <w:rsid w:val="009522A9"/>
    <w:rsid w:val="00952610"/>
    <w:rsid w:val="00952687"/>
    <w:rsid w:val="00952727"/>
    <w:rsid w:val="009527FD"/>
    <w:rsid w:val="00952A1B"/>
    <w:rsid w:val="00952AB0"/>
    <w:rsid w:val="00952AF6"/>
    <w:rsid w:val="00952DA5"/>
    <w:rsid w:val="00952DC9"/>
    <w:rsid w:val="00952F67"/>
    <w:rsid w:val="0095337A"/>
    <w:rsid w:val="009533B4"/>
    <w:rsid w:val="00953512"/>
    <w:rsid w:val="00953614"/>
    <w:rsid w:val="00953B76"/>
    <w:rsid w:val="00953BA3"/>
    <w:rsid w:val="00953CD7"/>
    <w:rsid w:val="00953DF7"/>
    <w:rsid w:val="0095402A"/>
    <w:rsid w:val="0095431E"/>
    <w:rsid w:val="009548A1"/>
    <w:rsid w:val="009548B8"/>
    <w:rsid w:val="00954A6C"/>
    <w:rsid w:val="00954A93"/>
    <w:rsid w:val="009552D1"/>
    <w:rsid w:val="009552F9"/>
    <w:rsid w:val="00955316"/>
    <w:rsid w:val="009558D5"/>
    <w:rsid w:val="00955972"/>
    <w:rsid w:val="009559B3"/>
    <w:rsid w:val="00955BA0"/>
    <w:rsid w:val="00955C21"/>
    <w:rsid w:val="00955DDF"/>
    <w:rsid w:val="00955E96"/>
    <w:rsid w:val="00956524"/>
    <w:rsid w:val="009565FA"/>
    <w:rsid w:val="00956660"/>
    <w:rsid w:val="00956BAE"/>
    <w:rsid w:val="00957027"/>
    <w:rsid w:val="0095710C"/>
    <w:rsid w:val="009573B9"/>
    <w:rsid w:val="009575EB"/>
    <w:rsid w:val="0095774D"/>
    <w:rsid w:val="00957BD3"/>
    <w:rsid w:val="00960085"/>
    <w:rsid w:val="009603CA"/>
    <w:rsid w:val="00960A13"/>
    <w:rsid w:val="00960DA5"/>
    <w:rsid w:val="00960E38"/>
    <w:rsid w:val="00960EEE"/>
    <w:rsid w:val="0096143C"/>
    <w:rsid w:val="009616D9"/>
    <w:rsid w:val="00961720"/>
    <w:rsid w:val="0096176B"/>
    <w:rsid w:val="009617F2"/>
    <w:rsid w:val="00961889"/>
    <w:rsid w:val="00961A1D"/>
    <w:rsid w:val="00961FF7"/>
    <w:rsid w:val="00962083"/>
    <w:rsid w:val="009621EA"/>
    <w:rsid w:val="0096245A"/>
    <w:rsid w:val="00962505"/>
    <w:rsid w:val="00962590"/>
    <w:rsid w:val="009626EC"/>
    <w:rsid w:val="009627DA"/>
    <w:rsid w:val="009629AC"/>
    <w:rsid w:val="00962A6A"/>
    <w:rsid w:val="00962EC4"/>
    <w:rsid w:val="00962FA2"/>
    <w:rsid w:val="0096323F"/>
    <w:rsid w:val="0096343B"/>
    <w:rsid w:val="009636DF"/>
    <w:rsid w:val="009637AF"/>
    <w:rsid w:val="0096398A"/>
    <w:rsid w:val="009639FA"/>
    <w:rsid w:val="00963ABC"/>
    <w:rsid w:val="00963AF0"/>
    <w:rsid w:val="00963AF4"/>
    <w:rsid w:val="00964700"/>
    <w:rsid w:val="00964919"/>
    <w:rsid w:val="0096494A"/>
    <w:rsid w:val="00964B1C"/>
    <w:rsid w:val="00964B8C"/>
    <w:rsid w:val="00964ED3"/>
    <w:rsid w:val="00964F4B"/>
    <w:rsid w:val="00965193"/>
    <w:rsid w:val="00965346"/>
    <w:rsid w:val="009653A9"/>
    <w:rsid w:val="00965956"/>
    <w:rsid w:val="00965F2E"/>
    <w:rsid w:val="00966162"/>
    <w:rsid w:val="0096657D"/>
    <w:rsid w:val="009666E2"/>
    <w:rsid w:val="0096671D"/>
    <w:rsid w:val="00966A37"/>
    <w:rsid w:val="00966BE6"/>
    <w:rsid w:val="00966C13"/>
    <w:rsid w:val="00966E9C"/>
    <w:rsid w:val="00966FBD"/>
    <w:rsid w:val="00966FCA"/>
    <w:rsid w:val="009671B2"/>
    <w:rsid w:val="00967290"/>
    <w:rsid w:val="00967324"/>
    <w:rsid w:val="00967585"/>
    <w:rsid w:val="0096762D"/>
    <w:rsid w:val="00967681"/>
    <w:rsid w:val="00967A4B"/>
    <w:rsid w:val="00967B00"/>
    <w:rsid w:val="00967B68"/>
    <w:rsid w:val="00967C55"/>
    <w:rsid w:val="00967CBC"/>
    <w:rsid w:val="00967DBC"/>
    <w:rsid w:val="00967DED"/>
    <w:rsid w:val="009702BF"/>
    <w:rsid w:val="00970397"/>
    <w:rsid w:val="009703C4"/>
    <w:rsid w:val="0097088C"/>
    <w:rsid w:val="00970897"/>
    <w:rsid w:val="009709C2"/>
    <w:rsid w:val="00970D9E"/>
    <w:rsid w:val="00970E16"/>
    <w:rsid w:val="00970FC1"/>
    <w:rsid w:val="00971048"/>
    <w:rsid w:val="00971203"/>
    <w:rsid w:val="0097138A"/>
    <w:rsid w:val="0097150D"/>
    <w:rsid w:val="00971529"/>
    <w:rsid w:val="0097165B"/>
    <w:rsid w:val="0097186C"/>
    <w:rsid w:val="0097189B"/>
    <w:rsid w:val="009718BE"/>
    <w:rsid w:val="009719B7"/>
    <w:rsid w:val="00971ADB"/>
    <w:rsid w:val="00971B10"/>
    <w:rsid w:val="00971B95"/>
    <w:rsid w:val="00971DDF"/>
    <w:rsid w:val="009721DD"/>
    <w:rsid w:val="00972213"/>
    <w:rsid w:val="00972375"/>
    <w:rsid w:val="009724FF"/>
    <w:rsid w:val="009725F6"/>
    <w:rsid w:val="009728F7"/>
    <w:rsid w:val="009729B7"/>
    <w:rsid w:val="00972F21"/>
    <w:rsid w:val="009731F4"/>
    <w:rsid w:val="00973242"/>
    <w:rsid w:val="00973914"/>
    <w:rsid w:val="00973931"/>
    <w:rsid w:val="00973A6E"/>
    <w:rsid w:val="00973B1B"/>
    <w:rsid w:val="00973B21"/>
    <w:rsid w:val="00973CAD"/>
    <w:rsid w:val="00973E8D"/>
    <w:rsid w:val="00973F4A"/>
    <w:rsid w:val="00974488"/>
    <w:rsid w:val="00974558"/>
    <w:rsid w:val="00974958"/>
    <w:rsid w:val="00974988"/>
    <w:rsid w:val="00974ADA"/>
    <w:rsid w:val="00974FEB"/>
    <w:rsid w:val="009751D0"/>
    <w:rsid w:val="009752A5"/>
    <w:rsid w:val="0097551E"/>
    <w:rsid w:val="0097558B"/>
    <w:rsid w:val="00975750"/>
    <w:rsid w:val="00975864"/>
    <w:rsid w:val="00975897"/>
    <w:rsid w:val="009758DD"/>
    <w:rsid w:val="00975B06"/>
    <w:rsid w:val="00975BC2"/>
    <w:rsid w:val="00975E39"/>
    <w:rsid w:val="00975FE0"/>
    <w:rsid w:val="00975FEA"/>
    <w:rsid w:val="0097676C"/>
    <w:rsid w:val="0097679B"/>
    <w:rsid w:val="00976962"/>
    <w:rsid w:val="009769B6"/>
    <w:rsid w:val="00976AA9"/>
    <w:rsid w:val="00976ADD"/>
    <w:rsid w:val="00976D86"/>
    <w:rsid w:val="00976DC9"/>
    <w:rsid w:val="009770F5"/>
    <w:rsid w:val="009772C9"/>
    <w:rsid w:val="00977473"/>
    <w:rsid w:val="0097766C"/>
    <w:rsid w:val="00977782"/>
    <w:rsid w:val="00977CC4"/>
    <w:rsid w:val="00977EAB"/>
    <w:rsid w:val="00980116"/>
    <w:rsid w:val="0098033C"/>
    <w:rsid w:val="009808A9"/>
    <w:rsid w:val="00980A76"/>
    <w:rsid w:val="00980BB6"/>
    <w:rsid w:val="00980C4D"/>
    <w:rsid w:val="00980E05"/>
    <w:rsid w:val="00980F63"/>
    <w:rsid w:val="00981136"/>
    <w:rsid w:val="0098158A"/>
    <w:rsid w:val="009815BE"/>
    <w:rsid w:val="00981789"/>
    <w:rsid w:val="00981854"/>
    <w:rsid w:val="0098237A"/>
    <w:rsid w:val="00982612"/>
    <w:rsid w:val="0098290E"/>
    <w:rsid w:val="00982A20"/>
    <w:rsid w:val="00982AED"/>
    <w:rsid w:val="00982B26"/>
    <w:rsid w:val="00982B3E"/>
    <w:rsid w:val="0098307F"/>
    <w:rsid w:val="0098321E"/>
    <w:rsid w:val="0098327C"/>
    <w:rsid w:val="00983414"/>
    <w:rsid w:val="0098369A"/>
    <w:rsid w:val="00983760"/>
    <w:rsid w:val="00983A4B"/>
    <w:rsid w:val="00983C78"/>
    <w:rsid w:val="00983DA5"/>
    <w:rsid w:val="00984152"/>
    <w:rsid w:val="0098428C"/>
    <w:rsid w:val="0098441C"/>
    <w:rsid w:val="00984481"/>
    <w:rsid w:val="009844CD"/>
    <w:rsid w:val="00984740"/>
    <w:rsid w:val="00984ABB"/>
    <w:rsid w:val="00984C33"/>
    <w:rsid w:val="00984C4F"/>
    <w:rsid w:val="00984CBE"/>
    <w:rsid w:val="009852C0"/>
    <w:rsid w:val="0098535B"/>
    <w:rsid w:val="009854E6"/>
    <w:rsid w:val="00985671"/>
    <w:rsid w:val="00985698"/>
    <w:rsid w:val="009856FE"/>
    <w:rsid w:val="00985729"/>
    <w:rsid w:val="00985747"/>
    <w:rsid w:val="00985C36"/>
    <w:rsid w:val="00986310"/>
    <w:rsid w:val="009864C2"/>
    <w:rsid w:val="00986790"/>
    <w:rsid w:val="009867F2"/>
    <w:rsid w:val="00986A00"/>
    <w:rsid w:val="00986B15"/>
    <w:rsid w:val="00986B2E"/>
    <w:rsid w:val="00986C36"/>
    <w:rsid w:val="00986CA4"/>
    <w:rsid w:val="00986E0B"/>
    <w:rsid w:val="00986E85"/>
    <w:rsid w:val="00987053"/>
    <w:rsid w:val="00987059"/>
    <w:rsid w:val="009870AB"/>
    <w:rsid w:val="00987179"/>
    <w:rsid w:val="009871E6"/>
    <w:rsid w:val="00987357"/>
    <w:rsid w:val="00987369"/>
    <w:rsid w:val="009875FE"/>
    <w:rsid w:val="009879F9"/>
    <w:rsid w:val="00987C66"/>
    <w:rsid w:val="00987D2F"/>
    <w:rsid w:val="00987E04"/>
    <w:rsid w:val="009900B1"/>
    <w:rsid w:val="00990238"/>
    <w:rsid w:val="00990437"/>
    <w:rsid w:val="00990476"/>
    <w:rsid w:val="009906CA"/>
    <w:rsid w:val="0099078E"/>
    <w:rsid w:val="009907AA"/>
    <w:rsid w:val="009909BC"/>
    <w:rsid w:val="00990AF3"/>
    <w:rsid w:val="00990B1A"/>
    <w:rsid w:val="00990CFF"/>
    <w:rsid w:val="00990E70"/>
    <w:rsid w:val="00990FBA"/>
    <w:rsid w:val="00991087"/>
    <w:rsid w:val="0099117F"/>
    <w:rsid w:val="00991369"/>
    <w:rsid w:val="00991473"/>
    <w:rsid w:val="0099167A"/>
    <w:rsid w:val="00991B52"/>
    <w:rsid w:val="00991EAC"/>
    <w:rsid w:val="0099221D"/>
    <w:rsid w:val="009929E8"/>
    <w:rsid w:val="00992D8C"/>
    <w:rsid w:val="00992E9A"/>
    <w:rsid w:val="00992EA4"/>
    <w:rsid w:val="00992EAC"/>
    <w:rsid w:val="00992FA6"/>
    <w:rsid w:val="00993448"/>
    <w:rsid w:val="009935D1"/>
    <w:rsid w:val="009937AE"/>
    <w:rsid w:val="009939F0"/>
    <w:rsid w:val="00993A74"/>
    <w:rsid w:val="00993AA6"/>
    <w:rsid w:val="00993B67"/>
    <w:rsid w:val="00993BCA"/>
    <w:rsid w:val="00993F7E"/>
    <w:rsid w:val="0099414C"/>
    <w:rsid w:val="009946B3"/>
    <w:rsid w:val="00994B91"/>
    <w:rsid w:val="00994E03"/>
    <w:rsid w:val="00994E6C"/>
    <w:rsid w:val="00994F9B"/>
    <w:rsid w:val="00995099"/>
    <w:rsid w:val="009952B6"/>
    <w:rsid w:val="00995349"/>
    <w:rsid w:val="00995447"/>
    <w:rsid w:val="00995507"/>
    <w:rsid w:val="009959FD"/>
    <w:rsid w:val="00995AC5"/>
    <w:rsid w:val="00995AE3"/>
    <w:rsid w:val="00995CB4"/>
    <w:rsid w:val="00995DDB"/>
    <w:rsid w:val="009961CC"/>
    <w:rsid w:val="0099628E"/>
    <w:rsid w:val="009963F6"/>
    <w:rsid w:val="009965F4"/>
    <w:rsid w:val="00996A01"/>
    <w:rsid w:val="00996BA2"/>
    <w:rsid w:val="00996C6C"/>
    <w:rsid w:val="00996F2F"/>
    <w:rsid w:val="00996F82"/>
    <w:rsid w:val="00996FB2"/>
    <w:rsid w:val="00996FEB"/>
    <w:rsid w:val="009972D6"/>
    <w:rsid w:val="00997418"/>
    <w:rsid w:val="009974EE"/>
    <w:rsid w:val="009975E2"/>
    <w:rsid w:val="0099774E"/>
    <w:rsid w:val="00997795"/>
    <w:rsid w:val="00997A1D"/>
    <w:rsid w:val="00997CE6"/>
    <w:rsid w:val="00997D4C"/>
    <w:rsid w:val="00997F8B"/>
    <w:rsid w:val="009A0093"/>
    <w:rsid w:val="009A037D"/>
    <w:rsid w:val="009A042F"/>
    <w:rsid w:val="009A067D"/>
    <w:rsid w:val="009A069F"/>
    <w:rsid w:val="009A06E6"/>
    <w:rsid w:val="009A08C1"/>
    <w:rsid w:val="009A097E"/>
    <w:rsid w:val="009A0E32"/>
    <w:rsid w:val="009A1518"/>
    <w:rsid w:val="009A16FA"/>
    <w:rsid w:val="009A1831"/>
    <w:rsid w:val="009A19EA"/>
    <w:rsid w:val="009A1D32"/>
    <w:rsid w:val="009A1F34"/>
    <w:rsid w:val="009A2059"/>
    <w:rsid w:val="009A2091"/>
    <w:rsid w:val="009A2368"/>
    <w:rsid w:val="009A23BF"/>
    <w:rsid w:val="009A2655"/>
    <w:rsid w:val="009A2712"/>
    <w:rsid w:val="009A2719"/>
    <w:rsid w:val="009A2CF1"/>
    <w:rsid w:val="009A2D22"/>
    <w:rsid w:val="009A3030"/>
    <w:rsid w:val="009A32CC"/>
    <w:rsid w:val="009A336A"/>
    <w:rsid w:val="009A3656"/>
    <w:rsid w:val="009A3A42"/>
    <w:rsid w:val="009A3C04"/>
    <w:rsid w:val="009A3FC3"/>
    <w:rsid w:val="009A4084"/>
    <w:rsid w:val="009A49DB"/>
    <w:rsid w:val="009A4C40"/>
    <w:rsid w:val="009A5050"/>
    <w:rsid w:val="009A51E6"/>
    <w:rsid w:val="009A5207"/>
    <w:rsid w:val="009A5403"/>
    <w:rsid w:val="009A5411"/>
    <w:rsid w:val="009A552A"/>
    <w:rsid w:val="009A5581"/>
    <w:rsid w:val="009A5602"/>
    <w:rsid w:val="009A5765"/>
    <w:rsid w:val="009A5C38"/>
    <w:rsid w:val="009A5DD9"/>
    <w:rsid w:val="009A5FF5"/>
    <w:rsid w:val="009A60DA"/>
    <w:rsid w:val="009A61C7"/>
    <w:rsid w:val="009A6682"/>
    <w:rsid w:val="009A6C77"/>
    <w:rsid w:val="009A6D76"/>
    <w:rsid w:val="009A6D98"/>
    <w:rsid w:val="009A7055"/>
    <w:rsid w:val="009A71C6"/>
    <w:rsid w:val="009A71E6"/>
    <w:rsid w:val="009A734A"/>
    <w:rsid w:val="009A7370"/>
    <w:rsid w:val="009A79E3"/>
    <w:rsid w:val="009A7A66"/>
    <w:rsid w:val="009A7C30"/>
    <w:rsid w:val="009A7CA0"/>
    <w:rsid w:val="009A7DC1"/>
    <w:rsid w:val="009B01CC"/>
    <w:rsid w:val="009B0508"/>
    <w:rsid w:val="009B0678"/>
    <w:rsid w:val="009B0729"/>
    <w:rsid w:val="009B08E5"/>
    <w:rsid w:val="009B0978"/>
    <w:rsid w:val="009B0CD9"/>
    <w:rsid w:val="009B102F"/>
    <w:rsid w:val="009B10A4"/>
    <w:rsid w:val="009B11DF"/>
    <w:rsid w:val="009B11E3"/>
    <w:rsid w:val="009B12DA"/>
    <w:rsid w:val="009B1684"/>
    <w:rsid w:val="009B2061"/>
    <w:rsid w:val="009B2067"/>
    <w:rsid w:val="009B21B2"/>
    <w:rsid w:val="009B2319"/>
    <w:rsid w:val="009B2577"/>
    <w:rsid w:val="009B2636"/>
    <w:rsid w:val="009B2ACB"/>
    <w:rsid w:val="009B2AEA"/>
    <w:rsid w:val="009B2EC2"/>
    <w:rsid w:val="009B2FE7"/>
    <w:rsid w:val="009B31FB"/>
    <w:rsid w:val="009B3582"/>
    <w:rsid w:val="009B372B"/>
    <w:rsid w:val="009B373A"/>
    <w:rsid w:val="009B38D0"/>
    <w:rsid w:val="009B3F20"/>
    <w:rsid w:val="009B4263"/>
    <w:rsid w:val="009B4436"/>
    <w:rsid w:val="009B44D0"/>
    <w:rsid w:val="009B45B1"/>
    <w:rsid w:val="009B4681"/>
    <w:rsid w:val="009B46DB"/>
    <w:rsid w:val="009B4BD2"/>
    <w:rsid w:val="009B4FB4"/>
    <w:rsid w:val="009B51EE"/>
    <w:rsid w:val="009B5259"/>
    <w:rsid w:val="009B55AF"/>
    <w:rsid w:val="009B5B13"/>
    <w:rsid w:val="009B5DEF"/>
    <w:rsid w:val="009B5E99"/>
    <w:rsid w:val="009B5FA8"/>
    <w:rsid w:val="009B6102"/>
    <w:rsid w:val="009B61CE"/>
    <w:rsid w:val="009B629A"/>
    <w:rsid w:val="009B6409"/>
    <w:rsid w:val="009B6417"/>
    <w:rsid w:val="009B6A4E"/>
    <w:rsid w:val="009B6D21"/>
    <w:rsid w:val="009B701C"/>
    <w:rsid w:val="009B70B5"/>
    <w:rsid w:val="009B7176"/>
    <w:rsid w:val="009B7194"/>
    <w:rsid w:val="009B7554"/>
    <w:rsid w:val="009B780E"/>
    <w:rsid w:val="009B7877"/>
    <w:rsid w:val="009B7B19"/>
    <w:rsid w:val="009B7D4A"/>
    <w:rsid w:val="009B7E10"/>
    <w:rsid w:val="009B7F66"/>
    <w:rsid w:val="009B7F7B"/>
    <w:rsid w:val="009C0008"/>
    <w:rsid w:val="009C0183"/>
    <w:rsid w:val="009C0955"/>
    <w:rsid w:val="009C09AA"/>
    <w:rsid w:val="009C0A0C"/>
    <w:rsid w:val="009C0A10"/>
    <w:rsid w:val="009C0ABE"/>
    <w:rsid w:val="009C0B2D"/>
    <w:rsid w:val="009C1482"/>
    <w:rsid w:val="009C1607"/>
    <w:rsid w:val="009C176D"/>
    <w:rsid w:val="009C17E0"/>
    <w:rsid w:val="009C1EC4"/>
    <w:rsid w:val="009C2312"/>
    <w:rsid w:val="009C25E2"/>
    <w:rsid w:val="009C275B"/>
    <w:rsid w:val="009C2A94"/>
    <w:rsid w:val="009C2B70"/>
    <w:rsid w:val="009C2D29"/>
    <w:rsid w:val="009C2E23"/>
    <w:rsid w:val="009C30E4"/>
    <w:rsid w:val="009C335F"/>
    <w:rsid w:val="009C35EE"/>
    <w:rsid w:val="009C3697"/>
    <w:rsid w:val="009C3BD0"/>
    <w:rsid w:val="009C3D7D"/>
    <w:rsid w:val="009C3DD6"/>
    <w:rsid w:val="009C3F89"/>
    <w:rsid w:val="009C401B"/>
    <w:rsid w:val="009C437A"/>
    <w:rsid w:val="009C47BA"/>
    <w:rsid w:val="009C49E0"/>
    <w:rsid w:val="009C4E6E"/>
    <w:rsid w:val="009C50EF"/>
    <w:rsid w:val="009C5249"/>
    <w:rsid w:val="009C562F"/>
    <w:rsid w:val="009C5754"/>
    <w:rsid w:val="009C581B"/>
    <w:rsid w:val="009C5924"/>
    <w:rsid w:val="009C598D"/>
    <w:rsid w:val="009C5C7B"/>
    <w:rsid w:val="009C5DAD"/>
    <w:rsid w:val="009C5EED"/>
    <w:rsid w:val="009C5F0B"/>
    <w:rsid w:val="009C5FF8"/>
    <w:rsid w:val="009C60E8"/>
    <w:rsid w:val="009C6210"/>
    <w:rsid w:val="009C632B"/>
    <w:rsid w:val="009C63E2"/>
    <w:rsid w:val="009C6582"/>
    <w:rsid w:val="009C66C6"/>
    <w:rsid w:val="009C6779"/>
    <w:rsid w:val="009C6828"/>
    <w:rsid w:val="009C6E05"/>
    <w:rsid w:val="009C6F33"/>
    <w:rsid w:val="009C700D"/>
    <w:rsid w:val="009C70AB"/>
    <w:rsid w:val="009C71A8"/>
    <w:rsid w:val="009C7422"/>
    <w:rsid w:val="009C7C5C"/>
    <w:rsid w:val="009D0190"/>
    <w:rsid w:val="009D0372"/>
    <w:rsid w:val="009D059B"/>
    <w:rsid w:val="009D05BF"/>
    <w:rsid w:val="009D05F1"/>
    <w:rsid w:val="009D06AA"/>
    <w:rsid w:val="009D0799"/>
    <w:rsid w:val="009D0949"/>
    <w:rsid w:val="009D09F7"/>
    <w:rsid w:val="009D1198"/>
    <w:rsid w:val="009D126D"/>
    <w:rsid w:val="009D1374"/>
    <w:rsid w:val="009D15F9"/>
    <w:rsid w:val="009D18E0"/>
    <w:rsid w:val="009D1A06"/>
    <w:rsid w:val="009D2D08"/>
    <w:rsid w:val="009D2D84"/>
    <w:rsid w:val="009D3314"/>
    <w:rsid w:val="009D332B"/>
    <w:rsid w:val="009D33CA"/>
    <w:rsid w:val="009D35BB"/>
    <w:rsid w:val="009D36FA"/>
    <w:rsid w:val="009D381D"/>
    <w:rsid w:val="009D38FC"/>
    <w:rsid w:val="009D39A1"/>
    <w:rsid w:val="009D3BA1"/>
    <w:rsid w:val="009D3DEE"/>
    <w:rsid w:val="009D3EF1"/>
    <w:rsid w:val="009D418C"/>
    <w:rsid w:val="009D4240"/>
    <w:rsid w:val="009D42B6"/>
    <w:rsid w:val="009D43B2"/>
    <w:rsid w:val="009D44B2"/>
    <w:rsid w:val="009D4771"/>
    <w:rsid w:val="009D48A8"/>
    <w:rsid w:val="009D515E"/>
    <w:rsid w:val="009D5242"/>
    <w:rsid w:val="009D5290"/>
    <w:rsid w:val="009D5552"/>
    <w:rsid w:val="009D55FB"/>
    <w:rsid w:val="009D5A17"/>
    <w:rsid w:val="009D5A64"/>
    <w:rsid w:val="009D5A67"/>
    <w:rsid w:val="009D5B40"/>
    <w:rsid w:val="009D5D21"/>
    <w:rsid w:val="009D5D43"/>
    <w:rsid w:val="009D5DC2"/>
    <w:rsid w:val="009D5DFB"/>
    <w:rsid w:val="009D5F55"/>
    <w:rsid w:val="009D61CB"/>
    <w:rsid w:val="009D626D"/>
    <w:rsid w:val="009D6534"/>
    <w:rsid w:val="009D67E2"/>
    <w:rsid w:val="009D6E58"/>
    <w:rsid w:val="009D7005"/>
    <w:rsid w:val="009D7417"/>
    <w:rsid w:val="009D75EE"/>
    <w:rsid w:val="009D762D"/>
    <w:rsid w:val="009D794D"/>
    <w:rsid w:val="009D79E4"/>
    <w:rsid w:val="009D7BD2"/>
    <w:rsid w:val="009D7C1A"/>
    <w:rsid w:val="009E01EE"/>
    <w:rsid w:val="009E041D"/>
    <w:rsid w:val="009E046F"/>
    <w:rsid w:val="009E0513"/>
    <w:rsid w:val="009E085A"/>
    <w:rsid w:val="009E085B"/>
    <w:rsid w:val="009E0C90"/>
    <w:rsid w:val="009E0F27"/>
    <w:rsid w:val="009E10A3"/>
    <w:rsid w:val="009E10F3"/>
    <w:rsid w:val="009E11E8"/>
    <w:rsid w:val="009E1656"/>
    <w:rsid w:val="009E17F1"/>
    <w:rsid w:val="009E1B21"/>
    <w:rsid w:val="009E1CE7"/>
    <w:rsid w:val="009E1DBD"/>
    <w:rsid w:val="009E20DD"/>
    <w:rsid w:val="009E2180"/>
    <w:rsid w:val="009E2340"/>
    <w:rsid w:val="009E2364"/>
    <w:rsid w:val="009E24BD"/>
    <w:rsid w:val="009E2873"/>
    <w:rsid w:val="009E2A40"/>
    <w:rsid w:val="009E2C2A"/>
    <w:rsid w:val="009E2F91"/>
    <w:rsid w:val="009E32CC"/>
    <w:rsid w:val="009E3527"/>
    <w:rsid w:val="009E37AA"/>
    <w:rsid w:val="009E384B"/>
    <w:rsid w:val="009E3F45"/>
    <w:rsid w:val="009E40E4"/>
    <w:rsid w:val="009E41F5"/>
    <w:rsid w:val="009E43ED"/>
    <w:rsid w:val="009E4696"/>
    <w:rsid w:val="009E482A"/>
    <w:rsid w:val="009E4832"/>
    <w:rsid w:val="009E48B5"/>
    <w:rsid w:val="009E4A36"/>
    <w:rsid w:val="009E4EED"/>
    <w:rsid w:val="009E503F"/>
    <w:rsid w:val="009E50EA"/>
    <w:rsid w:val="009E50F9"/>
    <w:rsid w:val="009E52BE"/>
    <w:rsid w:val="009E5649"/>
    <w:rsid w:val="009E5691"/>
    <w:rsid w:val="009E5853"/>
    <w:rsid w:val="009E5A31"/>
    <w:rsid w:val="009E5A4A"/>
    <w:rsid w:val="009E5C53"/>
    <w:rsid w:val="009E5C5E"/>
    <w:rsid w:val="009E5C6E"/>
    <w:rsid w:val="009E5D2E"/>
    <w:rsid w:val="009E5EC7"/>
    <w:rsid w:val="009E5F15"/>
    <w:rsid w:val="009E6016"/>
    <w:rsid w:val="009E6212"/>
    <w:rsid w:val="009E6697"/>
    <w:rsid w:val="009E66B4"/>
    <w:rsid w:val="009E69FE"/>
    <w:rsid w:val="009E6A0A"/>
    <w:rsid w:val="009E6A85"/>
    <w:rsid w:val="009E6BEE"/>
    <w:rsid w:val="009E6C3C"/>
    <w:rsid w:val="009E6E6A"/>
    <w:rsid w:val="009E6E7F"/>
    <w:rsid w:val="009E6EF6"/>
    <w:rsid w:val="009E7041"/>
    <w:rsid w:val="009E711E"/>
    <w:rsid w:val="009E7478"/>
    <w:rsid w:val="009E7601"/>
    <w:rsid w:val="009E76F7"/>
    <w:rsid w:val="009E77D1"/>
    <w:rsid w:val="009E77D3"/>
    <w:rsid w:val="009E7A7D"/>
    <w:rsid w:val="009E7AAF"/>
    <w:rsid w:val="009F0253"/>
    <w:rsid w:val="009F0454"/>
    <w:rsid w:val="009F0549"/>
    <w:rsid w:val="009F075B"/>
    <w:rsid w:val="009F0954"/>
    <w:rsid w:val="009F1004"/>
    <w:rsid w:val="009F121B"/>
    <w:rsid w:val="009F13D0"/>
    <w:rsid w:val="009F1642"/>
    <w:rsid w:val="009F17FE"/>
    <w:rsid w:val="009F181C"/>
    <w:rsid w:val="009F1931"/>
    <w:rsid w:val="009F1932"/>
    <w:rsid w:val="009F1AEB"/>
    <w:rsid w:val="009F1AFE"/>
    <w:rsid w:val="009F1CA6"/>
    <w:rsid w:val="009F1FF1"/>
    <w:rsid w:val="009F200E"/>
    <w:rsid w:val="009F2310"/>
    <w:rsid w:val="009F245E"/>
    <w:rsid w:val="009F25F6"/>
    <w:rsid w:val="009F2AA1"/>
    <w:rsid w:val="009F2ACD"/>
    <w:rsid w:val="009F3093"/>
    <w:rsid w:val="009F3107"/>
    <w:rsid w:val="009F3310"/>
    <w:rsid w:val="009F34D5"/>
    <w:rsid w:val="009F35A9"/>
    <w:rsid w:val="009F35C3"/>
    <w:rsid w:val="009F3674"/>
    <w:rsid w:val="009F3836"/>
    <w:rsid w:val="009F3928"/>
    <w:rsid w:val="009F3A0B"/>
    <w:rsid w:val="009F3ACC"/>
    <w:rsid w:val="009F3BA8"/>
    <w:rsid w:val="009F3CD5"/>
    <w:rsid w:val="009F4085"/>
    <w:rsid w:val="009F418F"/>
    <w:rsid w:val="009F434A"/>
    <w:rsid w:val="009F45A4"/>
    <w:rsid w:val="009F4633"/>
    <w:rsid w:val="009F47CE"/>
    <w:rsid w:val="009F4A28"/>
    <w:rsid w:val="009F4C9E"/>
    <w:rsid w:val="009F4DBA"/>
    <w:rsid w:val="009F4E8A"/>
    <w:rsid w:val="009F4EA7"/>
    <w:rsid w:val="009F4EAE"/>
    <w:rsid w:val="009F529F"/>
    <w:rsid w:val="009F58A6"/>
    <w:rsid w:val="009F5BF0"/>
    <w:rsid w:val="009F5CC0"/>
    <w:rsid w:val="009F606C"/>
    <w:rsid w:val="009F60AD"/>
    <w:rsid w:val="009F6148"/>
    <w:rsid w:val="009F62E0"/>
    <w:rsid w:val="009F62E2"/>
    <w:rsid w:val="009F64A7"/>
    <w:rsid w:val="009F6585"/>
    <w:rsid w:val="009F65CB"/>
    <w:rsid w:val="009F66B9"/>
    <w:rsid w:val="009F6758"/>
    <w:rsid w:val="009F6A87"/>
    <w:rsid w:val="009F6B16"/>
    <w:rsid w:val="009F6DF6"/>
    <w:rsid w:val="009F7077"/>
    <w:rsid w:val="009F7348"/>
    <w:rsid w:val="009F73A2"/>
    <w:rsid w:val="009F7417"/>
    <w:rsid w:val="009F76CE"/>
    <w:rsid w:val="009F79BD"/>
    <w:rsid w:val="009F7AF9"/>
    <w:rsid w:val="009F7CEC"/>
    <w:rsid w:val="009F7E48"/>
    <w:rsid w:val="00A0079F"/>
    <w:rsid w:val="00A008EE"/>
    <w:rsid w:val="00A00A22"/>
    <w:rsid w:val="00A00BEE"/>
    <w:rsid w:val="00A00DB7"/>
    <w:rsid w:val="00A00E31"/>
    <w:rsid w:val="00A00F2D"/>
    <w:rsid w:val="00A00F9D"/>
    <w:rsid w:val="00A0106A"/>
    <w:rsid w:val="00A010A1"/>
    <w:rsid w:val="00A011DD"/>
    <w:rsid w:val="00A01715"/>
    <w:rsid w:val="00A01986"/>
    <w:rsid w:val="00A01A65"/>
    <w:rsid w:val="00A01B20"/>
    <w:rsid w:val="00A01E33"/>
    <w:rsid w:val="00A01E51"/>
    <w:rsid w:val="00A0203D"/>
    <w:rsid w:val="00A0241C"/>
    <w:rsid w:val="00A02664"/>
    <w:rsid w:val="00A0286C"/>
    <w:rsid w:val="00A02ACC"/>
    <w:rsid w:val="00A02D75"/>
    <w:rsid w:val="00A02E58"/>
    <w:rsid w:val="00A02F4D"/>
    <w:rsid w:val="00A032D0"/>
    <w:rsid w:val="00A0359E"/>
    <w:rsid w:val="00A03671"/>
    <w:rsid w:val="00A03A46"/>
    <w:rsid w:val="00A03BE2"/>
    <w:rsid w:val="00A03CD6"/>
    <w:rsid w:val="00A03E68"/>
    <w:rsid w:val="00A048C7"/>
    <w:rsid w:val="00A04A21"/>
    <w:rsid w:val="00A04E9A"/>
    <w:rsid w:val="00A04F15"/>
    <w:rsid w:val="00A0523F"/>
    <w:rsid w:val="00A0557D"/>
    <w:rsid w:val="00A0573E"/>
    <w:rsid w:val="00A058E3"/>
    <w:rsid w:val="00A05983"/>
    <w:rsid w:val="00A05B19"/>
    <w:rsid w:val="00A05DCC"/>
    <w:rsid w:val="00A05EBF"/>
    <w:rsid w:val="00A05FA4"/>
    <w:rsid w:val="00A06E77"/>
    <w:rsid w:val="00A06ECC"/>
    <w:rsid w:val="00A07034"/>
    <w:rsid w:val="00A071F3"/>
    <w:rsid w:val="00A07300"/>
    <w:rsid w:val="00A0757F"/>
    <w:rsid w:val="00A075ED"/>
    <w:rsid w:val="00A076AF"/>
    <w:rsid w:val="00A076BD"/>
    <w:rsid w:val="00A07808"/>
    <w:rsid w:val="00A07909"/>
    <w:rsid w:val="00A07C08"/>
    <w:rsid w:val="00A07C96"/>
    <w:rsid w:val="00A07EC5"/>
    <w:rsid w:val="00A07EC6"/>
    <w:rsid w:val="00A07FA3"/>
    <w:rsid w:val="00A07FD3"/>
    <w:rsid w:val="00A1007E"/>
    <w:rsid w:val="00A1010F"/>
    <w:rsid w:val="00A1065B"/>
    <w:rsid w:val="00A10721"/>
    <w:rsid w:val="00A10876"/>
    <w:rsid w:val="00A10A2A"/>
    <w:rsid w:val="00A10C9D"/>
    <w:rsid w:val="00A111E5"/>
    <w:rsid w:val="00A113DF"/>
    <w:rsid w:val="00A1161A"/>
    <w:rsid w:val="00A11B56"/>
    <w:rsid w:val="00A11D11"/>
    <w:rsid w:val="00A11D36"/>
    <w:rsid w:val="00A11E0F"/>
    <w:rsid w:val="00A11EB2"/>
    <w:rsid w:val="00A12300"/>
    <w:rsid w:val="00A12443"/>
    <w:rsid w:val="00A1269B"/>
    <w:rsid w:val="00A1276F"/>
    <w:rsid w:val="00A12AE0"/>
    <w:rsid w:val="00A12B16"/>
    <w:rsid w:val="00A12BDA"/>
    <w:rsid w:val="00A12EDC"/>
    <w:rsid w:val="00A132E2"/>
    <w:rsid w:val="00A1332C"/>
    <w:rsid w:val="00A1341F"/>
    <w:rsid w:val="00A1368F"/>
    <w:rsid w:val="00A138C5"/>
    <w:rsid w:val="00A13E91"/>
    <w:rsid w:val="00A14440"/>
    <w:rsid w:val="00A1446A"/>
    <w:rsid w:val="00A145CA"/>
    <w:rsid w:val="00A1478B"/>
    <w:rsid w:val="00A1486A"/>
    <w:rsid w:val="00A1489D"/>
    <w:rsid w:val="00A14BC2"/>
    <w:rsid w:val="00A14E7E"/>
    <w:rsid w:val="00A1520F"/>
    <w:rsid w:val="00A1533C"/>
    <w:rsid w:val="00A153E0"/>
    <w:rsid w:val="00A16185"/>
    <w:rsid w:val="00A164E3"/>
    <w:rsid w:val="00A16974"/>
    <w:rsid w:val="00A16A7A"/>
    <w:rsid w:val="00A1733C"/>
    <w:rsid w:val="00A17405"/>
    <w:rsid w:val="00A1744F"/>
    <w:rsid w:val="00A176E1"/>
    <w:rsid w:val="00A176F3"/>
    <w:rsid w:val="00A1772C"/>
    <w:rsid w:val="00A17ACC"/>
    <w:rsid w:val="00A17D3F"/>
    <w:rsid w:val="00A17E3D"/>
    <w:rsid w:val="00A2009B"/>
    <w:rsid w:val="00A2019E"/>
    <w:rsid w:val="00A20225"/>
    <w:rsid w:val="00A20347"/>
    <w:rsid w:val="00A20469"/>
    <w:rsid w:val="00A20697"/>
    <w:rsid w:val="00A206B1"/>
    <w:rsid w:val="00A20AD9"/>
    <w:rsid w:val="00A20C1A"/>
    <w:rsid w:val="00A21595"/>
    <w:rsid w:val="00A215C3"/>
    <w:rsid w:val="00A216A0"/>
    <w:rsid w:val="00A21A0B"/>
    <w:rsid w:val="00A21C1D"/>
    <w:rsid w:val="00A21C6A"/>
    <w:rsid w:val="00A21CB0"/>
    <w:rsid w:val="00A21D24"/>
    <w:rsid w:val="00A21E28"/>
    <w:rsid w:val="00A22006"/>
    <w:rsid w:val="00A2216F"/>
    <w:rsid w:val="00A223F8"/>
    <w:rsid w:val="00A225BE"/>
    <w:rsid w:val="00A22CA1"/>
    <w:rsid w:val="00A22D6E"/>
    <w:rsid w:val="00A22FEA"/>
    <w:rsid w:val="00A23330"/>
    <w:rsid w:val="00A2362D"/>
    <w:rsid w:val="00A236B0"/>
    <w:rsid w:val="00A237A0"/>
    <w:rsid w:val="00A23928"/>
    <w:rsid w:val="00A23951"/>
    <w:rsid w:val="00A23DE0"/>
    <w:rsid w:val="00A23E98"/>
    <w:rsid w:val="00A2421E"/>
    <w:rsid w:val="00A242D9"/>
    <w:rsid w:val="00A24446"/>
    <w:rsid w:val="00A24470"/>
    <w:rsid w:val="00A24947"/>
    <w:rsid w:val="00A24949"/>
    <w:rsid w:val="00A24A9C"/>
    <w:rsid w:val="00A24C55"/>
    <w:rsid w:val="00A24DA8"/>
    <w:rsid w:val="00A2509C"/>
    <w:rsid w:val="00A2582C"/>
    <w:rsid w:val="00A25836"/>
    <w:rsid w:val="00A25937"/>
    <w:rsid w:val="00A25BC9"/>
    <w:rsid w:val="00A25C8B"/>
    <w:rsid w:val="00A25CF3"/>
    <w:rsid w:val="00A25EAE"/>
    <w:rsid w:val="00A25F31"/>
    <w:rsid w:val="00A26322"/>
    <w:rsid w:val="00A266B2"/>
    <w:rsid w:val="00A26794"/>
    <w:rsid w:val="00A269BD"/>
    <w:rsid w:val="00A26A27"/>
    <w:rsid w:val="00A26D14"/>
    <w:rsid w:val="00A26FDD"/>
    <w:rsid w:val="00A270C4"/>
    <w:rsid w:val="00A27240"/>
    <w:rsid w:val="00A27A00"/>
    <w:rsid w:val="00A27A90"/>
    <w:rsid w:val="00A27C50"/>
    <w:rsid w:val="00A27C9E"/>
    <w:rsid w:val="00A3004E"/>
    <w:rsid w:val="00A3043F"/>
    <w:rsid w:val="00A306E7"/>
    <w:rsid w:val="00A3080B"/>
    <w:rsid w:val="00A30A1D"/>
    <w:rsid w:val="00A30B25"/>
    <w:rsid w:val="00A30C6C"/>
    <w:rsid w:val="00A30FE3"/>
    <w:rsid w:val="00A31082"/>
    <w:rsid w:val="00A310B8"/>
    <w:rsid w:val="00A310F4"/>
    <w:rsid w:val="00A3124C"/>
    <w:rsid w:val="00A31660"/>
    <w:rsid w:val="00A31691"/>
    <w:rsid w:val="00A3172D"/>
    <w:rsid w:val="00A31A27"/>
    <w:rsid w:val="00A31C70"/>
    <w:rsid w:val="00A31DD2"/>
    <w:rsid w:val="00A31E3E"/>
    <w:rsid w:val="00A31F03"/>
    <w:rsid w:val="00A31F4F"/>
    <w:rsid w:val="00A31FF1"/>
    <w:rsid w:val="00A3204A"/>
    <w:rsid w:val="00A32390"/>
    <w:rsid w:val="00A324B7"/>
    <w:rsid w:val="00A32924"/>
    <w:rsid w:val="00A32957"/>
    <w:rsid w:val="00A329D5"/>
    <w:rsid w:val="00A32A02"/>
    <w:rsid w:val="00A32AE6"/>
    <w:rsid w:val="00A32D30"/>
    <w:rsid w:val="00A32E23"/>
    <w:rsid w:val="00A32F18"/>
    <w:rsid w:val="00A330AB"/>
    <w:rsid w:val="00A3340D"/>
    <w:rsid w:val="00A334EA"/>
    <w:rsid w:val="00A337ED"/>
    <w:rsid w:val="00A3386D"/>
    <w:rsid w:val="00A33A1B"/>
    <w:rsid w:val="00A33A40"/>
    <w:rsid w:val="00A33ADE"/>
    <w:rsid w:val="00A33B9C"/>
    <w:rsid w:val="00A33CC0"/>
    <w:rsid w:val="00A33E74"/>
    <w:rsid w:val="00A33EDF"/>
    <w:rsid w:val="00A3408C"/>
    <w:rsid w:val="00A3435F"/>
    <w:rsid w:val="00A34388"/>
    <w:rsid w:val="00A343C0"/>
    <w:rsid w:val="00A34735"/>
    <w:rsid w:val="00A34B78"/>
    <w:rsid w:val="00A34BD8"/>
    <w:rsid w:val="00A34C94"/>
    <w:rsid w:val="00A352F7"/>
    <w:rsid w:val="00A354DE"/>
    <w:rsid w:val="00A3558D"/>
    <w:rsid w:val="00A355A2"/>
    <w:rsid w:val="00A35880"/>
    <w:rsid w:val="00A3590E"/>
    <w:rsid w:val="00A35B26"/>
    <w:rsid w:val="00A360D4"/>
    <w:rsid w:val="00A3622C"/>
    <w:rsid w:val="00A3627B"/>
    <w:rsid w:val="00A364D6"/>
    <w:rsid w:val="00A367EB"/>
    <w:rsid w:val="00A36883"/>
    <w:rsid w:val="00A36ACC"/>
    <w:rsid w:val="00A36CBF"/>
    <w:rsid w:val="00A36E21"/>
    <w:rsid w:val="00A36F8D"/>
    <w:rsid w:val="00A37314"/>
    <w:rsid w:val="00A373ED"/>
    <w:rsid w:val="00A3781D"/>
    <w:rsid w:val="00A37B68"/>
    <w:rsid w:val="00A37C9E"/>
    <w:rsid w:val="00A37E99"/>
    <w:rsid w:val="00A37FF5"/>
    <w:rsid w:val="00A40014"/>
    <w:rsid w:val="00A4002E"/>
    <w:rsid w:val="00A40163"/>
    <w:rsid w:val="00A401DE"/>
    <w:rsid w:val="00A40747"/>
    <w:rsid w:val="00A40AA5"/>
    <w:rsid w:val="00A40D27"/>
    <w:rsid w:val="00A40D3E"/>
    <w:rsid w:val="00A40DAE"/>
    <w:rsid w:val="00A40DBE"/>
    <w:rsid w:val="00A40DDF"/>
    <w:rsid w:val="00A41194"/>
    <w:rsid w:val="00A41255"/>
    <w:rsid w:val="00A412AA"/>
    <w:rsid w:val="00A412E3"/>
    <w:rsid w:val="00A41300"/>
    <w:rsid w:val="00A4131D"/>
    <w:rsid w:val="00A4147B"/>
    <w:rsid w:val="00A4171A"/>
    <w:rsid w:val="00A4173A"/>
    <w:rsid w:val="00A4177B"/>
    <w:rsid w:val="00A417E4"/>
    <w:rsid w:val="00A41B1D"/>
    <w:rsid w:val="00A41D18"/>
    <w:rsid w:val="00A41F58"/>
    <w:rsid w:val="00A42553"/>
    <w:rsid w:val="00A4266A"/>
    <w:rsid w:val="00A42886"/>
    <w:rsid w:val="00A428BC"/>
    <w:rsid w:val="00A42C78"/>
    <w:rsid w:val="00A42E43"/>
    <w:rsid w:val="00A430F8"/>
    <w:rsid w:val="00A4346A"/>
    <w:rsid w:val="00A436DC"/>
    <w:rsid w:val="00A4375F"/>
    <w:rsid w:val="00A43BC6"/>
    <w:rsid w:val="00A43D23"/>
    <w:rsid w:val="00A440A2"/>
    <w:rsid w:val="00A443D2"/>
    <w:rsid w:val="00A44498"/>
    <w:rsid w:val="00A4456C"/>
    <w:rsid w:val="00A44778"/>
    <w:rsid w:val="00A44780"/>
    <w:rsid w:val="00A449FB"/>
    <w:rsid w:val="00A45068"/>
    <w:rsid w:val="00A45146"/>
    <w:rsid w:val="00A45203"/>
    <w:rsid w:val="00A452B2"/>
    <w:rsid w:val="00A453B8"/>
    <w:rsid w:val="00A455A1"/>
    <w:rsid w:val="00A4570E"/>
    <w:rsid w:val="00A45A6D"/>
    <w:rsid w:val="00A45BD5"/>
    <w:rsid w:val="00A45D78"/>
    <w:rsid w:val="00A46514"/>
    <w:rsid w:val="00A4666E"/>
    <w:rsid w:val="00A4676B"/>
    <w:rsid w:val="00A46A67"/>
    <w:rsid w:val="00A46BEB"/>
    <w:rsid w:val="00A46DE1"/>
    <w:rsid w:val="00A47368"/>
    <w:rsid w:val="00A47475"/>
    <w:rsid w:val="00A4774A"/>
    <w:rsid w:val="00A47901"/>
    <w:rsid w:val="00A47908"/>
    <w:rsid w:val="00A47955"/>
    <w:rsid w:val="00A47B35"/>
    <w:rsid w:val="00A47EC0"/>
    <w:rsid w:val="00A500B5"/>
    <w:rsid w:val="00A500BC"/>
    <w:rsid w:val="00A501BB"/>
    <w:rsid w:val="00A50213"/>
    <w:rsid w:val="00A502C8"/>
    <w:rsid w:val="00A503F7"/>
    <w:rsid w:val="00A505C8"/>
    <w:rsid w:val="00A505D1"/>
    <w:rsid w:val="00A507AC"/>
    <w:rsid w:val="00A507D9"/>
    <w:rsid w:val="00A509B9"/>
    <w:rsid w:val="00A50BF5"/>
    <w:rsid w:val="00A5103F"/>
    <w:rsid w:val="00A511C6"/>
    <w:rsid w:val="00A51429"/>
    <w:rsid w:val="00A514B8"/>
    <w:rsid w:val="00A51ABB"/>
    <w:rsid w:val="00A51B5B"/>
    <w:rsid w:val="00A51CEF"/>
    <w:rsid w:val="00A52326"/>
    <w:rsid w:val="00A5266B"/>
    <w:rsid w:val="00A5279B"/>
    <w:rsid w:val="00A5283D"/>
    <w:rsid w:val="00A528FD"/>
    <w:rsid w:val="00A52E84"/>
    <w:rsid w:val="00A53696"/>
    <w:rsid w:val="00A53744"/>
    <w:rsid w:val="00A537D3"/>
    <w:rsid w:val="00A5387E"/>
    <w:rsid w:val="00A53AAA"/>
    <w:rsid w:val="00A53C74"/>
    <w:rsid w:val="00A53D05"/>
    <w:rsid w:val="00A53DB4"/>
    <w:rsid w:val="00A53F09"/>
    <w:rsid w:val="00A5407C"/>
    <w:rsid w:val="00A5438D"/>
    <w:rsid w:val="00A545A5"/>
    <w:rsid w:val="00A54CF4"/>
    <w:rsid w:val="00A54F45"/>
    <w:rsid w:val="00A55019"/>
    <w:rsid w:val="00A5568C"/>
    <w:rsid w:val="00A5572D"/>
    <w:rsid w:val="00A5577B"/>
    <w:rsid w:val="00A5588C"/>
    <w:rsid w:val="00A55CA0"/>
    <w:rsid w:val="00A55D4F"/>
    <w:rsid w:val="00A55D82"/>
    <w:rsid w:val="00A55FF4"/>
    <w:rsid w:val="00A5604C"/>
    <w:rsid w:val="00A56077"/>
    <w:rsid w:val="00A561EE"/>
    <w:rsid w:val="00A56253"/>
    <w:rsid w:val="00A562A9"/>
    <w:rsid w:val="00A563C7"/>
    <w:rsid w:val="00A565A3"/>
    <w:rsid w:val="00A565D9"/>
    <w:rsid w:val="00A56947"/>
    <w:rsid w:val="00A569A6"/>
    <w:rsid w:val="00A56C11"/>
    <w:rsid w:val="00A56D8F"/>
    <w:rsid w:val="00A56E14"/>
    <w:rsid w:val="00A5704D"/>
    <w:rsid w:val="00A570C9"/>
    <w:rsid w:val="00A570D8"/>
    <w:rsid w:val="00A57440"/>
    <w:rsid w:val="00A574D0"/>
    <w:rsid w:val="00A574FB"/>
    <w:rsid w:val="00A57560"/>
    <w:rsid w:val="00A57776"/>
    <w:rsid w:val="00A577EA"/>
    <w:rsid w:val="00A57870"/>
    <w:rsid w:val="00A5788B"/>
    <w:rsid w:val="00A57897"/>
    <w:rsid w:val="00A5789D"/>
    <w:rsid w:val="00A579B4"/>
    <w:rsid w:val="00A57D0F"/>
    <w:rsid w:val="00A57F5A"/>
    <w:rsid w:val="00A600E5"/>
    <w:rsid w:val="00A60348"/>
    <w:rsid w:val="00A603CB"/>
    <w:rsid w:val="00A604C5"/>
    <w:rsid w:val="00A60580"/>
    <w:rsid w:val="00A60750"/>
    <w:rsid w:val="00A6090F"/>
    <w:rsid w:val="00A60965"/>
    <w:rsid w:val="00A60A64"/>
    <w:rsid w:val="00A60A78"/>
    <w:rsid w:val="00A60DAB"/>
    <w:rsid w:val="00A60DAE"/>
    <w:rsid w:val="00A60DAF"/>
    <w:rsid w:val="00A61015"/>
    <w:rsid w:val="00A61315"/>
    <w:rsid w:val="00A618CA"/>
    <w:rsid w:val="00A61C21"/>
    <w:rsid w:val="00A61FB1"/>
    <w:rsid w:val="00A622F1"/>
    <w:rsid w:val="00A6237E"/>
    <w:rsid w:val="00A623D0"/>
    <w:rsid w:val="00A625A9"/>
    <w:rsid w:val="00A62A2C"/>
    <w:rsid w:val="00A62A48"/>
    <w:rsid w:val="00A62BF6"/>
    <w:rsid w:val="00A62C0F"/>
    <w:rsid w:val="00A62F4A"/>
    <w:rsid w:val="00A633BC"/>
    <w:rsid w:val="00A63577"/>
    <w:rsid w:val="00A63697"/>
    <w:rsid w:val="00A637ED"/>
    <w:rsid w:val="00A638CA"/>
    <w:rsid w:val="00A639ED"/>
    <w:rsid w:val="00A63B35"/>
    <w:rsid w:val="00A63BFB"/>
    <w:rsid w:val="00A63E3C"/>
    <w:rsid w:val="00A63E6F"/>
    <w:rsid w:val="00A63EB4"/>
    <w:rsid w:val="00A63F1F"/>
    <w:rsid w:val="00A63F96"/>
    <w:rsid w:val="00A6401F"/>
    <w:rsid w:val="00A644B4"/>
    <w:rsid w:val="00A644C8"/>
    <w:rsid w:val="00A645B5"/>
    <w:rsid w:val="00A6467B"/>
    <w:rsid w:val="00A64709"/>
    <w:rsid w:val="00A6498F"/>
    <w:rsid w:val="00A64C65"/>
    <w:rsid w:val="00A64DE5"/>
    <w:rsid w:val="00A64E4B"/>
    <w:rsid w:val="00A65067"/>
    <w:rsid w:val="00A654F6"/>
    <w:rsid w:val="00A65712"/>
    <w:rsid w:val="00A65A60"/>
    <w:rsid w:val="00A65D7C"/>
    <w:rsid w:val="00A65DC6"/>
    <w:rsid w:val="00A65DD1"/>
    <w:rsid w:val="00A66052"/>
    <w:rsid w:val="00A66329"/>
    <w:rsid w:val="00A6638F"/>
    <w:rsid w:val="00A66648"/>
    <w:rsid w:val="00A668A7"/>
    <w:rsid w:val="00A66A2B"/>
    <w:rsid w:val="00A66B02"/>
    <w:rsid w:val="00A66C71"/>
    <w:rsid w:val="00A66FD5"/>
    <w:rsid w:val="00A6708E"/>
    <w:rsid w:val="00A67352"/>
    <w:rsid w:val="00A67679"/>
    <w:rsid w:val="00A67809"/>
    <w:rsid w:val="00A67864"/>
    <w:rsid w:val="00A6789E"/>
    <w:rsid w:val="00A67BF3"/>
    <w:rsid w:val="00A67D2B"/>
    <w:rsid w:val="00A67D94"/>
    <w:rsid w:val="00A67FC6"/>
    <w:rsid w:val="00A700E0"/>
    <w:rsid w:val="00A70688"/>
    <w:rsid w:val="00A706CD"/>
    <w:rsid w:val="00A707CB"/>
    <w:rsid w:val="00A707F5"/>
    <w:rsid w:val="00A70883"/>
    <w:rsid w:val="00A709F4"/>
    <w:rsid w:val="00A70B2E"/>
    <w:rsid w:val="00A70C74"/>
    <w:rsid w:val="00A70D54"/>
    <w:rsid w:val="00A70EC1"/>
    <w:rsid w:val="00A70FB1"/>
    <w:rsid w:val="00A710A2"/>
    <w:rsid w:val="00A71208"/>
    <w:rsid w:val="00A71664"/>
    <w:rsid w:val="00A716B5"/>
    <w:rsid w:val="00A717DB"/>
    <w:rsid w:val="00A71982"/>
    <w:rsid w:val="00A71A65"/>
    <w:rsid w:val="00A71AEE"/>
    <w:rsid w:val="00A722B1"/>
    <w:rsid w:val="00A72395"/>
    <w:rsid w:val="00A72436"/>
    <w:rsid w:val="00A72746"/>
    <w:rsid w:val="00A728BB"/>
    <w:rsid w:val="00A72A69"/>
    <w:rsid w:val="00A72C60"/>
    <w:rsid w:val="00A72DAC"/>
    <w:rsid w:val="00A73235"/>
    <w:rsid w:val="00A73577"/>
    <w:rsid w:val="00A73717"/>
    <w:rsid w:val="00A73785"/>
    <w:rsid w:val="00A73FD3"/>
    <w:rsid w:val="00A742B3"/>
    <w:rsid w:val="00A74382"/>
    <w:rsid w:val="00A7446B"/>
    <w:rsid w:val="00A74583"/>
    <w:rsid w:val="00A74804"/>
    <w:rsid w:val="00A74855"/>
    <w:rsid w:val="00A7499B"/>
    <w:rsid w:val="00A7499F"/>
    <w:rsid w:val="00A75479"/>
    <w:rsid w:val="00A7554A"/>
    <w:rsid w:val="00A7581E"/>
    <w:rsid w:val="00A75A38"/>
    <w:rsid w:val="00A75B83"/>
    <w:rsid w:val="00A75E95"/>
    <w:rsid w:val="00A75EA6"/>
    <w:rsid w:val="00A7626B"/>
    <w:rsid w:val="00A766A1"/>
    <w:rsid w:val="00A768EC"/>
    <w:rsid w:val="00A76BF9"/>
    <w:rsid w:val="00A770D9"/>
    <w:rsid w:val="00A779A2"/>
    <w:rsid w:val="00A779A9"/>
    <w:rsid w:val="00A77A72"/>
    <w:rsid w:val="00A77E39"/>
    <w:rsid w:val="00A80207"/>
    <w:rsid w:val="00A80428"/>
    <w:rsid w:val="00A80474"/>
    <w:rsid w:val="00A8049B"/>
    <w:rsid w:val="00A8052D"/>
    <w:rsid w:val="00A80A2B"/>
    <w:rsid w:val="00A80ED4"/>
    <w:rsid w:val="00A80F6C"/>
    <w:rsid w:val="00A81278"/>
    <w:rsid w:val="00A81309"/>
    <w:rsid w:val="00A81826"/>
    <w:rsid w:val="00A8195B"/>
    <w:rsid w:val="00A81A8F"/>
    <w:rsid w:val="00A81B2D"/>
    <w:rsid w:val="00A81B35"/>
    <w:rsid w:val="00A81C20"/>
    <w:rsid w:val="00A81D69"/>
    <w:rsid w:val="00A81D91"/>
    <w:rsid w:val="00A82128"/>
    <w:rsid w:val="00A82292"/>
    <w:rsid w:val="00A82658"/>
    <w:rsid w:val="00A82D83"/>
    <w:rsid w:val="00A82EAF"/>
    <w:rsid w:val="00A83089"/>
    <w:rsid w:val="00A832D3"/>
    <w:rsid w:val="00A833BD"/>
    <w:rsid w:val="00A835A1"/>
    <w:rsid w:val="00A8367B"/>
    <w:rsid w:val="00A83AD7"/>
    <w:rsid w:val="00A83ADC"/>
    <w:rsid w:val="00A84113"/>
    <w:rsid w:val="00A8462D"/>
    <w:rsid w:val="00A849C1"/>
    <w:rsid w:val="00A84B61"/>
    <w:rsid w:val="00A84B6D"/>
    <w:rsid w:val="00A85075"/>
    <w:rsid w:val="00A853ED"/>
    <w:rsid w:val="00A859F2"/>
    <w:rsid w:val="00A85B84"/>
    <w:rsid w:val="00A85BBE"/>
    <w:rsid w:val="00A85C57"/>
    <w:rsid w:val="00A85D4F"/>
    <w:rsid w:val="00A85F4B"/>
    <w:rsid w:val="00A8603A"/>
    <w:rsid w:val="00A8612B"/>
    <w:rsid w:val="00A86177"/>
    <w:rsid w:val="00A86235"/>
    <w:rsid w:val="00A86305"/>
    <w:rsid w:val="00A86426"/>
    <w:rsid w:val="00A866BF"/>
    <w:rsid w:val="00A867E5"/>
    <w:rsid w:val="00A86904"/>
    <w:rsid w:val="00A8694F"/>
    <w:rsid w:val="00A86B9D"/>
    <w:rsid w:val="00A86BED"/>
    <w:rsid w:val="00A86D3B"/>
    <w:rsid w:val="00A86F06"/>
    <w:rsid w:val="00A872FE"/>
    <w:rsid w:val="00A877E9"/>
    <w:rsid w:val="00A8788D"/>
    <w:rsid w:val="00A87B7D"/>
    <w:rsid w:val="00A87BD0"/>
    <w:rsid w:val="00A87E4E"/>
    <w:rsid w:val="00A87EBB"/>
    <w:rsid w:val="00A903A0"/>
    <w:rsid w:val="00A90B36"/>
    <w:rsid w:val="00A90BE6"/>
    <w:rsid w:val="00A90DC5"/>
    <w:rsid w:val="00A90F06"/>
    <w:rsid w:val="00A90F71"/>
    <w:rsid w:val="00A911F5"/>
    <w:rsid w:val="00A91765"/>
    <w:rsid w:val="00A9181F"/>
    <w:rsid w:val="00A91A74"/>
    <w:rsid w:val="00A91AA6"/>
    <w:rsid w:val="00A91BE4"/>
    <w:rsid w:val="00A91D8A"/>
    <w:rsid w:val="00A91DB2"/>
    <w:rsid w:val="00A921BC"/>
    <w:rsid w:val="00A926F8"/>
    <w:rsid w:val="00A92866"/>
    <w:rsid w:val="00A929A5"/>
    <w:rsid w:val="00A92DFC"/>
    <w:rsid w:val="00A933EA"/>
    <w:rsid w:val="00A93543"/>
    <w:rsid w:val="00A93669"/>
    <w:rsid w:val="00A936F3"/>
    <w:rsid w:val="00A937BA"/>
    <w:rsid w:val="00A93D60"/>
    <w:rsid w:val="00A93F5D"/>
    <w:rsid w:val="00A94356"/>
    <w:rsid w:val="00A94357"/>
    <w:rsid w:val="00A945FB"/>
    <w:rsid w:val="00A946EF"/>
    <w:rsid w:val="00A94854"/>
    <w:rsid w:val="00A94863"/>
    <w:rsid w:val="00A94998"/>
    <w:rsid w:val="00A94B1A"/>
    <w:rsid w:val="00A94C12"/>
    <w:rsid w:val="00A94D47"/>
    <w:rsid w:val="00A94E03"/>
    <w:rsid w:val="00A94E48"/>
    <w:rsid w:val="00A94EFA"/>
    <w:rsid w:val="00A950CF"/>
    <w:rsid w:val="00A9511E"/>
    <w:rsid w:val="00A95297"/>
    <w:rsid w:val="00A952D8"/>
    <w:rsid w:val="00A95394"/>
    <w:rsid w:val="00A953C0"/>
    <w:rsid w:val="00A9578F"/>
    <w:rsid w:val="00A958B9"/>
    <w:rsid w:val="00A95FC2"/>
    <w:rsid w:val="00A96112"/>
    <w:rsid w:val="00A961FF"/>
    <w:rsid w:val="00A962CF"/>
    <w:rsid w:val="00A9647D"/>
    <w:rsid w:val="00A964CB"/>
    <w:rsid w:val="00A96791"/>
    <w:rsid w:val="00A9680A"/>
    <w:rsid w:val="00A968B7"/>
    <w:rsid w:val="00A96AC0"/>
    <w:rsid w:val="00A96B1A"/>
    <w:rsid w:val="00A96B68"/>
    <w:rsid w:val="00A96C7C"/>
    <w:rsid w:val="00A96CF0"/>
    <w:rsid w:val="00A970E3"/>
    <w:rsid w:val="00A97218"/>
    <w:rsid w:val="00A975EF"/>
    <w:rsid w:val="00A97743"/>
    <w:rsid w:val="00A97884"/>
    <w:rsid w:val="00A97FD3"/>
    <w:rsid w:val="00AA008C"/>
    <w:rsid w:val="00AA037D"/>
    <w:rsid w:val="00AA0465"/>
    <w:rsid w:val="00AA0690"/>
    <w:rsid w:val="00AA092D"/>
    <w:rsid w:val="00AA09E4"/>
    <w:rsid w:val="00AA0D9E"/>
    <w:rsid w:val="00AA0DDC"/>
    <w:rsid w:val="00AA0F38"/>
    <w:rsid w:val="00AA0F6B"/>
    <w:rsid w:val="00AA10E5"/>
    <w:rsid w:val="00AA1354"/>
    <w:rsid w:val="00AA13FA"/>
    <w:rsid w:val="00AA19EB"/>
    <w:rsid w:val="00AA1BB6"/>
    <w:rsid w:val="00AA1C84"/>
    <w:rsid w:val="00AA1CBE"/>
    <w:rsid w:val="00AA1DD3"/>
    <w:rsid w:val="00AA2010"/>
    <w:rsid w:val="00AA2295"/>
    <w:rsid w:val="00AA22CE"/>
    <w:rsid w:val="00AA25E6"/>
    <w:rsid w:val="00AA2679"/>
    <w:rsid w:val="00AA2AD8"/>
    <w:rsid w:val="00AA2CE1"/>
    <w:rsid w:val="00AA2E38"/>
    <w:rsid w:val="00AA2E74"/>
    <w:rsid w:val="00AA3002"/>
    <w:rsid w:val="00AA31C8"/>
    <w:rsid w:val="00AA33A4"/>
    <w:rsid w:val="00AA34B2"/>
    <w:rsid w:val="00AA35FC"/>
    <w:rsid w:val="00AA37E0"/>
    <w:rsid w:val="00AA3847"/>
    <w:rsid w:val="00AA38D0"/>
    <w:rsid w:val="00AA3B5E"/>
    <w:rsid w:val="00AA3CD5"/>
    <w:rsid w:val="00AA4432"/>
    <w:rsid w:val="00AA4F4D"/>
    <w:rsid w:val="00AA52FA"/>
    <w:rsid w:val="00AA544F"/>
    <w:rsid w:val="00AA5476"/>
    <w:rsid w:val="00AA587A"/>
    <w:rsid w:val="00AA58CB"/>
    <w:rsid w:val="00AA5C8C"/>
    <w:rsid w:val="00AA5D3F"/>
    <w:rsid w:val="00AA5D4C"/>
    <w:rsid w:val="00AA60A2"/>
    <w:rsid w:val="00AA6199"/>
    <w:rsid w:val="00AA62DC"/>
    <w:rsid w:val="00AA6375"/>
    <w:rsid w:val="00AA673A"/>
    <w:rsid w:val="00AA6D46"/>
    <w:rsid w:val="00AA6F5B"/>
    <w:rsid w:val="00AA71A2"/>
    <w:rsid w:val="00AA7223"/>
    <w:rsid w:val="00AA732D"/>
    <w:rsid w:val="00AA74E2"/>
    <w:rsid w:val="00AA7669"/>
    <w:rsid w:val="00AA7845"/>
    <w:rsid w:val="00AA7E04"/>
    <w:rsid w:val="00AA7F59"/>
    <w:rsid w:val="00AB0219"/>
    <w:rsid w:val="00AB0253"/>
    <w:rsid w:val="00AB0373"/>
    <w:rsid w:val="00AB0778"/>
    <w:rsid w:val="00AB0AEB"/>
    <w:rsid w:val="00AB0D2E"/>
    <w:rsid w:val="00AB0EFA"/>
    <w:rsid w:val="00AB0F23"/>
    <w:rsid w:val="00AB0F92"/>
    <w:rsid w:val="00AB1324"/>
    <w:rsid w:val="00AB15BC"/>
    <w:rsid w:val="00AB178E"/>
    <w:rsid w:val="00AB1C0B"/>
    <w:rsid w:val="00AB1F48"/>
    <w:rsid w:val="00AB2154"/>
    <w:rsid w:val="00AB221C"/>
    <w:rsid w:val="00AB222D"/>
    <w:rsid w:val="00AB236B"/>
    <w:rsid w:val="00AB256D"/>
    <w:rsid w:val="00AB26E9"/>
    <w:rsid w:val="00AB294D"/>
    <w:rsid w:val="00AB29E3"/>
    <w:rsid w:val="00AB2C33"/>
    <w:rsid w:val="00AB2CDA"/>
    <w:rsid w:val="00AB2D4F"/>
    <w:rsid w:val="00AB330C"/>
    <w:rsid w:val="00AB3475"/>
    <w:rsid w:val="00AB34D6"/>
    <w:rsid w:val="00AB3612"/>
    <w:rsid w:val="00AB3812"/>
    <w:rsid w:val="00AB388A"/>
    <w:rsid w:val="00AB393F"/>
    <w:rsid w:val="00AB3A83"/>
    <w:rsid w:val="00AB3B7A"/>
    <w:rsid w:val="00AB3E41"/>
    <w:rsid w:val="00AB3E4E"/>
    <w:rsid w:val="00AB44B3"/>
    <w:rsid w:val="00AB46AD"/>
    <w:rsid w:val="00AB4F04"/>
    <w:rsid w:val="00AB52A1"/>
    <w:rsid w:val="00AB52A9"/>
    <w:rsid w:val="00AB530D"/>
    <w:rsid w:val="00AB570A"/>
    <w:rsid w:val="00AB5C3E"/>
    <w:rsid w:val="00AB5F9F"/>
    <w:rsid w:val="00AB5FF1"/>
    <w:rsid w:val="00AB6064"/>
    <w:rsid w:val="00AB6088"/>
    <w:rsid w:val="00AB60AA"/>
    <w:rsid w:val="00AB6334"/>
    <w:rsid w:val="00AB652D"/>
    <w:rsid w:val="00AB6582"/>
    <w:rsid w:val="00AB6640"/>
    <w:rsid w:val="00AB67D8"/>
    <w:rsid w:val="00AB6973"/>
    <w:rsid w:val="00AB6ADE"/>
    <w:rsid w:val="00AB6BFB"/>
    <w:rsid w:val="00AB718E"/>
    <w:rsid w:val="00AB7262"/>
    <w:rsid w:val="00AB7723"/>
    <w:rsid w:val="00AB79E5"/>
    <w:rsid w:val="00AB7C9E"/>
    <w:rsid w:val="00AC0000"/>
    <w:rsid w:val="00AC0024"/>
    <w:rsid w:val="00AC005B"/>
    <w:rsid w:val="00AC00C1"/>
    <w:rsid w:val="00AC02ED"/>
    <w:rsid w:val="00AC03EE"/>
    <w:rsid w:val="00AC0433"/>
    <w:rsid w:val="00AC06CA"/>
    <w:rsid w:val="00AC0701"/>
    <w:rsid w:val="00AC0C92"/>
    <w:rsid w:val="00AC0D82"/>
    <w:rsid w:val="00AC0E1B"/>
    <w:rsid w:val="00AC0F32"/>
    <w:rsid w:val="00AC1028"/>
    <w:rsid w:val="00AC1303"/>
    <w:rsid w:val="00AC187A"/>
    <w:rsid w:val="00AC1A24"/>
    <w:rsid w:val="00AC1B1A"/>
    <w:rsid w:val="00AC1DA0"/>
    <w:rsid w:val="00AC1EC4"/>
    <w:rsid w:val="00AC209E"/>
    <w:rsid w:val="00AC2284"/>
    <w:rsid w:val="00AC2304"/>
    <w:rsid w:val="00AC244E"/>
    <w:rsid w:val="00AC2542"/>
    <w:rsid w:val="00AC28FF"/>
    <w:rsid w:val="00AC2CAD"/>
    <w:rsid w:val="00AC2D85"/>
    <w:rsid w:val="00AC2EBC"/>
    <w:rsid w:val="00AC2F4D"/>
    <w:rsid w:val="00AC3060"/>
    <w:rsid w:val="00AC30B4"/>
    <w:rsid w:val="00AC333C"/>
    <w:rsid w:val="00AC3426"/>
    <w:rsid w:val="00AC349F"/>
    <w:rsid w:val="00AC34D7"/>
    <w:rsid w:val="00AC366A"/>
    <w:rsid w:val="00AC3693"/>
    <w:rsid w:val="00AC377F"/>
    <w:rsid w:val="00AC3841"/>
    <w:rsid w:val="00AC3AB7"/>
    <w:rsid w:val="00AC3BAF"/>
    <w:rsid w:val="00AC3E87"/>
    <w:rsid w:val="00AC41B3"/>
    <w:rsid w:val="00AC42AE"/>
    <w:rsid w:val="00AC4470"/>
    <w:rsid w:val="00AC453D"/>
    <w:rsid w:val="00AC457C"/>
    <w:rsid w:val="00AC4659"/>
    <w:rsid w:val="00AC491D"/>
    <w:rsid w:val="00AC49DB"/>
    <w:rsid w:val="00AC4A97"/>
    <w:rsid w:val="00AC50F8"/>
    <w:rsid w:val="00AC5375"/>
    <w:rsid w:val="00AC538A"/>
    <w:rsid w:val="00AC5493"/>
    <w:rsid w:val="00AC54AA"/>
    <w:rsid w:val="00AC550C"/>
    <w:rsid w:val="00AC57B2"/>
    <w:rsid w:val="00AC57E8"/>
    <w:rsid w:val="00AC58FE"/>
    <w:rsid w:val="00AC6074"/>
    <w:rsid w:val="00AC6468"/>
    <w:rsid w:val="00AC64A2"/>
    <w:rsid w:val="00AC65C0"/>
    <w:rsid w:val="00AC6856"/>
    <w:rsid w:val="00AC69EF"/>
    <w:rsid w:val="00AC6A8D"/>
    <w:rsid w:val="00AC6C18"/>
    <w:rsid w:val="00AC6F30"/>
    <w:rsid w:val="00AC6F46"/>
    <w:rsid w:val="00AC6F51"/>
    <w:rsid w:val="00AC6F67"/>
    <w:rsid w:val="00AC7188"/>
    <w:rsid w:val="00AC72B8"/>
    <w:rsid w:val="00AC7613"/>
    <w:rsid w:val="00AC777F"/>
    <w:rsid w:val="00AC77A0"/>
    <w:rsid w:val="00AC799B"/>
    <w:rsid w:val="00AC79AA"/>
    <w:rsid w:val="00AC7E37"/>
    <w:rsid w:val="00AC7EB0"/>
    <w:rsid w:val="00AD01AD"/>
    <w:rsid w:val="00AD02C0"/>
    <w:rsid w:val="00AD0674"/>
    <w:rsid w:val="00AD0A2F"/>
    <w:rsid w:val="00AD0C9D"/>
    <w:rsid w:val="00AD0CEF"/>
    <w:rsid w:val="00AD0D54"/>
    <w:rsid w:val="00AD0D96"/>
    <w:rsid w:val="00AD0DD9"/>
    <w:rsid w:val="00AD0F77"/>
    <w:rsid w:val="00AD1021"/>
    <w:rsid w:val="00AD11CD"/>
    <w:rsid w:val="00AD1805"/>
    <w:rsid w:val="00AD1A00"/>
    <w:rsid w:val="00AD1B1D"/>
    <w:rsid w:val="00AD1D41"/>
    <w:rsid w:val="00AD1EE7"/>
    <w:rsid w:val="00AD1F41"/>
    <w:rsid w:val="00AD216D"/>
    <w:rsid w:val="00AD240A"/>
    <w:rsid w:val="00AD2595"/>
    <w:rsid w:val="00AD2690"/>
    <w:rsid w:val="00AD26C0"/>
    <w:rsid w:val="00AD28D1"/>
    <w:rsid w:val="00AD2918"/>
    <w:rsid w:val="00AD2941"/>
    <w:rsid w:val="00AD2947"/>
    <w:rsid w:val="00AD2CB1"/>
    <w:rsid w:val="00AD2DF5"/>
    <w:rsid w:val="00AD2E13"/>
    <w:rsid w:val="00AD328B"/>
    <w:rsid w:val="00AD32F6"/>
    <w:rsid w:val="00AD34D8"/>
    <w:rsid w:val="00AD34E2"/>
    <w:rsid w:val="00AD381B"/>
    <w:rsid w:val="00AD3903"/>
    <w:rsid w:val="00AD3B91"/>
    <w:rsid w:val="00AD3BC1"/>
    <w:rsid w:val="00AD3EA6"/>
    <w:rsid w:val="00AD3EAF"/>
    <w:rsid w:val="00AD3FC3"/>
    <w:rsid w:val="00AD41F5"/>
    <w:rsid w:val="00AD42CF"/>
    <w:rsid w:val="00AD4360"/>
    <w:rsid w:val="00AD4463"/>
    <w:rsid w:val="00AD47E7"/>
    <w:rsid w:val="00AD47EC"/>
    <w:rsid w:val="00AD4888"/>
    <w:rsid w:val="00AD4B72"/>
    <w:rsid w:val="00AD4DCB"/>
    <w:rsid w:val="00AD5247"/>
    <w:rsid w:val="00AD52AA"/>
    <w:rsid w:val="00AD5313"/>
    <w:rsid w:val="00AD550E"/>
    <w:rsid w:val="00AD5877"/>
    <w:rsid w:val="00AD6026"/>
    <w:rsid w:val="00AD6144"/>
    <w:rsid w:val="00AD6596"/>
    <w:rsid w:val="00AD66A8"/>
    <w:rsid w:val="00AD66B3"/>
    <w:rsid w:val="00AD66D2"/>
    <w:rsid w:val="00AD6D21"/>
    <w:rsid w:val="00AD7020"/>
    <w:rsid w:val="00AD7032"/>
    <w:rsid w:val="00AD713F"/>
    <w:rsid w:val="00AD71C6"/>
    <w:rsid w:val="00AD7584"/>
    <w:rsid w:val="00AD7588"/>
    <w:rsid w:val="00AD7613"/>
    <w:rsid w:val="00AD7A3A"/>
    <w:rsid w:val="00AD7AAD"/>
    <w:rsid w:val="00AD7BB9"/>
    <w:rsid w:val="00AE0193"/>
    <w:rsid w:val="00AE037B"/>
    <w:rsid w:val="00AE03A5"/>
    <w:rsid w:val="00AE06DA"/>
    <w:rsid w:val="00AE0A29"/>
    <w:rsid w:val="00AE0A4F"/>
    <w:rsid w:val="00AE0C19"/>
    <w:rsid w:val="00AE0C67"/>
    <w:rsid w:val="00AE0D22"/>
    <w:rsid w:val="00AE0E6C"/>
    <w:rsid w:val="00AE0F50"/>
    <w:rsid w:val="00AE1068"/>
    <w:rsid w:val="00AE1267"/>
    <w:rsid w:val="00AE1834"/>
    <w:rsid w:val="00AE18AA"/>
    <w:rsid w:val="00AE1A4D"/>
    <w:rsid w:val="00AE203E"/>
    <w:rsid w:val="00AE2301"/>
    <w:rsid w:val="00AE244E"/>
    <w:rsid w:val="00AE26D8"/>
    <w:rsid w:val="00AE295B"/>
    <w:rsid w:val="00AE2968"/>
    <w:rsid w:val="00AE2C3E"/>
    <w:rsid w:val="00AE2D3F"/>
    <w:rsid w:val="00AE2DD0"/>
    <w:rsid w:val="00AE35F6"/>
    <w:rsid w:val="00AE3614"/>
    <w:rsid w:val="00AE3C2F"/>
    <w:rsid w:val="00AE3C80"/>
    <w:rsid w:val="00AE3D56"/>
    <w:rsid w:val="00AE3FD6"/>
    <w:rsid w:val="00AE4038"/>
    <w:rsid w:val="00AE4119"/>
    <w:rsid w:val="00AE4229"/>
    <w:rsid w:val="00AE4271"/>
    <w:rsid w:val="00AE4278"/>
    <w:rsid w:val="00AE42BF"/>
    <w:rsid w:val="00AE42F1"/>
    <w:rsid w:val="00AE4313"/>
    <w:rsid w:val="00AE431C"/>
    <w:rsid w:val="00AE43E5"/>
    <w:rsid w:val="00AE4419"/>
    <w:rsid w:val="00AE44C5"/>
    <w:rsid w:val="00AE4E07"/>
    <w:rsid w:val="00AE4F94"/>
    <w:rsid w:val="00AE52F5"/>
    <w:rsid w:val="00AE5305"/>
    <w:rsid w:val="00AE54A3"/>
    <w:rsid w:val="00AE5504"/>
    <w:rsid w:val="00AE56C0"/>
    <w:rsid w:val="00AE58F2"/>
    <w:rsid w:val="00AE5D90"/>
    <w:rsid w:val="00AE5E32"/>
    <w:rsid w:val="00AE5EC6"/>
    <w:rsid w:val="00AE6485"/>
    <w:rsid w:val="00AE6700"/>
    <w:rsid w:val="00AE674E"/>
    <w:rsid w:val="00AE6A2F"/>
    <w:rsid w:val="00AE6BF3"/>
    <w:rsid w:val="00AE6C80"/>
    <w:rsid w:val="00AE6C9B"/>
    <w:rsid w:val="00AE6F41"/>
    <w:rsid w:val="00AE7469"/>
    <w:rsid w:val="00AE74B1"/>
    <w:rsid w:val="00AE74BF"/>
    <w:rsid w:val="00AE7C3F"/>
    <w:rsid w:val="00AE7F92"/>
    <w:rsid w:val="00AF01BF"/>
    <w:rsid w:val="00AF026F"/>
    <w:rsid w:val="00AF0273"/>
    <w:rsid w:val="00AF042B"/>
    <w:rsid w:val="00AF0652"/>
    <w:rsid w:val="00AF06BB"/>
    <w:rsid w:val="00AF0A8C"/>
    <w:rsid w:val="00AF0AF4"/>
    <w:rsid w:val="00AF0DE4"/>
    <w:rsid w:val="00AF1106"/>
    <w:rsid w:val="00AF122C"/>
    <w:rsid w:val="00AF1558"/>
    <w:rsid w:val="00AF179E"/>
    <w:rsid w:val="00AF1A3F"/>
    <w:rsid w:val="00AF1A5A"/>
    <w:rsid w:val="00AF1BA1"/>
    <w:rsid w:val="00AF1D42"/>
    <w:rsid w:val="00AF1DFC"/>
    <w:rsid w:val="00AF1E17"/>
    <w:rsid w:val="00AF1EF1"/>
    <w:rsid w:val="00AF206C"/>
    <w:rsid w:val="00AF226F"/>
    <w:rsid w:val="00AF22F7"/>
    <w:rsid w:val="00AF2433"/>
    <w:rsid w:val="00AF247C"/>
    <w:rsid w:val="00AF2607"/>
    <w:rsid w:val="00AF286C"/>
    <w:rsid w:val="00AF2894"/>
    <w:rsid w:val="00AF2A7E"/>
    <w:rsid w:val="00AF2DB7"/>
    <w:rsid w:val="00AF2FCF"/>
    <w:rsid w:val="00AF3024"/>
    <w:rsid w:val="00AF3298"/>
    <w:rsid w:val="00AF329F"/>
    <w:rsid w:val="00AF332F"/>
    <w:rsid w:val="00AF33B1"/>
    <w:rsid w:val="00AF37EA"/>
    <w:rsid w:val="00AF38D3"/>
    <w:rsid w:val="00AF3A2A"/>
    <w:rsid w:val="00AF3BED"/>
    <w:rsid w:val="00AF3E1C"/>
    <w:rsid w:val="00AF3E54"/>
    <w:rsid w:val="00AF4032"/>
    <w:rsid w:val="00AF4066"/>
    <w:rsid w:val="00AF43D9"/>
    <w:rsid w:val="00AF4409"/>
    <w:rsid w:val="00AF4673"/>
    <w:rsid w:val="00AF46CD"/>
    <w:rsid w:val="00AF473A"/>
    <w:rsid w:val="00AF4813"/>
    <w:rsid w:val="00AF489A"/>
    <w:rsid w:val="00AF4A0A"/>
    <w:rsid w:val="00AF4A9C"/>
    <w:rsid w:val="00AF4C3C"/>
    <w:rsid w:val="00AF4EBD"/>
    <w:rsid w:val="00AF50CD"/>
    <w:rsid w:val="00AF51CB"/>
    <w:rsid w:val="00AF5243"/>
    <w:rsid w:val="00AF55B3"/>
    <w:rsid w:val="00AF57E5"/>
    <w:rsid w:val="00AF5985"/>
    <w:rsid w:val="00AF5BBA"/>
    <w:rsid w:val="00AF5EC9"/>
    <w:rsid w:val="00AF5F95"/>
    <w:rsid w:val="00AF6305"/>
    <w:rsid w:val="00AF6366"/>
    <w:rsid w:val="00AF63E6"/>
    <w:rsid w:val="00AF64FA"/>
    <w:rsid w:val="00AF6A2E"/>
    <w:rsid w:val="00AF6B9A"/>
    <w:rsid w:val="00AF6D1F"/>
    <w:rsid w:val="00AF6EDB"/>
    <w:rsid w:val="00AF7130"/>
    <w:rsid w:val="00AF7136"/>
    <w:rsid w:val="00AF720E"/>
    <w:rsid w:val="00AF72CB"/>
    <w:rsid w:val="00AF73CA"/>
    <w:rsid w:val="00AF752F"/>
    <w:rsid w:val="00AF7A3E"/>
    <w:rsid w:val="00AF7B51"/>
    <w:rsid w:val="00AF7C08"/>
    <w:rsid w:val="00AF7CEE"/>
    <w:rsid w:val="00AF7E87"/>
    <w:rsid w:val="00AF7EF4"/>
    <w:rsid w:val="00AF7F78"/>
    <w:rsid w:val="00AF7F96"/>
    <w:rsid w:val="00B00073"/>
    <w:rsid w:val="00B00269"/>
    <w:rsid w:val="00B002DA"/>
    <w:rsid w:val="00B00538"/>
    <w:rsid w:val="00B00636"/>
    <w:rsid w:val="00B00789"/>
    <w:rsid w:val="00B008FD"/>
    <w:rsid w:val="00B0090A"/>
    <w:rsid w:val="00B00B40"/>
    <w:rsid w:val="00B00C2F"/>
    <w:rsid w:val="00B00E21"/>
    <w:rsid w:val="00B0139B"/>
    <w:rsid w:val="00B01491"/>
    <w:rsid w:val="00B01800"/>
    <w:rsid w:val="00B018E3"/>
    <w:rsid w:val="00B01B53"/>
    <w:rsid w:val="00B01CB7"/>
    <w:rsid w:val="00B01D11"/>
    <w:rsid w:val="00B01E13"/>
    <w:rsid w:val="00B0201C"/>
    <w:rsid w:val="00B02456"/>
    <w:rsid w:val="00B02712"/>
    <w:rsid w:val="00B029F8"/>
    <w:rsid w:val="00B02A6D"/>
    <w:rsid w:val="00B02E4F"/>
    <w:rsid w:val="00B03009"/>
    <w:rsid w:val="00B03C6D"/>
    <w:rsid w:val="00B03DAA"/>
    <w:rsid w:val="00B0467A"/>
    <w:rsid w:val="00B0469C"/>
    <w:rsid w:val="00B046A4"/>
    <w:rsid w:val="00B04718"/>
    <w:rsid w:val="00B047F8"/>
    <w:rsid w:val="00B0486F"/>
    <w:rsid w:val="00B049D7"/>
    <w:rsid w:val="00B04B9C"/>
    <w:rsid w:val="00B04E3A"/>
    <w:rsid w:val="00B0555D"/>
    <w:rsid w:val="00B0568C"/>
    <w:rsid w:val="00B057FD"/>
    <w:rsid w:val="00B05DC2"/>
    <w:rsid w:val="00B05E8A"/>
    <w:rsid w:val="00B05E8B"/>
    <w:rsid w:val="00B0691B"/>
    <w:rsid w:val="00B06BF4"/>
    <w:rsid w:val="00B06C32"/>
    <w:rsid w:val="00B06FBB"/>
    <w:rsid w:val="00B07047"/>
    <w:rsid w:val="00B07100"/>
    <w:rsid w:val="00B07175"/>
    <w:rsid w:val="00B0721D"/>
    <w:rsid w:val="00B07291"/>
    <w:rsid w:val="00B072CF"/>
    <w:rsid w:val="00B07457"/>
    <w:rsid w:val="00B0759C"/>
    <w:rsid w:val="00B07743"/>
    <w:rsid w:val="00B078E4"/>
    <w:rsid w:val="00B07C57"/>
    <w:rsid w:val="00B07DF6"/>
    <w:rsid w:val="00B07E7D"/>
    <w:rsid w:val="00B07F5E"/>
    <w:rsid w:val="00B10373"/>
    <w:rsid w:val="00B103E6"/>
    <w:rsid w:val="00B104F7"/>
    <w:rsid w:val="00B10571"/>
    <w:rsid w:val="00B10815"/>
    <w:rsid w:val="00B10879"/>
    <w:rsid w:val="00B108D4"/>
    <w:rsid w:val="00B10E67"/>
    <w:rsid w:val="00B10E6B"/>
    <w:rsid w:val="00B11029"/>
    <w:rsid w:val="00B1123A"/>
    <w:rsid w:val="00B112E1"/>
    <w:rsid w:val="00B11330"/>
    <w:rsid w:val="00B117AD"/>
    <w:rsid w:val="00B118F3"/>
    <w:rsid w:val="00B11CBE"/>
    <w:rsid w:val="00B11F40"/>
    <w:rsid w:val="00B11FF9"/>
    <w:rsid w:val="00B1239B"/>
    <w:rsid w:val="00B12548"/>
    <w:rsid w:val="00B125B6"/>
    <w:rsid w:val="00B125F1"/>
    <w:rsid w:val="00B125F3"/>
    <w:rsid w:val="00B128A6"/>
    <w:rsid w:val="00B12913"/>
    <w:rsid w:val="00B12A5D"/>
    <w:rsid w:val="00B12AFD"/>
    <w:rsid w:val="00B12BE9"/>
    <w:rsid w:val="00B12C72"/>
    <w:rsid w:val="00B12D5F"/>
    <w:rsid w:val="00B13184"/>
    <w:rsid w:val="00B1318D"/>
    <w:rsid w:val="00B13592"/>
    <w:rsid w:val="00B13651"/>
    <w:rsid w:val="00B13B4E"/>
    <w:rsid w:val="00B13B5D"/>
    <w:rsid w:val="00B13D13"/>
    <w:rsid w:val="00B13D55"/>
    <w:rsid w:val="00B14067"/>
    <w:rsid w:val="00B14339"/>
    <w:rsid w:val="00B14496"/>
    <w:rsid w:val="00B14498"/>
    <w:rsid w:val="00B14552"/>
    <w:rsid w:val="00B14640"/>
    <w:rsid w:val="00B14768"/>
    <w:rsid w:val="00B148F3"/>
    <w:rsid w:val="00B149E4"/>
    <w:rsid w:val="00B14AC8"/>
    <w:rsid w:val="00B1538B"/>
    <w:rsid w:val="00B15418"/>
    <w:rsid w:val="00B154F8"/>
    <w:rsid w:val="00B156D4"/>
    <w:rsid w:val="00B157E7"/>
    <w:rsid w:val="00B159C7"/>
    <w:rsid w:val="00B15BB8"/>
    <w:rsid w:val="00B15DCF"/>
    <w:rsid w:val="00B15FA5"/>
    <w:rsid w:val="00B16061"/>
    <w:rsid w:val="00B16318"/>
    <w:rsid w:val="00B167BD"/>
    <w:rsid w:val="00B1683A"/>
    <w:rsid w:val="00B168FA"/>
    <w:rsid w:val="00B16C3A"/>
    <w:rsid w:val="00B172AC"/>
    <w:rsid w:val="00B172F9"/>
    <w:rsid w:val="00B17414"/>
    <w:rsid w:val="00B1747B"/>
    <w:rsid w:val="00B17663"/>
    <w:rsid w:val="00B17722"/>
    <w:rsid w:val="00B1784D"/>
    <w:rsid w:val="00B17853"/>
    <w:rsid w:val="00B17946"/>
    <w:rsid w:val="00B17A01"/>
    <w:rsid w:val="00B17A90"/>
    <w:rsid w:val="00B17AED"/>
    <w:rsid w:val="00B17D14"/>
    <w:rsid w:val="00B17E61"/>
    <w:rsid w:val="00B20050"/>
    <w:rsid w:val="00B2019E"/>
    <w:rsid w:val="00B202BF"/>
    <w:rsid w:val="00B202DD"/>
    <w:rsid w:val="00B20483"/>
    <w:rsid w:val="00B204C8"/>
    <w:rsid w:val="00B206CC"/>
    <w:rsid w:val="00B20779"/>
    <w:rsid w:val="00B2086A"/>
    <w:rsid w:val="00B208AD"/>
    <w:rsid w:val="00B208C6"/>
    <w:rsid w:val="00B208EB"/>
    <w:rsid w:val="00B20A01"/>
    <w:rsid w:val="00B20E16"/>
    <w:rsid w:val="00B20F1F"/>
    <w:rsid w:val="00B2115C"/>
    <w:rsid w:val="00B212CA"/>
    <w:rsid w:val="00B21568"/>
    <w:rsid w:val="00B2158E"/>
    <w:rsid w:val="00B218E0"/>
    <w:rsid w:val="00B21AC8"/>
    <w:rsid w:val="00B21B3C"/>
    <w:rsid w:val="00B21F68"/>
    <w:rsid w:val="00B22021"/>
    <w:rsid w:val="00B22035"/>
    <w:rsid w:val="00B22049"/>
    <w:rsid w:val="00B22073"/>
    <w:rsid w:val="00B22213"/>
    <w:rsid w:val="00B22310"/>
    <w:rsid w:val="00B223E9"/>
    <w:rsid w:val="00B2256B"/>
    <w:rsid w:val="00B225AB"/>
    <w:rsid w:val="00B22759"/>
    <w:rsid w:val="00B22C6A"/>
    <w:rsid w:val="00B22CDD"/>
    <w:rsid w:val="00B22DD0"/>
    <w:rsid w:val="00B22E39"/>
    <w:rsid w:val="00B23130"/>
    <w:rsid w:val="00B232D9"/>
    <w:rsid w:val="00B2339F"/>
    <w:rsid w:val="00B2346D"/>
    <w:rsid w:val="00B236DA"/>
    <w:rsid w:val="00B23A27"/>
    <w:rsid w:val="00B23CC5"/>
    <w:rsid w:val="00B23D8D"/>
    <w:rsid w:val="00B23EA2"/>
    <w:rsid w:val="00B23F24"/>
    <w:rsid w:val="00B2414D"/>
    <w:rsid w:val="00B24153"/>
    <w:rsid w:val="00B242BD"/>
    <w:rsid w:val="00B24332"/>
    <w:rsid w:val="00B2457A"/>
    <w:rsid w:val="00B24811"/>
    <w:rsid w:val="00B2484C"/>
    <w:rsid w:val="00B248C6"/>
    <w:rsid w:val="00B248FD"/>
    <w:rsid w:val="00B249F3"/>
    <w:rsid w:val="00B24BF6"/>
    <w:rsid w:val="00B24DBD"/>
    <w:rsid w:val="00B24E47"/>
    <w:rsid w:val="00B24EAF"/>
    <w:rsid w:val="00B25124"/>
    <w:rsid w:val="00B252F5"/>
    <w:rsid w:val="00B254BC"/>
    <w:rsid w:val="00B25687"/>
    <w:rsid w:val="00B258AD"/>
    <w:rsid w:val="00B26150"/>
    <w:rsid w:val="00B26374"/>
    <w:rsid w:val="00B2676A"/>
    <w:rsid w:val="00B2677A"/>
    <w:rsid w:val="00B26891"/>
    <w:rsid w:val="00B269D6"/>
    <w:rsid w:val="00B26A06"/>
    <w:rsid w:val="00B26A43"/>
    <w:rsid w:val="00B26A61"/>
    <w:rsid w:val="00B26B19"/>
    <w:rsid w:val="00B26BD8"/>
    <w:rsid w:val="00B26C4C"/>
    <w:rsid w:val="00B26E26"/>
    <w:rsid w:val="00B26EC9"/>
    <w:rsid w:val="00B27453"/>
    <w:rsid w:val="00B2755A"/>
    <w:rsid w:val="00B2774D"/>
    <w:rsid w:val="00B27953"/>
    <w:rsid w:val="00B279CA"/>
    <w:rsid w:val="00B279FC"/>
    <w:rsid w:val="00B27AD6"/>
    <w:rsid w:val="00B27BE8"/>
    <w:rsid w:val="00B27EB3"/>
    <w:rsid w:val="00B30034"/>
    <w:rsid w:val="00B30094"/>
    <w:rsid w:val="00B3013A"/>
    <w:rsid w:val="00B304DB"/>
    <w:rsid w:val="00B30923"/>
    <w:rsid w:val="00B3095F"/>
    <w:rsid w:val="00B3098D"/>
    <w:rsid w:val="00B30A00"/>
    <w:rsid w:val="00B30C66"/>
    <w:rsid w:val="00B30C9D"/>
    <w:rsid w:val="00B3106F"/>
    <w:rsid w:val="00B311BE"/>
    <w:rsid w:val="00B311DD"/>
    <w:rsid w:val="00B313AB"/>
    <w:rsid w:val="00B31637"/>
    <w:rsid w:val="00B31952"/>
    <w:rsid w:val="00B31B59"/>
    <w:rsid w:val="00B31CD4"/>
    <w:rsid w:val="00B31D7D"/>
    <w:rsid w:val="00B31DF2"/>
    <w:rsid w:val="00B31E4C"/>
    <w:rsid w:val="00B31FCA"/>
    <w:rsid w:val="00B326C0"/>
    <w:rsid w:val="00B32B13"/>
    <w:rsid w:val="00B32BB3"/>
    <w:rsid w:val="00B32D8A"/>
    <w:rsid w:val="00B331F5"/>
    <w:rsid w:val="00B333F5"/>
    <w:rsid w:val="00B33922"/>
    <w:rsid w:val="00B33AA2"/>
    <w:rsid w:val="00B33B1B"/>
    <w:rsid w:val="00B33DC0"/>
    <w:rsid w:val="00B342CE"/>
    <w:rsid w:val="00B34461"/>
    <w:rsid w:val="00B34468"/>
    <w:rsid w:val="00B34530"/>
    <w:rsid w:val="00B347C2"/>
    <w:rsid w:val="00B34844"/>
    <w:rsid w:val="00B349CB"/>
    <w:rsid w:val="00B34BA6"/>
    <w:rsid w:val="00B34D6D"/>
    <w:rsid w:val="00B34EEF"/>
    <w:rsid w:val="00B3502A"/>
    <w:rsid w:val="00B35311"/>
    <w:rsid w:val="00B356A8"/>
    <w:rsid w:val="00B356C9"/>
    <w:rsid w:val="00B35819"/>
    <w:rsid w:val="00B3587E"/>
    <w:rsid w:val="00B35977"/>
    <w:rsid w:val="00B35B0B"/>
    <w:rsid w:val="00B35BE1"/>
    <w:rsid w:val="00B35C35"/>
    <w:rsid w:val="00B36046"/>
    <w:rsid w:val="00B3606B"/>
    <w:rsid w:val="00B36072"/>
    <w:rsid w:val="00B36121"/>
    <w:rsid w:val="00B36450"/>
    <w:rsid w:val="00B3648B"/>
    <w:rsid w:val="00B3655F"/>
    <w:rsid w:val="00B3660A"/>
    <w:rsid w:val="00B36764"/>
    <w:rsid w:val="00B36789"/>
    <w:rsid w:val="00B36909"/>
    <w:rsid w:val="00B36AB1"/>
    <w:rsid w:val="00B36B36"/>
    <w:rsid w:val="00B36B90"/>
    <w:rsid w:val="00B36BFE"/>
    <w:rsid w:val="00B36FEC"/>
    <w:rsid w:val="00B37081"/>
    <w:rsid w:val="00B3741B"/>
    <w:rsid w:val="00B3745F"/>
    <w:rsid w:val="00B37609"/>
    <w:rsid w:val="00B376C2"/>
    <w:rsid w:val="00B3771E"/>
    <w:rsid w:val="00B37732"/>
    <w:rsid w:val="00B37C97"/>
    <w:rsid w:val="00B37CDE"/>
    <w:rsid w:val="00B3DF3B"/>
    <w:rsid w:val="00B400F3"/>
    <w:rsid w:val="00B4048B"/>
    <w:rsid w:val="00B404E6"/>
    <w:rsid w:val="00B40685"/>
    <w:rsid w:val="00B40BD3"/>
    <w:rsid w:val="00B40C82"/>
    <w:rsid w:val="00B40EA8"/>
    <w:rsid w:val="00B410A2"/>
    <w:rsid w:val="00B41244"/>
    <w:rsid w:val="00B41933"/>
    <w:rsid w:val="00B419FC"/>
    <w:rsid w:val="00B41B16"/>
    <w:rsid w:val="00B420A6"/>
    <w:rsid w:val="00B420EF"/>
    <w:rsid w:val="00B4217B"/>
    <w:rsid w:val="00B422D0"/>
    <w:rsid w:val="00B424B3"/>
    <w:rsid w:val="00B427EF"/>
    <w:rsid w:val="00B42801"/>
    <w:rsid w:val="00B4286C"/>
    <w:rsid w:val="00B42A15"/>
    <w:rsid w:val="00B42A64"/>
    <w:rsid w:val="00B42A68"/>
    <w:rsid w:val="00B42BB3"/>
    <w:rsid w:val="00B42E9A"/>
    <w:rsid w:val="00B42EBD"/>
    <w:rsid w:val="00B42FF7"/>
    <w:rsid w:val="00B431AC"/>
    <w:rsid w:val="00B43314"/>
    <w:rsid w:val="00B43318"/>
    <w:rsid w:val="00B43490"/>
    <w:rsid w:val="00B439D2"/>
    <w:rsid w:val="00B43B7D"/>
    <w:rsid w:val="00B43BF6"/>
    <w:rsid w:val="00B43D4B"/>
    <w:rsid w:val="00B43EF4"/>
    <w:rsid w:val="00B44149"/>
    <w:rsid w:val="00B4414B"/>
    <w:rsid w:val="00B441C8"/>
    <w:rsid w:val="00B443C1"/>
    <w:rsid w:val="00B44856"/>
    <w:rsid w:val="00B44906"/>
    <w:rsid w:val="00B4505F"/>
    <w:rsid w:val="00B4538A"/>
    <w:rsid w:val="00B454D2"/>
    <w:rsid w:val="00B45753"/>
    <w:rsid w:val="00B457B5"/>
    <w:rsid w:val="00B45CA3"/>
    <w:rsid w:val="00B45D2B"/>
    <w:rsid w:val="00B4615D"/>
    <w:rsid w:val="00B4617F"/>
    <w:rsid w:val="00B462F6"/>
    <w:rsid w:val="00B46388"/>
    <w:rsid w:val="00B46412"/>
    <w:rsid w:val="00B464C7"/>
    <w:rsid w:val="00B464DD"/>
    <w:rsid w:val="00B46518"/>
    <w:rsid w:val="00B465EA"/>
    <w:rsid w:val="00B4670C"/>
    <w:rsid w:val="00B467A2"/>
    <w:rsid w:val="00B467F7"/>
    <w:rsid w:val="00B46AA7"/>
    <w:rsid w:val="00B46B9E"/>
    <w:rsid w:val="00B46C3D"/>
    <w:rsid w:val="00B46DE0"/>
    <w:rsid w:val="00B471DA"/>
    <w:rsid w:val="00B47775"/>
    <w:rsid w:val="00B47C18"/>
    <w:rsid w:val="00B47C77"/>
    <w:rsid w:val="00B47D71"/>
    <w:rsid w:val="00B500E0"/>
    <w:rsid w:val="00B500E1"/>
    <w:rsid w:val="00B50130"/>
    <w:rsid w:val="00B502F2"/>
    <w:rsid w:val="00B50538"/>
    <w:rsid w:val="00B50757"/>
    <w:rsid w:val="00B507AE"/>
    <w:rsid w:val="00B50A9A"/>
    <w:rsid w:val="00B50E41"/>
    <w:rsid w:val="00B50E89"/>
    <w:rsid w:val="00B50F24"/>
    <w:rsid w:val="00B50F7D"/>
    <w:rsid w:val="00B5102C"/>
    <w:rsid w:val="00B511E8"/>
    <w:rsid w:val="00B512FB"/>
    <w:rsid w:val="00B51A86"/>
    <w:rsid w:val="00B51AC2"/>
    <w:rsid w:val="00B51DBF"/>
    <w:rsid w:val="00B51E03"/>
    <w:rsid w:val="00B52542"/>
    <w:rsid w:val="00B529B7"/>
    <w:rsid w:val="00B52A8C"/>
    <w:rsid w:val="00B52A8E"/>
    <w:rsid w:val="00B52BE2"/>
    <w:rsid w:val="00B52BF9"/>
    <w:rsid w:val="00B52F16"/>
    <w:rsid w:val="00B53006"/>
    <w:rsid w:val="00B530B0"/>
    <w:rsid w:val="00B53191"/>
    <w:rsid w:val="00B53233"/>
    <w:rsid w:val="00B535F2"/>
    <w:rsid w:val="00B53623"/>
    <w:rsid w:val="00B537C0"/>
    <w:rsid w:val="00B53855"/>
    <w:rsid w:val="00B53889"/>
    <w:rsid w:val="00B53D86"/>
    <w:rsid w:val="00B53EBC"/>
    <w:rsid w:val="00B54086"/>
    <w:rsid w:val="00B542C5"/>
    <w:rsid w:val="00B54377"/>
    <w:rsid w:val="00B54B1F"/>
    <w:rsid w:val="00B54B7F"/>
    <w:rsid w:val="00B54D8E"/>
    <w:rsid w:val="00B5512B"/>
    <w:rsid w:val="00B55727"/>
    <w:rsid w:val="00B5593C"/>
    <w:rsid w:val="00B559E7"/>
    <w:rsid w:val="00B55A15"/>
    <w:rsid w:val="00B55BC9"/>
    <w:rsid w:val="00B55ED3"/>
    <w:rsid w:val="00B55F87"/>
    <w:rsid w:val="00B56106"/>
    <w:rsid w:val="00B56407"/>
    <w:rsid w:val="00B5650F"/>
    <w:rsid w:val="00B56799"/>
    <w:rsid w:val="00B567A1"/>
    <w:rsid w:val="00B56B62"/>
    <w:rsid w:val="00B56ED3"/>
    <w:rsid w:val="00B56F0B"/>
    <w:rsid w:val="00B570DF"/>
    <w:rsid w:val="00B57121"/>
    <w:rsid w:val="00B571F9"/>
    <w:rsid w:val="00B57398"/>
    <w:rsid w:val="00B5745C"/>
    <w:rsid w:val="00B579A7"/>
    <w:rsid w:val="00B57A66"/>
    <w:rsid w:val="00B57AEC"/>
    <w:rsid w:val="00B57B4C"/>
    <w:rsid w:val="00B57C5B"/>
    <w:rsid w:val="00B60460"/>
    <w:rsid w:val="00B6062A"/>
    <w:rsid w:val="00B60688"/>
    <w:rsid w:val="00B60850"/>
    <w:rsid w:val="00B608F9"/>
    <w:rsid w:val="00B60A1D"/>
    <w:rsid w:val="00B60B57"/>
    <w:rsid w:val="00B60D93"/>
    <w:rsid w:val="00B61466"/>
    <w:rsid w:val="00B619DF"/>
    <w:rsid w:val="00B61DE1"/>
    <w:rsid w:val="00B61E94"/>
    <w:rsid w:val="00B6202C"/>
    <w:rsid w:val="00B621AC"/>
    <w:rsid w:val="00B62478"/>
    <w:rsid w:val="00B6260E"/>
    <w:rsid w:val="00B62822"/>
    <w:rsid w:val="00B62937"/>
    <w:rsid w:val="00B62BAA"/>
    <w:rsid w:val="00B62BD8"/>
    <w:rsid w:val="00B62FA6"/>
    <w:rsid w:val="00B630B9"/>
    <w:rsid w:val="00B630BA"/>
    <w:rsid w:val="00B631AA"/>
    <w:rsid w:val="00B6322D"/>
    <w:rsid w:val="00B6331E"/>
    <w:rsid w:val="00B6337C"/>
    <w:rsid w:val="00B6339B"/>
    <w:rsid w:val="00B63432"/>
    <w:rsid w:val="00B63461"/>
    <w:rsid w:val="00B63594"/>
    <w:rsid w:val="00B635A9"/>
    <w:rsid w:val="00B635CA"/>
    <w:rsid w:val="00B636E5"/>
    <w:rsid w:val="00B6378E"/>
    <w:rsid w:val="00B63790"/>
    <w:rsid w:val="00B638AC"/>
    <w:rsid w:val="00B6398D"/>
    <w:rsid w:val="00B64126"/>
    <w:rsid w:val="00B641E7"/>
    <w:rsid w:val="00B64296"/>
    <w:rsid w:val="00B642D3"/>
    <w:rsid w:val="00B644B0"/>
    <w:rsid w:val="00B645AB"/>
    <w:rsid w:val="00B64605"/>
    <w:rsid w:val="00B64950"/>
    <w:rsid w:val="00B649AB"/>
    <w:rsid w:val="00B64D29"/>
    <w:rsid w:val="00B64E94"/>
    <w:rsid w:val="00B6545B"/>
    <w:rsid w:val="00B6559F"/>
    <w:rsid w:val="00B65C40"/>
    <w:rsid w:val="00B65E2A"/>
    <w:rsid w:val="00B66018"/>
    <w:rsid w:val="00B662C7"/>
    <w:rsid w:val="00B664D4"/>
    <w:rsid w:val="00B66617"/>
    <w:rsid w:val="00B66674"/>
    <w:rsid w:val="00B66983"/>
    <w:rsid w:val="00B669FA"/>
    <w:rsid w:val="00B66DF2"/>
    <w:rsid w:val="00B66ECB"/>
    <w:rsid w:val="00B66F14"/>
    <w:rsid w:val="00B66F9C"/>
    <w:rsid w:val="00B670B2"/>
    <w:rsid w:val="00B673EF"/>
    <w:rsid w:val="00B67425"/>
    <w:rsid w:val="00B678F9"/>
    <w:rsid w:val="00B67916"/>
    <w:rsid w:val="00B67B23"/>
    <w:rsid w:val="00B67BA1"/>
    <w:rsid w:val="00B67BD3"/>
    <w:rsid w:val="00B70442"/>
    <w:rsid w:val="00B70476"/>
    <w:rsid w:val="00B70672"/>
    <w:rsid w:val="00B709CA"/>
    <w:rsid w:val="00B70A7A"/>
    <w:rsid w:val="00B70C0A"/>
    <w:rsid w:val="00B70EA7"/>
    <w:rsid w:val="00B70F75"/>
    <w:rsid w:val="00B71052"/>
    <w:rsid w:val="00B7108E"/>
    <w:rsid w:val="00B7122C"/>
    <w:rsid w:val="00B713E0"/>
    <w:rsid w:val="00B716F1"/>
    <w:rsid w:val="00B717F6"/>
    <w:rsid w:val="00B7191B"/>
    <w:rsid w:val="00B71947"/>
    <w:rsid w:val="00B71AD7"/>
    <w:rsid w:val="00B71ED4"/>
    <w:rsid w:val="00B71EF5"/>
    <w:rsid w:val="00B7220D"/>
    <w:rsid w:val="00B72280"/>
    <w:rsid w:val="00B7230D"/>
    <w:rsid w:val="00B72534"/>
    <w:rsid w:val="00B72822"/>
    <w:rsid w:val="00B72D7F"/>
    <w:rsid w:val="00B72E28"/>
    <w:rsid w:val="00B72FF0"/>
    <w:rsid w:val="00B730BD"/>
    <w:rsid w:val="00B731A9"/>
    <w:rsid w:val="00B73253"/>
    <w:rsid w:val="00B73444"/>
    <w:rsid w:val="00B73538"/>
    <w:rsid w:val="00B735A1"/>
    <w:rsid w:val="00B7361F"/>
    <w:rsid w:val="00B73632"/>
    <w:rsid w:val="00B73659"/>
    <w:rsid w:val="00B739C7"/>
    <w:rsid w:val="00B73AB1"/>
    <w:rsid w:val="00B73B01"/>
    <w:rsid w:val="00B73BD4"/>
    <w:rsid w:val="00B73CF8"/>
    <w:rsid w:val="00B73DE9"/>
    <w:rsid w:val="00B74356"/>
    <w:rsid w:val="00B746AA"/>
    <w:rsid w:val="00B74731"/>
    <w:rsid w:val="00B74775"/>
    <w:rsid w:val="00B74B94"/>
    <w:rsid w:val="00B74BDC"/>
    <w:rsid w:val="00B74C27"/>
    <w:rsid w:val="00B74D20"/>
    <w:rsid w:val="00B74E5E"/>
    <w:rsid w:val="00B74F7A"/>
    <w:rsid w:val="00B7514A"/>
    <w:rsid w:val="00B751AC"/>
    <w:rsid w:val="00B751DB"/>
    <w:rsid w:val="00B752E1"/>
    <w:rsid w:val="00B75562"/>
    <w:rsid w:val="00B75714"/>
    <w:rsid w:val="00B75C19"/>
    <w:rsid w:val="00B75CF7"/>
    <w:rsid w:val="00B75F04"/>
    <w:rsid w:val="00B76164"/>
    <w:rsid w:val="00B7630B"/>
    <w:rsid w:val="00B7661A"/>
    <w:rsid w:val="00B769DA"/>
    <w:rsid w:val="00B76AF7"/>
    <w:rsid w:val="00B76AFD"/>
    <w:rsid w:val="00B76C86"/>
    <w:rsid w:val="00B77297"/>
    <w:rsid w:val="00B775EA"/>
    <w:rsid w:val="00B7768D"/>
    <w:rsid w:val="00B801AF"/>
    <w:rsid w:val="00B801EA"/>
    <w:rsid w:val="00B80540"/>
    <w:rsid w:val="00B805A1"/>
    <w:rsid w:val="00B80C5B"/>
    <w:rsid w:val="00B80E6C"/>
    <w:rsid w:val="00B81160"/>
    <w:rsid w:val="00B812E8"/>
    <w:rsid w:val="00B81450"/>
    <w:rsid w:val="00B81578"/>
    <w:rsid w:val="00B81669"/>
    <w:rsid w:val="00B8227E"/>
    <w:rsid w:val="00B82480"/>
    <w:rsid w:val="00B824AE"/>
    <w:rsid w:val="00B8269A"/>
    <w:rsid w:val="00B8273A"/>
    <w:rsid w:val="00B82814"/>
    <w:rsid w:val="00B82A3C"/>
    <w:rsid w:val="00B82D6E"/>
    <w:rsid w:val="00B82ECB"/>
    <w:rsid w:val="00B82F9D"/>
    <w:rsid w:val="00B8305D"/>
    <w:rsid w:val="00B83349"/>
    <w:rsid w:val="00B833B1"/>
    <w:rsid w:val="00B833DE"/>
    <w:rsid w:val="00B8348E"/>
    <w:rsid w:val="00B83515"/>
    <w:rsid w:val="00B83645"/>
    <w:rsid w:val="00B839AD"/>
    <w:rsid w:val="00B83AD6"/>
    <w:rsid w:val="00B83B26"/>
    <w:rsid w:val="00B83C92"/>
    <w:rsid w:val="00B83E44"/>
    <w:rsid w:val="00B83E90"/>
    <w:rsid w:val="00B847DC"/>
    <w:rsid w:val="00B84D5B"/>
    <w:rsid w:val="00B84E8B"/>
    <w:rsid w:val="00B84E9F"/>
    <w:rsid w:val="00B84EF7"/>
    <w:rsid w:val="00B84F29"/>
    <w:rsid w:val="00B85065"/>
    <w:rsid w:val="00B85283"/>
    <w:rsid w:val="00B852FE"/>
    <w:rsid w:val="00B8568A"/>
    <w:rsid w:val="00B857B3"/>
    <w:rsid w:val="00B859DA"/>
    <w:rsid w:val="00B85B07"/>
    <w:rsid w:val="00B85C27"/>
    <w:rsid w:val="00B85D4A"/>
    <w:rsid w:val="00B85E31"/>
    <w:rsid w:val="00B85F46"/>
    <w:rsid w:val="00B85F8B"/>
    <w:rsid w:val="00B860CD"/>
    <w:rsid w:val="00B86627"/>
    <w:rsid w:val="00B867CB"/>
    <w:rsid w:val="00B868C5"/>
    <w:rsid w:val="00B869C9"/>
    <w:rsid w:val="00B86A50"/>
    <w:rsid w:val="00B86B85"/>
    <w:rsid w:val="00B86D1C"/>
    <w:rsid w:val="00B871C8"/>
    <w:rsid w:val="00B8749B"/>
    <w:rsid w:val="00B87590"/>
    <w:rsid w:val="00B87989"/>
    <w:rsid w:val="00B879F6"/>
    <w:rsid w:val="00B87B24"/>
    <w:rsid w:val="00B87C10"/>
    <w:rsid w:val="00B87CEC"/>
    <w:rsid w:val="00B87F2F"/>
    <w:rsid w:val="00B901CF"/>
    <w:rsid w:val="00B90271"/>
    <w:rsid w:val="00B9040F"/>
    <w:rsid w:val="00B9079D"/>
    <w:rsid w:val="00B9080E"/>
    <w:rsid w:val="00B90AB1"/>
    <w:rsid w:val="00B90B81"/>
    <w:rsid w:val="00B90C3B"/>
    <w:rsid w:val="00B90E70"/>
    <w:rsid w:val="00B90E79"/>
    <w:rsid w:val="00B90FC5"/>
    <w:rsid w:val="00B912C8"/>
    <w:rsid w:val="00B9136F"/>
    <w:rsid w:val="00B914CC"/>
    <w:rsid w:val="00B914F8"/>
    <w:rsid w:val="00B914FB"/>
    <w:rsid w:val="00B918B0"/>
    <w:rsid w:val="00B91BF6"/>
    <w:rsid w:val="00B91C3F"/>
    <w:rsid w:val="00B91C50"/>
    <w:rsid w:val="00B91ED7"/>
    <w:rsid w:val="00B923B2"/>
    <w:rsid w:val="00B9271B"/>
    <w:rsid w:val="00B929B1"/>
    <w:rsid w:val="00B92C02"/>
    <w:rsid w:val="00B92CC5"/>
    <w:rsid w:val="00B92ECA"/>
    <w:rsid w:val="00B930CA"/>
    <w:rsid w:val="00B9314A"/>
    <w:rsid w:val="00B932A7"/>
    <w:rsid w:val="00B93516"/>
    <w:rsid w:val="00B93884"/>
    <w:rsid w:val="00B938B4"/>
    <w:rsid w:val="00B93A4F"/>
    <w:rsid w:val="00B93D07"/>
    <w:rsid w:val="00B93E65"/>
    <w:rsid w:val="00B93F1E"/>
    <w:rsid w:val="00B93F81"/>
    <w:rsid w:val="00B9405C"/>
    <w:rsid w:val="00B940DA"/>
    <w:rsid w:val="00B94239"/>
    <w:rsid w:val="00B943E6"/>
    <w:rsid w:val="00B9468C"/>
    <w:rsid w:val="00B949F6"/>
    <w:rsid w:val="00B94B49"/>
    <w:rsid w:val="00B94CB6"/>
    <w:rsid w:val="00B950B3"/>
    <w:rsid w:val="00B9564D"/>
    <w:rsid w:val="00B95A2F"/>
    <w:rsid w:val="00B95BC7"/>
    <w:rsid w:val="00B95C2B"/>
    <w:rsid w:val="00B95CC7"/>
    <w:rsid w:val="00B95DB6"/>
    <w:rsid w:val="00B95DE0"/>
    <w:rsid w:val="00B95F5F"/>
    <w:rsid w:val="00B961CE"/>
    <w:rsid w:val="00B9661E"/>
    <w:rsid w:val="00B96AF9"/>
    <w:rsid w:val="00B96B12"/>
    <w:rsid w:val="00B97248"/>
    <w:rsid w:val="00B97396"/>
    <w:rsid w:val="00B973E4"/>
    <w:rsid w:val="00B9747C"/>
    <w:rsid w:val="00B974E7"/>
    <w:rsid w:val="00B97506"/>
    <w:rsid w:val="00B97567"/>
    <w:rsid w:val="00B9774F"/>
    <w:rsid w:val="00B97962"/>
    <w:rsid w:val="00B97BDB"/>
    <w:rsid w:val="00B97C9D"/>
    <w:rsid w:val="00B97E13"/>
    <w:rsid w:val="00B97F35"/>
    <w:rsid w:val="00B97F42"/>
    <w:rsid w:val="00BA00EC"/>
    <w:rsid w:val="00BA00F0"/>
    <w:rsid w:val="00BA0249"/>
    <w:rsid w:val="00BA0292"/>
    <w:rsid w:val="00BA02D3"/>
    <w:rsid w:val="00BA049B"/>
    <w:rsid w:val="00BA0BE3"/>
    <w:rsid w:val="00BA0E4B"/>
    <w:rsid w:val="00BA11CA"/>
    <w:rsid w:val="00BA14CC"/>
    <w:rsid w:val="00BA1CB7"/>
    <w:rsid w:val="00BA1D0C"/>
    <w:rsid w:val="00BA1DBD"/>
    <w:rsid w:val="00BA1E52"/>
    <w:rsid w:val="00BA27D4"/>
    <w:rsid w:val="00BA2A02"/>
    <w:rsid w:val="00BA2BAF"/>
    <w:rsid w:val="00BA2D7D"/>
    <w:rsid w:val="00BA2E8D"/>
    <w:rsid w:val="00BA2EA5"/>
    <w:rsid w:val="00BA2F2C"/>
    <w:rsid w:val="00BA3211"/>
    <w:rsid w:val="00BA32B4"/>
    <w:rsid w:val="00BA3377"/>
    <w:rsid w:val="00BA3408"/>
    <w:rsid w:val="00BA3D22"/>
    <w:rsid w:val="00BA424C"/>
    <w:rsid w:val="00BA4449"/>
    <w:rsid w:val="00BA4562"/>
    <w:rsid w:val="00BA457F"/>
    <w:rsid w:val="00BA46B1"/>
    <w:rsid w:val="00BA483B"/>
    <w:rsid w:val="00BA4880"/>
    <w:rsid w:val="00BA492B"/>
    <w:rsid w:val="00BA4AC4"/>
    <w:rsid w:val="00BA4CD6"/>
    <w:rsid w:val="00BA4DC8"/>
    <w:rsid w:val="00BA4E4B"/>
    <w:rsid w:val="00BA4EF5"/>
    <w:rsid w:val="00BA4FDD"/>
    <w:rsid w:val="00BA5136"/>
    <w:rsid w:val="00BA51A9"/>
    <w:rsid w:val="00BA53A3"/>
    <w:rsid w:val="00BA558A"/>
    <w:rsid w:val="00BA55E4"/>
    <w:rsid w:val="00BA56A9"/>
    <w:rsid w:val="00BA5926"/>
    <w:rsid w:val="00BA5A1C"/>
    <w:rsid w:val="00BA5E5A"/>
    <w:rsid w:val="00BA603B"/>
    <w:rsid w:val="00BA65BC"/>
    <w:rsid w:val="00BA66FA"/>
    <w:rsid w:val="00BA6CE8"/>
    <w:rsid w:val="00BA6D53"/>
    <w:rsid w:val="00BA6E56"/>
    <w:rsid w:val="00BA74F4"/>
    <w:rsid w:val="00BA7569"/>
    <w:rsid w:val="00BA7882"/>
    <w:rsid w:val="00BA79E1"/>
    <w:rsid w:val="00BA7A44"/>
    <w:rsid w:val="00BA7B51"/>
    <w:rsid w:val="00BA7E35"/>
    <w:rsid w:val="00BB0455"/>
    <w:rsid w:val="00BB05F7"/>
    <w:rsid w:val="00BB077C"/>
    <w:rsid w:val="00BB0792"/>
    <w:rsid w:val="00BB09D3"/>
    <w:rsid w:val="00BB0A3A"/>
    <w:rsid w:val="00BB0A85"/>
    <w:rsid w:val="00BB0AFF"/>
    <w:rsid w:val="00BB0C71"/>
    <w:rsid w:val="00BB1040"/>
    <w:rsid w:val="00BB1372"/>
    <w:rsid w:val="00BB152F"/>
    <w:rsid w:val="00BB1AA5"/>
    <w:rsid w:val="00BB1DF8"/>
    <w:rsid w:val="00BB230C"/>
    <w:rsid w:val="00BB2757"/>
    <w:rsid w:val="00BB28D9"/>
    <w:rsid w:val="00BB2B8C"/>
    <w:rsid w:val="00BB2CF3"/>
    <w:rsid w:val="00BB2D14"/>
    <w:rsid w:val="00BB31C1"/>
    <w:rsid w:val="00BB320B"/>
    <w:rsid w:val="00BB338D"/>
    <w:rsid w:val="00BB3968"/>
    <w:rsid w:val="00BB39AA"/>
    <w:rsid w:val="00BB3A0B"/>
    <w:rsid w:val="00BB3A19"/>
    <w:rsid w:val="00BB3D5F"/>
    <w:rsid w:val="00BB415D"/>
    <w:rsid w:val="00BB4272"/>
    <w:rsid w:val="00BB4296"/>
    <w:rsid w:val="00BB458B"/>
    <w:rsid w:val="00BB4641"/>
    <w:rsid w:val="00BB48E0"/>
    <w:rsid w:val="00BB4BB0"/>
    <w:rsid w:val="00BB4CBB"/>
    <w:rsid w:val="00BB4F13"/>
    <w:rsid w:val="00BB4FDA"/>
    <w:rsid w:val="00BB50DC"/>
    <w:rsid w:val="00BB521C"/>
    <w:rsid w:val="00BB53B3"/>
    <w:rsid w:val="00BB555F"/>
    <w:rsid w:val="00BB55F8"/>
    <w:rsid w:val="00BB5697"/>
    <w:rsid w:val="00BB58C9"/>
    <w:rsid w:val="00BB599E"/>
    <w:rsid w:val="00BB5B06"/>
    <w:rsid w:val="00BB5D23"/>
    <w:rsid w:val="00BB5FEB"/>
    <w:rsid w:val="00BB6159"/>
    <w:rsid w:val="00BB61EE"/>
    <w:rsid w:val="00BB67D0"/>
    <w:rsid w:val="00BB692C"/>
    <w:rsid w:val="00BB6A0A"/>
    <w:rsid w:val="00BB6A20"/>
    <w:rsid w:val="00BB6AB1"/>
    <w:rsid w:val="00BB70C2"/>
    <w:rsid w:val="00BB7195"/>
    <w:rsid w:val="00BB72CD"/>
    <w:rsid w:val="00BB7416"/>
    <w:rsid w:val="00BB74D0"/>
    <w:rsid w:val="00BB7541"/>
    <w:rsid w:val="00BB75F7"/>
    <w:rsid w:val="00BB7856"/>
    <w:rsid w:val="00BB79BE"/>
    <w:rsid w:val="00BB7B3F"/>
    <w:rsid w:val="00BB7B91"/>
    <w:rsid w:val="00BB7D39"/>
    <w:rsid w:val="00BC00A1"/>
    <w:rsid w:val="00BC021D"/>
    <w:rsid w:val="00BC0421"/>
    <w:rsid w:val="00BC0424"/>
    <w:rsid w:val="00BC0511"/>
    <w:rsid w:val="00BC055E"/>
    <w:rsid w:val="00BC06F1"/>
    <w:rsid w:val="00BC0834"/>
    <w:rsid w:val="00BC0861"/>
    <w:rsid w:val="00BC0A14"/>
    <w:rsid w:val="00BC0AAF"/>
    <w:rsid w:val="00BC0B1E"/>
    <w:rsid w:val="00BC0E94"/>
    <w:rsid w:val="00BC0EA5"/>
    <w:rsid w:val="00BC11CA"/>
    <w:rsid w:val="00BC12C7"/>
    <w:rsid w:val="00BC12E2"/>
    <w:rsid w:val="00BC1337"/>
    <w:rsid w:val="00BC1495"/>
    <w:rsid w:val="00BC1538"/>
    <w:rsid w:val="00BC1D5B"/>
    <w:rsid w:val="00BC1D9B"/>
    <w:rsid w:val="00BC223B"/>
    <w:rsid w:val="00BC226C"/>
    <w:rsid w:val="00BC276B"/>
    <w:rsid w:val="00BC2B50"/>
    <w:rsid w:val="00BC2BD1"/>
    <w:rsid w:val="00BC2CCF"/>
    <w:rsid w:val="00BC2F01"/>
    <w:rsid w:val="00BC325B"/>
    <w:rsid w:val="00BC339B"/>
    <w:rsid w:val="00BC3563"/>
    <w:rsid w:val="00BC359C"/>
    <w:rsid w:val="00BC35BB"/>
    <w:rsid w:val="00BC35F3"/>
    <w:rsid w:val="00BC39A6"/>
    <w:rsid w:val="00BC3AC6"/>
    <w:rsid w:val="00BC3CDD"/>
    <w:rsid w:val="00BC3EA8"/>
    <w:rsid w:val="00BC3F1A"/>
    <w:rsid w:val="00BC3F2D"/>
    <w:rsid w:val="00BC4134"/>
    <w:rsid w:val="00BC414C"/>
    <w:rsid w:val="00BC41B4"/>
    <w:rsid w:val="00BC44BF"/>
    <w:rsid w:val="00BC44D0"/>
    <w:rsid w:val="00BC4618"/>
    <w:rsid w:val="00BC4725"/>
    <w:rsid w:val="00BC4C8E"/>
    <w:rsid w:val="00BC4DBC"/>
    <w:rsid w:val="00BC4DF3"/>
    <w:rsid w:val="00BC5198"/>
    <w:rsid w:val="00BC52F1"/>
    <w:rsid w:val="00BC5521"/>
    <w:rsid w:val="00BC5581"/>
    <w:rsid w:val="00BC55E5"/>
    <w:rsid w:val="00BC59E0"/>
    <w:rsid w:val="00BC59FA"/>
    <w:rsid w:val="00BC5BE9"/>
    <w:rsid w:val="00BC5D36"/>
    <w:rsid w:val="00BC5D46"/>
    <w:rsid w:val="00BC5EC8"/>
    <w:rsid w:val="00BC5F00"/>
    <w:rsid w:val="00BC5F45"/>
    <w:rsid w:val="00BC5F78"/>
    <w:rsid w:val="00BC5FF3"/>
    <w:rsid w:val="00BC63BD"/>
    <w:rsid w:val="00BC63BF"/>
    <w:rsid w:val="00BC6472"/>
    <w:rsid w:val="00BC65C2"/>
    <w:rsid w:val="00BC683D"/>
    <w:rsid w:val="00BC6A50"/>
    <w:rsid w:val="00BC705D"/>
    <w:rsid w:val="00BC7168"/>
    <w:rsid w:val="00BC73B3"/>
    <w:rsid w:val="00BC74A3"/>
    <w:rsid w:val="00BC7545"/>
    <w:rsid w:val="00BC75B8"/>
    <w:rsid w:val="00BC75C3"/>
    <w:rsid w:val="00BC78ED"/>
    <w:rsid w:val="00BC7B8B"/>
    <w:rsid w:val="00BC7C14"/>
    <w:rsid w:val="00BC7EEA"/>
    <w:rsid w:val="00BD00B1"/>
    <w:rsid w:val="00BD0738"/>
    <w:rsid w:val="00BD08BB"/>
    <w:rsid w:val="00BD0983"/>
    <w:rsid w:val="00BD0AD5"/>
    <w:rsid w:val="00BD0C33"/>
    <w:rsid w:val="00BD0C92"/>
    <w:rsid w:val="00BD1044"/>
    <w:rsid w:val="00BD137E"/>
    <w:rsid w:val="00BD1480"/>
    <w:rsid w:val="00BD1486"/>
    <w:rsid w:val="00BD1752"/>
    <w:rsid w:val="00BD181C"/>
    <w:rsid w:val="00BD1BDC"/>
    <w:rsid w:val="00BD1CA8"/>
    <w:rsid w:val="00BD1F10"/>
    <w:rsid w:val="00BD1FBB"/>
    <w:rsid w:val="00BD1FC4"/>
    <w:rsid w:val="00BD23EB"/>
    <w:rsid w:val="00BD2B89"/>
    <w:rsid w:val="00BD2DF5"/>
    <w:rsid w:val="00BD3096"/>
    <w:rsid w:val="00BD3334"/>
    <w:rsid w:val="00BD34B7"/>
    <w:rsid w:val="00BD34D2"/>
    <w:rsid w:val="00BD34E3"/>
    <w:rsid w:val="00BD35AF"/>
    <w:rsid w:val="00BD3609"/>
    <w:rsid w:val="00BD3B6F"/>
    <w:rsid w:val="00BD3C48"/>
    <w:rsid w:val="00BD3CA5"/>
    <w:rsid w:val="00BD3E0B"/>
    <w:rsid w:val="00BD41C7"/>
    <w:rsid w:val="00BD4238"/>
    <w:rsid w:val="00BD4552"/>
    <w:rsid w:val="00BD45E5"/>
    <w:rsid w:val="00BD4C42"/>
    <w:rsid w:val="00BD527C"/>
    <w:rsid w:val="00BD5879"/>
    <w:rsid w:val="00BD5A5B"/>
    <w:rsid w:val="00BD5AB0"/>
    <w:rsid w:val="00BD5E0E"/>
    <w:rsid w:val="00BD5F0E"/>
    <w:rsid w:val="00BD6117"/>
    <w:rsid w:val="00BD6158"/>
    <w:rsid w:val="00BD61BF"/>
    <w:rsid w:val="00BD6451"/>
    <w:rsid w:val="00BD65C6"/>
    <w:rsid w:val="00BD6968"/>
    <w:rsid w:val="00BD6BC6"/>
    <w:rsid w:val="00BD6C02"/>
    <w:rsid w:val="00BD7005"/>
    <w:rsid w:val="00BD7055"/>
    <w:rsid w:val="00BD722A"/>
    <w:rsid w:val="00BD729F"/>
    <w:rsid w:val="00BD7609"/>
    <w:rsid w:val="00BD777E"/>
    <w:rsid w:val="00BD7799"/>
    <w:rsid w:val="00BD78FC"/>
    <w:rsid w:val="00BD7929"/>
    <w:rsid w:val="00BD7A05"/>
    <w:rsid w:val="00BD7B40"/>
    <w:rsid w:val="00BD7BA8"/>
    <w:rsid w:val="00BD7DD7"/>
    <w:rsid w:val="00BD7DDD"/>
    <w:rsid w:val="00BD7E1F"/>
    <w:rsid w:val="00BD7F2B"/>
    <w:rsid w:val="00BD7FC1"/>
    <w:rsid w:val="00BE0102"/>
    <w:rsid w:val="00BE01B2"/>
    <w:rsid w:val="00BE0302"/>
    <w:rsid w:val="00BE03B9"/>
    <w:rsid w:val="00BE0565"/>
    <w:rsid w:val="00BE06EB"/>
    <w:rsid w:val="00BE0757"/>
    <w:rsid w:val="00BE096F"/>
    <w:rsid w:val="00BE0C8A"/>
    <w:rsid w:val="00BE0E6F"/>
    <w:rsid w:val="00BE0E9B"/>
    <w:rsid w:val="00BE0EB7"/>
    <w:rsid w:val="00BE1041"/>
    <w:rsid w:val="00BE1545"/>
    <w:rsid w:val="00BE17C9"/>
    <w:rsid w:val="00BE19CF"/>
    <w:rsid w:val="00BE1A9C"/>
    <w:rsid w:val="00BE1D5E"/>
    <w:rsid w:val="00BE1E77"/>
    <w:rsid w:val="00BE1F91"/>
    <w:rsid w:val="00BE203E"/>
    <w:rsid w:val="00BE20A1"/>
    <w:rsid w:val="00BE23FE"/>
    <w:rsid w:val="00BE26B9"/>
    <w:rsid w:val="00BE29CA"/>
    <w:rsid w:val="00BE2D01"/>
    <w:rsid w:val="00BE2D3E"/>
    <w:rsid w:val="00BE2DCA"/>
    <w:rsid w:val="00BE303E"/>
    <w:rsid w:val="00BE325B"/>
    <w:rsid w:val="00BE3351"/>
    <w:rsid w:val="00BE3622"/>
    <w:rsid w:val="00BE3642"/>
    <w:rsid w:val="00BE3723"/>
    <w:rsid w:val="00BE3787"/>
    <w:rsid w:val="00BE3792"/>
    <w:rsid w:val="00BE382A"/>
    <w:rsid w:val="00BE3AD8"/>
    <w:rsid w:val="00BE3B0E"/>
    <w:rsid w:val="00BE3B31"/>
    <w:rsid w:val="00BE3FE1"/>
    <w:rsid w:val="00BE45B8"/>
    <w:rsid w:val="00BE45E1"/>
    <w:rsid w:val="00BE4C8E"/>
    <w:rsid w:val="00BE4CCF"/>
    <w:rsid w:val="00BE4D24"/>
    <w:rsid w:val="00BE5190"/>
    <w:rsid w:val="00BE519D"/>
    <w:rsid w:val="00BE5584"/>
    <w:rsid w:val="00BE5631"/>
    <w:rsid w:val="00BE5EEC"/>
    <w:rsid w:val="00BE6055"/>
    <w:rsid w:val="00BE60F2"/>
    <w:rsid w:val="00BE612E"/>
    <w:rsid w:val="00BE61AF"/>
    <w:rsid w:val="00BE6544"/>
    <w:rsid w:val="00BE654A"/>
    <w:rsid w:val="00BE6799"/>
    <w:rsid w:val="00BE67D6"/>
    <w:rsid w:val="00BE6CAC"/>
    <w:rsid w:val="00BE6E1B"/>
    <w:rsid w:val="00BE740E"/>
    <w:rsid w:val="00BE7547"/>
    <w:rsid w:val="00BE7D10"/>
    <w:rsid w:val="00BF00C5"/>
    <w:rsid w:val="00BF00FF"/>
    <w:rsid w:val="00BF044D"/>
    <w:rsid w:val="00BF04E1"/>
    <w:rsid w:val="00BF0912"/>
    <w:rsid w:val="00BF0934"/>
    <w:rsid w:val="00BF09CA"/>
    <w:rsid w:val="00BF0B4F"/>
    <w:rsid w:val="00BF0E38"/>
    <w:rsid w:val="00BF11D9"/>
    <w:rsid w:val="00BF1204"/>
    <w:rsid w:val="00BF152E"/>
    <w:rsid w:val="00BF1F09"/>
    <w:rsid w:val="00BF1FC5"/>
    <w:rsid w:val="00BF206B"/>
    <w:rsid w:val="00BF22C1"/>
    <w:rsid w:val="00BF23AD"/>
    <w:rsid w:val="00BF2436"/>
    <w:rsid w:val="00BF2609"/>
    <w:rsid w:val="00BF260E"/>
    <w:rsid w:val="00BF26CF"/>
    <w:rsid w:val="00BF29AE"/>
    <w:rsid w:val="00BF2D86"/>
    <w:rsid w:val="00BF2EC4"/>
    <w:rsid w:val="00BF30B5"/>
    <w:rsid w:val="00BF313C"/>
    <w:rsid w:val="00BF3146"/>
    <w:rsid w:val="00BF3205"/>
    <w:rsid w:val="00BF351A"/>
    <w:rsid w:val="00BF35EF"/>
    <w:rsid w:val="00BF3697"/>
    <w:rsid w:val="00BF396A"/>
    <w:rsid w:val="00BF3A3B"/>
    <w:rsid w:val="00BF3C3E"/>
    <w:rsid w:val="00BF3C61"/>
    <w:rsid w:val="00BF3C92"/>
    <w:rsid w:val="00BF3DBF"/>
    <w:rsid w:val="00BF3DE6"/>
    <w:rsid w:val="00BF411A"/>
    <w:rsid w:val="00BF4484"/>
    <w:rsid w:val="00BF45CD"/>
    <w:rsid w:val="00BF4843"/>
    <w:rsid w:val="00BF49B4"/>
    <w:rsid w:val="00BF4C09"/>
    <w:rsid w:val="00BF4C16"/>
    <w:rsid w:val="00BF51F5"/>
    <w:rsid w:val="00BF5219"/>
    <w:rsid w:val="00BF529F"/>
    <w:rsid w:val="00BF542A"/>
    <w:rsid w:val="00BF552B"/>
    <w:rsid w:val="00BF59E9"/>
    <w:rsid w:val="00BF5BFF"/>
    <w:rsid w:val="00BF624C"/>
    <w:rsid w:val="00BF64C6"/>
    <w:rsid w:val="00BF64F2"/>
    <w:rsid w:val="00BF663B"/>
    <w:rsid w:val="00BF6733"/>
    <w:rsid w:val="00BF6FA9"/>
    <w:rsid w:val="00BF728D"/>
    <w:rsid w:val="00BF730F"/>
    <w:rsid w:val="00BF7377"/>
    <w:rsid w:val="00BF73FA"/>
    <w:rsid w:val="00BF74AA"/>
    <w:rsid w:val="00BF761C"/>
    <w:rsid w:val="00BF7654"/>
    <w:rsid w:val="00BF77F6"/>
    <w:rsid w:val="00BF791E"/>
    <w:rsid w:val="00BF79E2"/>
    <w:rsid w:val="00BF7C0A"/>
    <w:rsid w:val="00BF7C5E"/>
    <w:rsid w:val="00BF7D8A"/>
    <w:rsid w:val="00BF7FFB"/>
    <w:rsid w:val="00BFF985"/>
    <w:rsid w:val="00C00050"/>
    <w:rsid w:val="00C000FD"/>
    <w:rsid w:val="00C00196"/>
    <w:rsid w:val="00C001F9"/>
    <w:rsid w:val="00C00978"/>
    <w:rsid w:val="00C00A52"/>
    <w:rsid w:val="00C0101A"/>
    <w:rsid w:val="00C0106C"/>
    <w:rsid w:val="00C01239"/>
    <w:rsid w:val="00C01755"/>
    <w:rsid w:val="00C018D2"/>
    <w:rsid w:val="00C01A7B"/>
    <w:rsid w:val="00C01C6D"/>
    <w:rsid w:val="00C01D22"/>
    <w:rsid w:val="00C01E24"/>
    <w:rsid w:val="00C02019"/>
    <w:rsid w:val="00C020A5"/>
    <w:rsid w:val="00C020EB"/>
    <w:rsid w:val="00C02624"/>
    <w:rsid w:val="00C0262C"/>
    <w:rsid w:val="00C0280B"/>
    <w:rsid w:val="00C028E6"/>
    <w:rsid w:val="00C02C21"/>
    <w:rsid w:val="00C02CE1"/>
    <w:rsid w:val="00C02F09"/>
    <w:rsid w:val="00C031C4"/>
    <w:rsid w:val="00C0339B"/>
    <w:rsid w:val="00C0355E"/>
    <w:rsid w:val="00C035E5"/>
    <w:rsid w:val="00C037D0"/>
    <w:rsid w:val="00C0397E"/>
    <w:rsid w:val="00C03B2E"/>
    <w:rsid w:val="00C03CE1"/>
    <w:rsid w:val="00C03EE7"/>
    <w:rsid w:val="00C04560"/>
    <w:rsid w:val="00C04741"/>
    <w:rsid w:val="00C04BAB"/>
    <w:rsid w:val="00C05225"/>
    <w:rsid w:val="00C0523B"/>
    <w:rsid w:val="00C0534E"/>
    <w:rsid w:val="00C0562B"/>
    <w:rsid w:val="00C057D4"/>
    <w:rsid w:val="00C058D0"/>
    <w:rsid w:val="00C058D2"/>
    <w:rsid w:val="00C05C24"/>
    <w:rsid w:val="00C05DA2"/>
    <w:rsid w:val="00C061F7"/>
    <w:rsid w:val="00C06433"/>
    <w:rsid w:val="00C066D8"/>
    <w:rsid w:val="00C06794"/>
    <w:rsid w:val="00C067BF"/>
    <w:rsid w:val="00C06978"/>
    <w:rsid w:val="00C069F3"/>
    <w:rsid w:val="00C06C59"/>
    <w:rsid w:val="00C06EE2"/>
    <w:rsid w:val="00C06EF7"/>
    <w:rsid w:val="00C06F70"/>
    <w:rsid w:val="00C06FE3"/>
    <w:rsid w:val="00C0701A"/>
    <w:rsid w:val="00C0701C"/>
    <w:rsid w:val="00C070FE"/>
    <w:rsid w:val="00C075F7"/>
    <w:rsid w:val="00C07761"/>
    <w:rsid w:val="00C07838"/>
    <w:rsid w:val="00C0787D"/>
    <w:rsid w:val="00C07A36"/>
    <w:rsid w:val="00C07A5A"/>
    <w:rsid w:val="00C07B59"/>
    <w:rsid w:val="00C07E31"/>
    <w:rsid w:val="00C07F98"/>
    <w:rsid w:val="00C07FAB"/>
    <w:rsid w:val="00C10149"/>
    <w:rsid w:val="00C1019C"/>
    <w:rsid w:val="00C10572"/>
    <w:rsid w:val="00C10907"/>
    <w:rsid w:val="00C10C75"/>
    <w:rsid w:val="00C10CDC"/>
    <w:rsid w:val="00C10D4C"/>
    <w:rsid w:val="00C111E4"/>
    <w:rsid w:val="00C112A1"/>
    <w:rsid w:val="00C113AF"/>
    <w:rsid w:val="00C11431"/>
    <w:rsid w:val="00C117AD"/>
    <w:rsid w:val="00C11AA2"/>
    <w:rsid w:val="00C11BAB"/>
    <w:rsid w:val="00C11F1C"/>
    <w:rsid w:val="00C11FC8"/>
    <w:rsid w:val="00C120AF"/>
    <w:rsid w:val="00C12322"/>
    <w:rsid w:val="00C12488"/>
    <w:rsid w:val="00C12495"/>
    <w:rsid w:val="00C1264E"/>
    <w:rsid w:val="00C1281E"/>
    <w:rsid w:val="00C12929"/>
    <w:rsid w:val="00C12A39"/>
    <w:rsid w:val="00C12A41"/>
    <w:rsid w:val="00C12B9F"/>
    <w:rsid w:val="00C12BD1"/>
    <w:rsid w:val="00C12CC3"/>
    <w:rsid w:val="00C12D46"/>
    <w:rsid w:val="00C12F13"/>
    <w:rsid w:val="00C12F61"/>
    <w:rsid w:val="00C13159"/>
    <w:rsid w:val="00C132D8"/>
    <w:rsid w:val="00C1345D"/>
    <w:rsid w:val="00C1362E"/>
    <w:rsid w:val="00C13892"/>
    <w:rsid w:val="00C13C89"/>
    <w:rsid w:val="00C14007"/>
    <w:rsid w:val="00C14019"/>
    <w:rsid w:val="00C14177"/>
    <w:rsid w:val="00C141B4"/>
    <w:rsid w:val="00C14246"/>
    <w:rsid w:val="00C14517"/>
    <w:rsid w:val="00C14AB6"/>
    <w:rsid w:val="00C14B92"/>
    <w:rsid w:val="00C14C17"/>
    <w:rsid w:val="00C14C43"/>
    <w:rsid w:val="00C14C6B"/>
    <w:rsid w:val="00C14F1E"/>
    <w:rsid w:val="00C15002"/>
    <w:rsid w:val="00C15284"/>
    <w:rsid w:val="00C153AD"/>
    <w:rsid w:val="00C15435"/>
    <w:rsid w:val="00C1549A"/>
    <w:rsid w:val="00C15772"/>
    <w:rsid w:val="00C1598D"/>
    <w:rsid w:val="00C15AAE"/>
    <w:rsid w:val="00C16091"/>
    <w:rsid w:val="00C16380"/>
    <w:rsid w:val="00C16399"/>
    <w:rsid w:val="00C163D8"/>
    <w:rsid w:val="00C164BF"/>
    <w:rsid w:val="00C16738"/>
    <w:rsid w:val="00C167E4"/>
    <w:rsid w:val="00C1690B"/>
    <w:rsid w:val="00C1695F"/>
    <w:rsid w:val="00C16AC9"/>
    <w:rsid w:val="00C16FF3"/>
    <w:rsid w:val="00C1710C"/>
    <w:rsid w:val="00C1729B"/>
    <w:rsid w:val="00C173B7"/>
    <w:rsid w:val="00C17544"/>
    <w:rsid w:val="00C1757C"/>
    <w:rsid w:val="00C17614"/>
    <w:rsid w:val="00C17836"/>
    <w:rsid w:val="00C178D0"/>
    <w:rsid w:val="00C17917"/>
    <w:rsid w:val="00C17949"/>
    <w:rsid w:val="00C179B9"/>
    <w:rsid w:val="00C2002A"/>
    <w:rsid w:val="00C2012F"/>
    <w:rsid w:val="00C201E6"/>
    <w:rsid w:val="00C2037B"/>
    <w:rsid w:val="00C203DE"/>
    <w:rsid w:val="00C203E9"/>
    <w:rsid w:val="00C209C5"/>
    <w:rsid w:val="00C20FD1"/>
    <w:rsid w:val="00C2138B"/>
    <w:rsid w:val="00C21615"/>
    <w:rsid w:val="00C21827"/>
    <w:rsid w:val="00C21B9C"/>
    <w:rsid w:val="00C21D9D"/>
    <w:rsid w:val="00C21EEC"/>
    <w:rsid w:val="00C21FDC"/>
    <w:rsid w:val="00C22058"/>
    <w:rsid w:val="00C223DC"/>
    <w:rsid w:val="00C226EE"/>
    <w:rsid w:val="00C22749"/>
    <w:rsid w:val="00C229D4"/>
    <w:rsid w:val="00C22A19"/>
    <w:rsid w:val="00C22ACB"/>
    <w:rsid w:val="00C22CC6"/>
    <w:rsid w:val="00C22D11"/>
    <w:rsid w:val="00C2303C"/>
    <w:rsid w:val="00C233A5"/>
    <w:rsid w:val="00C23458"/>
    <w:rsid w:val="00C23488"/>
    <w:rsid w:val="00C2351C"/>
    <w:rsid w:val="00C236A4"/>
    <w:rsid w:val="00C23D56"/>
    <w:rsid w:val="00C24360"/>
    <w:rsid w:val="00C24373"/>
    <w:rsid w:val="00C24536"/>
    <w:rsid w:val="00C245CE"/>
    <w:rsid w:val="00C245FB"/>
    <w:rsid w:val="00C247AD"/>
    <w:rsid w:val="00C24877"/>
    <w:rsid w:val="00C24A82"/>
    <w:rsid w:val="00C24DE2"/>
    <w:rsid w:val="00C24E60"/>
    <w:rsid w:val="00C24FA1"/>
    <w:rsid w:val="00C2505E"/>
    <w:rsid w:val="00C250E2"/>
    <w:rsid w:val="00C2510D"/>
    <w:rsid w:val="00C251D0"/>
    <w:rsid w:val="00C25543"/>
    <w:rsid w:val="00C256DF"/>
    <w:rsid w:val="00C25893"/>
    <w:rsid w:val="00C25934"/>
    <w:rsid w:val="00C259F7"/>
    <w:rsid w:val="00C25AF5"/>
    <w:rsid w:val="00C25DDC"/>
    <w:rsid w:val="00C261CA"/>
    <w:rsid w:val="00C2622C"/>
    <w:rsid w:val="00C262D7"/>
    <w:rsid w:val="00C262F2"/>
    <w:rsid w:val="00C26475"/>
    <w:rsid w:val="00C26490"/>
    <w:rsid w:val="00C26528"/>
    <w:rsid w:val="00C26623"/>
    <w:rsid w:val="00C26BB3"/>
    <w:rsid w:val="00C26E61"/>
    <w:rsid w:val="00C272D7"/>
    <w:rsid w:val="00C27328"/>
    <w:rsid w:val="00C273D2"/>
    <w:rsid w:val="00C27497"/>
    <w:rsid w:val="00C276EF"/>
    <w:rsid w:val="00C27918"/>
    <w:rsid w:val="00C27B93"/>
    <w:rsid w:val="00C27CBC"/>
    <w:rsid w:val="00C27DA2"/>
    <w:rsid w:val="00C27ED4"/>
    <w:rsid w:val="00C27F73"/>
    <w:rsid w:val="00C30128"/>
    <w:rsid w:val="00C301DC"/>
    <w:rsid w:val="00C3032A"/>
    <w:rsid w:val="00C30372"/>
    <w:rsid w:val="00C30510"/>
    <w:rsid w:val="00C305E1"/>
    <w:rsid w:val="00C3070B"/>
    <w:rsid w:val="00C30809"/>
    <w:rsid w:val="00C30976"/>
    <w:rsid w:val="00C30AD1"/>
    <w:rsid w:val="00C30AFB"/>
    <w:rsid w:val="00C31210"/>
    <w:rsid w:val="00C314A5"/>
    <w:rsid w:val="00C31589"/>
    <w:rsid w:val="00C31733"/>
    <w:rsid w:val="00C319F4"/>
    <w:rsid w:val="00C32303"/>
    <w:rsid w:val="00C32339"/>
    <w:rsid w:val="00C3240B"/>
    <w:rsid w:val="00C3246D"/>
    <w:rsid w:val="00C324B0"/>
    <w:rsid w:val="00C32526"/>
    <w:rsid w:val="00C3255A"/>
    <w:rsid w:val="00C32575"/>
    <w:rsid w:val="00C3274D"/>
    <w:rsid w:val="00C32753"/>
    <w:rsid w:val="00C3275B"/>
    <w:rsid w:val="00C32932"/>
    <w:rsid w:val="00C3297A"/>
    <w:rsid w:val="00C32B89"/>
    <w:rsid w:val="00C33006"/>
    <w:rsid w:val="00C330D3"/>
    <w:rsid w:val="00C3340A"/>
    <w:rsid w:val="00C33768"/>
    <w:rsid w:val="00C33948"/>
    <w:rsid w:val="00C33A04"/>
    <w:rsid w:val="00C34038"/>
    <w:rsid w:val="00C3430A"/>
    <w:rsid w:val="00C34612"/>
    <w:rsid w:val="00C346A1"/>
    <w:rsid w:val="00C34F30"/>
    <w:rsid w:val="00C350BF"/>
    <w:rsid w:val="00C351A1"/>
    <w:rsid w:val="00C35200"/>
    <w:rsid w:val="00C35248"/>
    <w:rsid w:val="00C35370"/>
    <w:rsid w:val="00C35765"/>
    <w:rsid w:val="00C35B21"/>
    <w:rsid w:val="00C35B8F"/>
    <w:rsid w:val="00C36281"/>
    <w:rsid w:val="00C36378"/>
    <w:rsid w:val="00C363FD"/>
    <w:rsid w:val="00C3667A"/>
    <w:rsid w:val="00C36B52"/>
    <w:rsid w:val="00C36E85"/>
    <w:rsid w:val="00C36EB9"/>
    <w:rsid w:val="00C370AC"/>
    <w:rsid w:val="00C371B7"/>
    <w:rsid w:val="00C374ED"/>
    <w:rsid w:val="00C376C4"/>
    <w:rsid w:val="00C37784"/>
    <w:rsid w:val="00C37786"/>
    <w:rsid w:val="00C3785A"/>
    <w:rsid w:val="00C379CE"/>
    <w:rsid w:val="00C40189"/>
    <w:rsid w:val="00C407A8"/>
    <w:rsid w:val="00C4080E"/>
    <w:rsid w:val="00C4083A"/>
    <w:rsid w:val="00C408C9"/>
    <w:rsid w:val="00C4099F"/>
    <w:rsid w:val="00C40B7E"/>
    <w:rsid w:val="00C40BD9"/>
    <w:rsid w:val="00C40DBD"/>
    <w:rsid w:val="00C40DEF"/>
    <w:rsid w:val="00C41194"/>
    <w:rsid w:val="00C412E9"/>
    <w:rsid w:val="00C4172C"/>
    <w:rsid w:val="00C41D03"/>
    <w:rsid w:val="00C41D27"/>
    <w:rsid w:val="00C41EA8"/>
    <w:rsid w:val="00C41F6D"/>
    <w:rsid w:val="00C4250E"/>
    <w:rsid w:val="00C42529"/>
    <w:rsid w:val="00C426AE"/>
    <w:rsid w:val="00C428E9"/>
    <w:rsid w:val="00C42A9E"/>
    <w:rsid w:val="00C42B74"/>
    <w:rsid w:val="00C42C2E"/>
    <w:rsid w:val="00C42EC8"/>
    <w:rsid w:val="00C434DC"/>
    <w:rsid w:val="00C4375F"/>
    <w:rsid w:val="00C43E7A"/>
    <w:rsid w:val="00C4408A"/>
    <w:rsid w:val="00C4426C"/>
    <w:rsid w:val="00C443E8"/>
    <w:rsid w:val="00C449BB"/>
    <w:rsid w:val="00C44C13"/>
    <w:rsid w:val="00C44DED"/>
    <w:rsid w:val="00C45004"/>
    <w:rsid w:val="00C4505B"/>
    <w:rsid w:val="00C457AD"/>
    <w:rsid w:val="00C4583C"/>
    <w:rsid w:val="00C45A7F"/>
    <w:rsid w:val="00C45EB1"/>
    <w:rsid w:val="00C45F6E"/>
    <w:rsid w:val="00C4605C"/>
    <w:rsid w:val="00C460B9"/>
    <w:rsid w:val="00C461BA"/>
    <w:rsid w:val="00C4634E"/>
    <w:rsid w:val="00C46909"/>
    <w:rsid w:val="00C46C6A"/>
    <w:rsid w:val="00C46FE8"/>
    <w:rsid w:val="00C479E6"/>
    <w:rsid w:val="00C479FD"/>
    <w:rsid w:val="00C47A6B"/>
    <w:rsid w:val="00C47A86"/>
    <w:rsid w:val="00C47C2B"/>
    <w:rsid w:val="00C50104"/>
    <w:rsid w:val="00C5012E"/>
    <w:rsid w:val="00C504F7"/>
    <w:rsid w:val="00C506C5"/>
    <w:rsid w:val="00C5093C"/>
    <w:rsid w:val="00C50DAA"/>
    <w:rsid w:val="00C50E56"/>
    <w:rsid w:val="00C50F28"/>
    <w:rsid w:val="00C50F5D"/>
    <w:rsid w:val="00C513DF"/>
    <w:rsid w:val="00C514C0"/>
    <w:rsid w:val="00C514F8"/>
    <w:rsid w:val="00C51889"/>
    <w:rsid w:val="00C518C2"/>
    <w:rsid w:val="00C51AD7"/>
    <w:rsid w:val="00C51E6D"/>
    <w:rsid w:val="00C5206B"/>
    <w:rsid w:val="00C52242"/>
    <w:rsid w:val="00C5252F"/>
    <w:rsid w:val="00C52572"/>
    <w:rsid w:val="00C5268D"/>
    <w:rsid w:val="00C52AAC"/>
    <w:rsid w:val="00C52B6E"/>
    <w:rsid w:val="00C52CF2"/>
    <w:rsid w:val="00C52F1A"/>
    <w:rsid w:val="00C53097"/>
    <w:rsid w:val="00C531C4"/>
    <w:rsid w:val="00C53352"/>
    <w:rsid w:val="00C53396"/>
    <w:rsid w:val="00C5369A"/>
    <w:rsid w:val="00C53756"/>
    <w:rsid w:val="00C53A04"/>
    <w:rsid w:val="00C53B9A"/>
    <w:rsid w:val="00C53BF7"/>
    <w:rsid w:val="00C53EC8"/>
    <w:rsid w:val="00C5407F"/>
    <w:rsid w:val="00C540BB"/>
    <w:rsid w:val="00C5410E"/>
    <w:rsid w:val="00C541A5"/>
    <w:rsid w:val="00C541A8"/>
    <w:rsid w:val="00C5474D"/>
    <w:rsid w:val="00C548F6"/>
    <w:rsid w:val="00C549A9"/>
    <w:rsid w:val="00C54AA7"/>
    <w:rsid w:val="00C54AAF"/>
    <w:rsid w:val="00C54FEF"/>
    <w:rsid w:val="00C5529A"/>
    <w:rsid w:val="00C554C3"/>
    <w:rsid w:val="00C55740"/>
    <w:rsid w:val="00C55814"/>
    <w:rsid w:val="00C55954"/>
    <w:rsid w:val="00C55C8C"/>
    <w:rsid w:val="00C55D5C"/>
    <w:rsid w:val="00C560AE"/>
    <w:rsid w:val="00C5637F"/>
    <w:rsid w:val="00C56767"/>
    <w:rsid w:val="00C5696F"/>
    <w:rsid w:val="00C56B06"/>
    <w:rsid w:val="00C56B8B"/>
    <w:rsid w:val="00C56BD4"/>
    <w:rsid w:val="00C56E27"/>
    <w:rsid w:val="00C56E8B"/>
    <w:rsid w:val="00C56F87"/>
    <w:rsid w:val="00C57156"/>
    <w:rsid w:val="00C5762E"/>
    <w:rsid w:val="00C57EB0"/>
    <w:rsid w:val="00C57F82"/>
    <w:rsid w:val="00C57FF6"/>
    <w:rsid w:val="00C60098"/>
    <w:rsid w:val="00C6023D"/>
    <w:rsid w:val="00C60476"/>
    <w:rsid w:val="00C604FF"/>
    <w:rsid w:val="00C60553"/>
    <w:rsid w:val="00C60C38"/>
    <w:rsid w:val="00C60EB3"/>
    <w:rsid w:val="00C61250"/>
    <w:rsid w:val="00C61284"/>
    <w:rsid w:val="00C61426"/>
    <w:rsid w:val="00C61506"/>
    <w:rsid w:val="00C61516"/>
    <w:rsid w:val="00C61627"/>
    <w:rsid w:val="00C6162F"/>
    <w:rsid w:val="00C618EE"/>
    <w:rsid w:val="00C61B21"/>
    <w:rsid w:val="00C61E31"/>
    <w:rsid w:val="00C61E88"/>
    <w:rsid w:val="00C61EE9"/>
    <w:rsid w:val="00C6200F"/>
    <w:rsid w:val="00C62153"/>
    <w:rsid w:val="00C62636"/>
    <w:rsid w:val="00C62745"/>
    <w:rsid w:val="00C62934"/>
    <w:rsid w:val="00C62E0D"/>
    <w:rsid w:val="00C632EE"/>
    <w:rsid w:val="00C6360D"/>
    <w:rsid w:val="00C63671"/>
    <w:rsid w:val="00C63699"/>
    <w:rsid w:val="00C6374C"/>
    <w:rsid w:val="00C6378B"/>
    <w:rsid w:val="00C6395A"/>
    <w:rsid w:val="00C63A7A"/>
    <w:rsid w:val="00C63BA8"/>
    <w:rsid w:val="00C63CF5"/>
    <w:rsid w:val="00C63D41"/>
    <w:rsid w:val="00C641D3"/>
    <w:rsid w:val="00C646B3"/>
    <w:rsid w:val="00C64706"/>
    <w:rsid w:val="00C64A0E"/>
    <w:rsid w:val="00C64A4A"/>
    <w:rsid w:val="00C64BFC"/>
    <w:rsid w:val="00C64CFD"/>
    <w:rsid w:val="00C64EED"/>
    <w:rsid w:val="00C65251"/>
    <w:rsid w:val="00C654FC"/>
    <w:rsid w:val="00C65E24"/>
    <w:rsid w:val="00C66066"/>
    <w:rsid w:val="00C66283"/>
    <w:rsid w:val="00C6661B"/>
    <w:rsid w:val="00C6692D"/>
    <w:rsid w:val="00C66ABB"/>
    <w:rsid w:val="00C66AC4"/>
    <w:rsid w:val="00C66BEC"/>
    <w:rsid w:val="00C67375"/>
    <w:rsid w:val="00C6779C"/>
    <w:rsid w:val="00C67BFA"/>
    <w:rsid w:val="00C67FCB"/>
    <w:rsid w:val="00C70086"/>
    <w:rsid w:val="00C700BF"/>
    <w:rsid w:val="00C7012C"/>
    <w:rsid w:val="00C70571"/>
    <w:rsid w:val="00C70CE9"/>
    <w:rsid w:val="00C70D67"/>
    <w:rsid w:val="00C70E2F"/>
    <w:rsid w:val="00C70F0B"/>
    <w:rsid w:val="00C70FB3"/>
    <w:rsid w:val="00C710AF"/>
    <w:rsid w:val="00C710BD"/>
    <w:rsid w:val="00C710E7"/>
    <w:rsid w:val="00C71430"/>
    <w:rsid w:val="00C71530"/>
    <w:rsid w:val="00C71556"/>
    <w:rsid w:val="00C7194C"/>
    <w:rsid w:val="00C71A93"/>
    <w:rsid w:val="00C71B9F"/>
    <w:rsid w:val="00C71CC5"/>
    <w:rsid w:val="00C71F92"/>
    <w:rsid w:val="00C72493"/>
    <w:rsid w:val="00C724A7"/>
    <w:rsid w:val="00C7251E"/>
    <w:rsid w:val="00C725D9"/>
    <w:rsid w:val="00C72F9F"/>
    <w:rsid w:val="00C72FBB"/>
    <w:rsid w:val="00C730E7"/>
    <w:rsid w:val="00C7346F"/>
    <w:rsid w:val="00C7368D"/>
    <w:rsid w:val="00C737C0"/>
    <w:rsid w:val="00C73A2C"/>
    <w:rsid w:val="00C73D7B"/>
    <w:rsid w:val="00C743D5"/>
    <w:rsid w:val="00C744E6"/>
    <w:rsid w:val="00C7477D"/>
    <w:rsid w:val="00C74870"/>
    <w:rsid w:val="00C7497F"/>
    <w:rsid w:val="00C7509E"/>
    <w:rsid w:val="00C751B0"/>
    <w:rsid w:val="00C752A2"/>
    <w:rsid w:val="00C7537D"/>
    <w:rsid w:val="00C753B2"/>
    <w:rsid w:val="00C758B1"/>
    <w:rsid w:val="00C75E9D"/>
    <w:rsid w:val="00C762A3"/>
    <w:rsid w:val="00C763D7"/>
    <w:rsid w:val="00C7643A"/>
    <w:rsid w:val="00C76568"/>
    <w:rsid w:val="00C768EF"/>
    <w:rsid w:val="00C76943"/>
    <w:rsid w:val="00C76BD5"/>
    <w:rsid w:val="00C76BE4"/>
    <w:rsid w:val="00C76C18"/>
    <w:rsid w:val="00C77147"/>
    <w:rsid w:val="00C77234"/>
    <w:rsid w:val="00C773CC"/>
    <w:rsid w:val="00C7759A"/>
    <w:rsid w:val="00C776DD"/>
    <w:rsid w:val="00C77795"/>
    <w:rsid w:val="00C77B9C"/>
    <w:rsid w:val="00C77BAA"/>
    <w:rsid w:val="00C77E3B"/>
    <w:rsid w:val="00C77E44"/>
    <w:rsid w:val="00C77FCB"/>
    <w:rsid w:val="00C803E4"/>
    <w:rsid w:val="00C80468"/>
    <w:rsid w:val="00C8051F"/>
    <w:rsid w:val="00C80528"/>
    <w:rsid w:val="00C80563"/>
    <w:rsid w:val="00C80808"/>
    <w:rsid w:val="00C80B71"/>
    <w:rsid w:val="00C80D46"/>
    <w:rsid w:val="00C80EA0"/>
    <w:rsid w:val="00C8162B"/>
    <w:rsid w:val="00C816B7"/>
    <w:rsid w:val="00C81890"/>
    <w:rsid w:val="00C818A7"/>
    <w:rsid w:val="00C818E8"/>
    <w:rsid w:val="00C819DB"/>
    <w:rsid w:val="00C81B04"/>
    <w:rsid w:val="00C81E15"/>
    <w:rsid w:val="00C81E71"/>
    <w:rsid w:val="00C81FD3"/>
    <w:rsid w:val="00C82247"/>
    <w:rsid w:val="00C829B2"/>
    <w:rsid w:val="00C829E2"/>
    <w:rsid w:val="00C82B70"/>
    <w:rsid w:val="00C834AC"/>
    <w:rsid w:val="00C837C2"/>
    <w:rsid w:val="00C83A07"/>
    <w:rsid w:val="00C84300"/>
    <w:rsid w:val="00C84373"/>
    <w:rsid w:val="00C8442F"/>
    <w:rsid w:val="00C8463D"/>
    <w:rsid w:val="00C846EE"/>
    <w:rsid w:val="00C84958"/>
    <w:rsid w:val="00C84B87"/>
    <w:rsid w:val="00C84CA6"/>
    <w:rsid w:val="00C8502B"/>
    <w:rsid w:val="00C85046"/>
    <w:rsid w:val="00C851DF"/>
    <w:rsid w:val="00C8563A"/>
    <w:rsid w:val="00C8585E"/>
    <w:rsid w:val="00C85868"/>
    <w:rsid w:val="00C85A4B"/>
    <w:rsid w:val="00C85BF8"/>
    <w:rsid w:val="00C85FF5"/>
    <w:rsid w:val="00C86021"/>
    <w:rsid w:val="00C86426"/>
    <w:rsid w:val="00C86437"/>
    <w:rsid w:val="00C864C2"/>
    <w:rsid w:val="00C86B23"/>
    <w:rsid w:val="00C86D09"/>
    <w:rsid w:val="00C86F02"/>
    <w:rsid w:val="00C8754D"/>
    <w:rsid w:val="00C877CC"/>
    <w:rsid w:val="00C877FC"/>
    <w:rsid w:val="00C87830"/>
    <w:rsid w:val="00C87A04"/>
    <w:rsid w:val="00C87BC4"/>
    <w:rsid w:val="00C87CD8"/>
    <w:rsid w:val="00C87F27"/>
    <w:rsid w:val="00C87FB2"/>
    <w:rsid w:val="00C87FBB"/>
    <w:rsid w:val="00C9024B"/>
    <w:rsid w:val="00C90305"/>
    <w:rsid w:val="00C90563"/>
    <w:rsid w:val="00C907D4"/>
    <w:rsid w:val="00C9093F"/>
    <w:rsid w:val="00C90A07"/>
    <w:rsid w:val="00C90C2A"/>
    <w:rsid w:val="00C90DF9"/>
    <w:rsid w:val="00C913E8"/>
    <w:rsid w:val="00C9179B"/>
    <w:rsid w:val="00C9193B"/>
    <w:rsid w:val="00C919E5"/>
    <w:rsid w:val="00C91A4D"/>
    <w:rsid w:val="00C91E5B"/>
    <w:rsid w:val="00C91EC2"/>
    <w:rsid w:val="00C91F95"/>
    <w:rsid w:val="00C92064"/>
    <w:rsid w:val="00C923F4"/>
    <w:rsid w:val="00C92663"/>
    <w:rsid w:val="00C926E7"/>
    <w:rsid w:val="00C92838"/>
    <w:rsid w:val="00C929D2"/>
    <w:rsid w:val="00C92A79"/>
    <w:rsid w:val="00C92C11"/>
    <w:rsid w:val="00C92CAE"/>
    <w:rsid w:val="00C92CBE"/>
    <w:rsid w:val="00C92EC8"/>
    <w:rsid w:val="00C92FE8"/>
    <w:rsid w:val="00C92FF5"/>
    <w:rsid w:val="00C930D8"/>
    <w:rsid w:val="00C934A3"/>
    <w:rsid w:val="00C93898"/>
    <w:rsid w:val="00C938DA"/>
    <w:rsid w:val="00C93997"/>
    <w:rsid w:val="00C93A0E"/>
    <w:rsid w:val="00C93D16"/>
    <w:rsid w:val="00C94298"/>
    <w:rsid w:val="00C942AD"/>
    <w:rsid w:val="00C942E2"/>
    <w:rsid w:val="00C9430D"/>
    <w:rsid w:val="00C94449"/>
    <w:rsid w:val="00C94485"/>
    <w:rsid w:val="00C94490"/>
    <w:rsid w:val="00C945D7"/>
    <w:rsid w:val="00C94826"/>
    <w:rsid w:val="00C94C6E"/>
    <w:rsid w:val="00C94E99"/>
    <w:rsid w:val="00C95473"/>
    <w:rsid w:val="00C9548B"/>
    <w:rsid w:val="00C956D8"/>
    <w:rsid w:val="00C95E8A"/>
    <w:rsid w:val="00C95EEE"/>
    <w:rsid w:val="00C95F17"/>
    <w:rsid w:val="00C960FD"/>
    <w:rsid w:val="00C9636A"/>
    <w:rsid w:val="00C963C3"/>
    <w:rsid w:val="00C9644D"/>
    <w:rsid w:val="00C964C1"/>
    <w:rsid w:val="00C9651D"/>
    <w:rsid w:val="00C967F7"/>
    <w:rsid w:val="00C968A3"/>
    <w:rsid w:val="00C96EA6"/>
    <w:rsid w:val="00C96F9C"/>
    <w:rsid w:val="00C96FF8"/>
    <w:rsid w:val="00C97029"/>
    <w:rsid w:val="00C972BD"/>
    <w:rsid w:val="00C972DA"/>
    <w:rsid w:val="00C972E3"/>
    <w:rsid w:val="00C974FD"/>
    <w:rsid w:val="00C97688"/>
    <w:rsid w:val="00C97961"/>
    <w:rsid w:val="00C97991"/>
    <w:rsid w:val="00C979D2"/>
    <w:rsid w:val="00C97D2A"/>
    <w:rsid w:val="00C97D74"/>
    <w:rsid w:val="00CA005F"/>
    <w:rsid w:val="00CA03AA"/>
    <w:rsid w:val="00CA03FF"/>
    <w:rsid w:val="00CA0409"/>
    <w:rsid w:val="00CA055A"/>
    <w:rsid w:val="00CA0651"/>
    <w:rsid w:val="00CA087E"/>
    <w:rsid w:val="00CA0A32"/>
    <w:rsid w:val="00CA0C44"/>
    <w:rsid w:val="00CA0F3E"/>
    <w:rsid w:val="00CA10AB"/>
    <w:rsid w:val="00CA10F2"/>
    <w:rsid w:val="00CA12AA"/>
    <w:rsid w:val="00CA1375"/>
    <w:rsid w:val="00CA1482"/>
    <w:rsid w:val="00CA14E1"/>
    <w:rsid w:val="00CA162B"/>
    <w:rsid w:val="00CA167F"/>
    <w:rsid w:val="00CA1680"/>
    <w:rsid w:val="00CA1910"/>
    <w:rsid w:val="00CA1E38"/>
    <w:rsid w:val="00CA2389"/>
    <w:rsid w:val="00CA24B4"/>
    <w:rsid w:val="00CA2734"/>
    <w:rsid w:val="00CA275B"/>
    <w:rsid w:val="00CA29E5"/>
    <w:rsid w:val="00CA2A77"/>
    <w:rsid w:val="00CA2AA1"/>
    <w:rsid w:val="00CA2C49"/>
    <w:rsid w:val="00CA31EE"/>
    <w:rsid w:val="00CA3433"/>
    <w:rsid w:val="00CA3587"/>
    <w:rsid w:val="00CA362A"/>
    <w:rsid w:val="00CA3CFF"/>
    <w:rsid w:val="00CA3D4B"/>
    <w:rsid w:val="00CA3D59"/>
    <w:rsid w:val="00CA4142"/>
    <w:rsid w:val="00CA4351"/>
    <w:rsid w:val="00CA461B"/>
    <w:rsid w:val="00CA46A0"/>
    <w:rsid w:val="00CA46F4"/>
    <w:rsid w:val="00CA49A5"/>
    <w:rsid w:val="00CA4FEB"/>
    <w:rsid w:val="00CA500F"/>
    <w:rsid w:val="00CA51A2"/>
    <w:rsid w:val="00CA51AC"/>
    <w:rsid w:val="00CA52D3"/>
    <w:rsid w:val="00CA533D"/>
    <w:rsid w:val="00CA5446"/>
    <w:rsid w:val="00CA54AE"/>
    <w:rsid w:val="00CA5753"/>
    <w:rsid w:val="00CA586D"/>
    <w:rsid w:val="00CA5979"/>
    <w:rsid w:val="00CA5D68"/>
    <w:rsid w:val="00CA5FB8"/>
    <w:rsid w:val="00CA605A"/>
    <w:rsid w:val="00CA606E"/>
    <w:rsid w:val="00CA63D2"/>
    <w:rsid w:val="00CA673C"/>
    <w:rsid w:val="00CA68D4"/>
    <w:rsid w:val="00CA6945"/>
    <w:rsid w:val="00CA6B9F"/>
    <w:rsid w:val="00CA6DE2"/>
    <w:rsid w:val="00CA6F3C"/>
    <w:rsid w:val="00CA6FE8"/>
    <w:rsid w:val="00CA70C0"/>
    <w:rsid w:val="00CA7633"/>
    <w:rsid w:val="00CA7855"/>
    <w:rsid w:val="00CA7A29"/>
    <w:rsid w:val="00CA7A63"/>
    <w:rsid w:val="00CA7B1D"/>
    <w:rsid w:val="00CA7B77"/>
    <w:rsid w:val="00CA7C95"/>
    <w:rsid w:val="00CA7EA6"/>
    <w:rsid w:val="00CA7FBA"/>
    <w:rsid w:val="00CB0177"/>
    <w:rsid w:val="00CB0229"/>
    <w:rsid w:val="00CB0316"/>
    <w:rsid w:val="00CB0554"/>
    <w:rsid w:val="00CB057C"/>
    <w:rsid w:val="00CB073F"/>
    <w:rsid w:val="00CB07F6"/>
    <w:rsid w:val="00CB0973"/>
    <w:rsid w:val="00CB0E0C"/>
    <w:rsid w:val="00CB0FD5"/>
    <w:rsid w:val="00CB1255"/>
    <w:rsid w:val="00CB14E9"/>
    <w:rsid w:val="00CB1550"/>
    <w:rsid w:val="00CB1638"/>
    <w:rsid w:val="00CB1697"/>
    <w:rsid w:val="00CB17DB"/>
    <w:rsid w:val="00CB190A"/>
    <w:rsid w:val="00CB19FC"/>
    <w:rsid w:val="00CB1AB6"/>
    <w:rsid w:val="00CB1BB8"/>
    <w:rsid w:val="00CB1F05"/>
    <w:rsid w:val="00CB26CD"/>
    <w:rsid w:val="00CB2858"/>
    <w:rsid w:val="00CB290F"/>
    <w:rsid w:val="00CB329C"/>
    <w:rsid w:val="00CB3557"/>
    <w:rsid w:val="00CB3A2F"/>
    <w:rsid w:val="00CB3AA2"/>
    <w:rsid w:val="00CB3ABA"/>
    <w:rsid w:val="00CB3C13"/>
    <w:rsid w:val="00CB3C5A"/>
    <w:rsid w:val="00CB3CB7"/>
    <w:rsid w:val="00CB3F09"/>
    <w:rsid w:val="00CB434E"/>
    <w:rsid w:val="00CB4BAE"/>
    <w:rsid w:val="00CB4C82"/>
    <w:rsid w:val="00CB4DF4"/>
    <w:rsid w:val="00CB4E0A"/>
    <w:rsid w:val="00CB50A6"/>
    <w:rsid w:val="00CB51E9"/>
    <w:rsid w:val="00CB52FF"/>
    <w:rsid w:val="00CB5522"/>
    <w:rsid w:val="00CB5701"/>
    <w:rsid w:val="00CB58EC"/>
    <w:rsid w:val="00CB5C6D"/>
    <w:rsid w:val="00CB5EEE"/>
    <w:rsid w:val="00CB6089"/>
    <w:rsid w:val="00CB6095"/>
    <w:rsid w:val="00CB6212"/>
    <w:rsid w:val="00CB65AB"/>
    <w:rsid w:val="00CB65B6"/>
    <w:rsid w:val="00CB6719"/>
    <w:rsid w:val="00CB69BD"/>
    <w:rsid w:val="00CB69C1"/>
    <w:rsid w:val="00CB6AC6"/>
    <w:rsid w:val="00CB6B0C"/>
    <w:rsid w:val="00CB6CE2"/>
    <w:rsid w:val="00CB7119"/>
    <w:rsid w:val="00CB71EA"/>
    <w:rsid w:val="00CB7420"/>
    <w:rsid w:val="00CB7479"/>
    <w:rsid w:val="00CB77B3"/>
    <w:rsid w:val="00CB78AA"/>
    <w:rsid w:val="00CB7A3A"/>
    <w:rsid w:val="00CC0122"/>
    <w:rsid w:val="00CC0645"/>
    <w:rsid w:val="00CC07D6"/>
    <w:rsid w:val="00CC0962"/>
    <w:rsid w:val="00CC09C2"/>
    <w:rsid w:val="00CC0CDA"/>
    <w:rsid w:val="00CC0F2A"/>
    <w:rsid w:val="00CC1206"/>
    <w:rsid w:val="00CC14E6"/>
    <w:rsid w:val="00CC18A1"/>
    <w:rsid w:val="00CC19CB"/>
    <w:rsid w:val="00CC1B12"/>
    <w:rsid w:val="00CC1D78"/>
    <w:rsid w:val="00CC1E74"/>
    <w:rsid w:val="00CC2105"/>
    <w:rsid w:val="00CC215B"/>
    <w:rsid w:val="00CC217B"/>
    <w:rsid w:val="00CC2432"/>
    <w:rsid w:val="00CC2618"/>
    <w:rsid w:val="00CC27BC"/>
    <w:rsid w:val="00CC2B32"/>
    <w:rsid w:val="00CC2D46"/>
    <w:rsid w:val="00CC2D77"/>
    <w:rsid w:val="00CC300F"/>
    <w:rsid w:val="00CC303C"/>
    <w:rsid w:val="00CC31E0"/>
    <w:rsid w:val="00CC328B"/>
    <w:rsid w:val="00CC339A"/>
    <w:rsid w:val="00CC348C"/>
    <w:rsid w:val="00CC3619"/>
    <w:rsid w:val="00CC3710"/>
    <w:rsid w:val="00CC3CCE"/>
    <w:rsid w:val="00CC3F5C"/>
    <w:rsid w:val="00CC4375"/>
    <w:rsid w:val="00CC4768"/>
    <w:rsid w:val="00CC4898"/>
    <w:rsid w:val="00CC4A2D"/>
    <w:rsid w:val="00CC4B0D"/>
    <w:rsid w:val="00CC4C05"/>
    <w:rsid w:val="00CC505A"/>
    <w:rsid w:val="00CC50DC"/>
    <w:rsid w:val="00CC51DC"/>
    <w:rsid w:val="00CC5276"/>
    <w:rsid w:val="00CC5B9A"/>
    <w:rsid w:val="00CC5BB4"/>
    <w:rsid w:val="00CC5D3E"/>
    <w:rsid w:val="00CC5DE5"/>
    <w:rsid w:val="00CC5FFA"/>
    <w:rsid w:val="00CC6116"/>
    <w:rsid w:val="00CC63FB"/>
    <w:rsid w:val="00CC64C0"/>
    <w:rsid w:val="00CC6861"/>
    <w:rsid w:val="00CC6A13"/>
    <w:rsid w:val="00CC6B60"/>
    <w:rsid w:val="00CC6B9E"/>
    <w:rsid w:val="00CC6D56"/>
    <w:rsid w:val="00CC6E90"/>
    <w:rsid w:val="00CC6EA8"/>
    <w:rsid w:val="00CC6F90"/>
    <w:rsid w:val="00CC6FE7"/>
    <w:rsid w:val="00CC724A"/>
    <w:rsid w:val="00CC7547"/>
    <w:rsid w:val="00CC79C1"/>
    <w:rsid w:val="00CD00FD"/>
    <w:rsid w:val="00CD024B"/>
    <w:rsid w:val="00CD0296"/>
    <w:rsid w:val="00CD033C"/>
    <w:rsid w:val="00CD052A"/>
    <w:rsid w:val="00CD0683"/>
    <w:rsid w:val="00CD09EE"/>
    <w:rsid w:val="00CD0C0A"/>
    <w:rsid w:val="00CD0C4A"/>
    <w:rsid w:val="00CD0C77"/>
    <w:rsid w:val="00CD10DB"/>
    <w:rsid w:val="00CD132E"/>
    <w:rsid w:val="00CD1422"/>
    <w:rsid w:val="00CD1445"/>
    <w:rsid w:val="00CD1455"/>
    <w:rsid w:val="00CD150F"/>
    <w:rsid w:val="00CD15AC"/>
    <w:rsid w:val="00CD15D9"/>
    <w:rsid w:val="00CD173F"/>
    <w:rsid w:val="00CD1965"/>
    <w:rsid w:val="00CD1A17"/>
    <w:rsid w:val="00CD1A56"/>
    <w:rsid w:val="00CD1D2D"/>
    <w:rsid w:val="00CD228F"/>
    <w:rsid w:val="00CD243B"/>
    <w:rsid w:val="00CD24AC"/>
    <w:rsid w:val="00CD252A"/>
    <w:rsid w:val="00CD25E0"/>
    <w:rsid w:val="00CD268F"/>
    <w:rsid w:val="00CD279E"/>
    <w:rsid w:val="00CD27AE"/>
    <w:rsid w:val="00CD27C6"/>
    <w:rsid w:val="00CD2898"/>
    <w:rsid w:val="00CD2BDA"/>
    <w:rsid w:val="00CD2EE3"/>
    <w:rsid w:val="00CD339C"/>
    <w:rsid w:val="00CD339E"/>
    <w:rsid w:val="00CD34D6"/>
    <w:rsid w:val="00CD365B"/>
    <w:rsid w:val="00CD37E5"/>
    <w:rsid w:val="00CD396E"/>
    <w:rsid w:val="00CD3C18"/>
    <w:rsid w:val="00CD3CF3"/>
    <w:rsid w:val="00CD3D3B"/>
    <w:rsid w:val="00CD3D5E"/>
    <w:rsid w:val="00CD4039"/>
    <w:rsid w:val="00CD4067"/>
    <w:rsid w:val="00CD438A"/>
    <w:rsid w:val="00CD4506"/>
    <w:rsid w:val="00CD4516"/>
    <w:rsid w:val="00CD461E"/>
    <w:rsid w:val="00CD46F6"/>
    <w:rsid w:val="00CD4789"/>
    <w:rsid w:val="00CD47D6"/>
    <w:rsid w:val="00CD490A"/>
    <w:rsid w:val="00CD4B1E"/>
    <w:rsid w:val="00CD4CCB"/>
    <w:rsid w:val="00CD5185"/>
    <w:rsid w:val="00CD5457"/>
    <w:rsid w:val="00CD55B6"/>
    <w:rsid w:val="00CD591D"/>
    <w:rsid w:val="00CD59F1"/>
    <w:rsid w:val="00CD5ADD"/>
    <w:rsid w:val="00CD5C1A"/>
    <w:rsid w:val="00CD5CE5"/>
    <w:rsid w:val="00CD63B5"/>
    <w:rsid w:val="00CD64A6"/>
    <w:rsid w:val="00CD64B4"/>
    <w:rsid w:val="00CD66D3"/>
    <w:rsid w:val="00CD69B3"/>
    <w:rsid w:val="00CD69ED"/>
    <w:rsid w:val="00CD6D70"/>
    <w:rsid w:val="00CD6D96"/>
    <w:rsid w:val="00CD6F2E"/>
    <w:rsid w:val="00CD6F9F"/>
    <w:rsid w:val="00CD7497"/>
    <w:rsid w:val="00CD7662"/>
    <w:rsid w:val="00CD76C7"/>
    <w:rsid w:val="00CD7A15"/>
    <w:rsid w:val="00CD7A21"/>
    <w:rsid w:val="00CD7D1C"/>
    <w:rsid w:val="00CD7D4E"/>
    <w:rsid w:val="00CE011E"/>
    <w:rsid w:val="00CE0367"/>
    <w:rsid w:val="00CE05CC"/>
    <w:rsid w:val="00CE06BF"/>
    <w:rsid w:val="00CE077D"/>
    <w:rsid w:val="00CE0799"/>
    <w:rsid w:val="00CE08A1"/>
    <w:rsid w:val="00CE08F2"/>
    <w:rsid w:val="00CE0CFF"/>
    <w:rsid w:val="00CE0D0B"/>
    <w:rsid w:val="00CE0D22"/>
    <w:rsid w:val="00CE0DB8"/>
    <w:rsid w:val="00CE1756"/>
    <w:rsid w:val="00CE17EC"/>
    <w:rsid w:val="00CE1848"/>
    <w:rsid w:val="00CE188B"/>
    <w:rsid w:val="00CE1A07"/>
    <w:rsid w:val="00CE1B1B"/>
    <w:rsid w:val="00CE1B80"/>
    <w:rsid w:val="00CE1D38"/>
    <w:rsid w:val="00CE1D9C"/>
    <w:rsid w:val="00CE21FB"/>
    <w:rsid w:val="00CE24FA"/>
    <w:rsid w:val="00CE2574"/>
    <w:rsid w:val="00CE267D"/>
    <w:rsid w:val="00CE2737"/>
    <w:rsid w:val="00CE29AD"/>
    <w:rsid w:val="00CE2A2B"/>
    <w:rsid w:val="00CE2B42"/>
    <w:rsid w:val="00CE2B77"/>
    <w:rsid w:val="00CE2DBD"/>
    <w:rsid w:val="00CE32AF"/>
    <w:rsid w:val="00CE3837"/>
    <w:rsid w:val="00CE3C3C"/>
    <w:rsid w:val="00CE433A"/>
    <w:rsid w:val="00CE4398"/>
    <w:rsid w:val="00CE43C1"/>
    <w:rsid w:val="00CE4493"/>
    <w:rsid w:val="00CE4947"/>
    <w:rsid w:val="00CE4A3C"/>
    <w:rsid w:val="00CE4D54"/>
    <w:rsid w:val="00CE4E5D"/>
    <w:rsid w:val="00CE4EE9"/>
    <w:rsid w:val="00CE5020"/>
    <w:rsid w:val="00CE5100"/>
    <w:rsid w:val="00CE51D6"/>
    <w:rsid w:val="00CE53C4"/>
    <w:rsid w:val="00CE5714"/>
    <w:rsid w:val="00CE585D"/>
    <w:rsid w:val="00CE58B6"/>
    <w:rsid w:val="00CE5A80"/>
    <w:rsid w:val="00CE5E28"/>
    <w:rsid w:val="00CE5FB5"/>
    <w:rsid w:val="00CE6002"/>
    <w:rsid w:val="00CE6165"/>
    <w:rsid w:val="00CE616B"/>
    <w:rsid w:val="00CE657A"/>
    <w:rsid w:val="00CE66A6"/>
    <w:rsid w:val="00CE676F"/>
    <w:rsid w:val="00CE67FB"/>
    <w:rsid w:val="00CE6815"/>
    <w:rsid w:val="00CE6893"/>
    <w:rsid w:val="00CE6BD6"/>
    <w:rsid w:val="00CE6BE1"/>
    <w:rsid w:val="00CE6CFB"/>
    <w:rsid w:val="00CE6DB6"/>
    <w:rsid w:val="00CE709D"/>
    <w:rsid w:val="00CE76F0"/>
    <w:rsid w:val="00CE796B"/>
    <w:rsid w:val="00CE79BE"/>
    <w:rsid w:val="00CF01EF"/>
    <w:rsid w:val="00CF021C"/>
    <w:rsid w:val="00CF0535"/>
    <w:rsid w:val="00CF0625"/>
    <w:rsid w:val="00CF0644"/>
    <w:rsid w:val="00CF070B"/>
    <w:rsid w:val="00CF0780"/>
    <w:rsid w:val="00CF0829"/>
    <w:rsid w:val="00CF08CB"/>
    <w:rsid w:val="00CF09F1"/>
    <w:rsid w:val="00CF0B66"/>
    <w:rsid w:val="00CF0BFF"/>
    <w:rsid w:val="00CF0DC6"/>
    <w:rsid w:val="00CF0F86"/>
    <w:rsid w:val="00CF1690"/>
    <w:rsid w:val="00CF1BAC"/>
    <w:rsid w:val="00CF1BE0"/>
    <w:rsid w:val="00CF1FDC"/>
    <w:rsid w:val="00CF208F"/>
    <w:rsid w:val="00CF20FE"/>
    <w:rsid w:val="00CF2406"/>
    <w:rsid w:val="00CF24FB"/>
    <w:rsid w:val="00CF2579"/>
    <w:rsid w:val="00CF25A3"/>
    <w:rsid w:val="00CF2714"/>
    <w:rsid w:val="00CF2932"/>
    <w:rsid w:val="00CF2A36"/>
    <w:rsid w:val="00CF2D34"/>
    <w:rsid w:val="00CF2E11"/>
    <w:rsid w:val="00CF2E20"/>
    <w:rsid w:val="00CF2F01"/>
    <w:rsid w:val="00CF3184"/>
    <w:rsid w:val="00CF3198"/>
    <w:rsid w:val="00CF31C9"/>
    <w:rsid w:val="00CF3390"/>
    <w:rsid w:val="00CF34B2"/>
    <w:rsid w:val="00CF365E"/>
    <w:rsid w:val="00CF38FE"/>
    <w:rsid w:val="00CF3998"/>
    <w:rsid w:val="00CF3ACC"/>
    <w:rsid w:val="00CF3CA9"/>
    <w:rsid w:val="00CF3E2E"/>
    <w:rsid w:val="00CF3FCC"/>
    <w:rsid w:val="00CF43BA"/>
    <w:rsid w:val="00CF459A"/>
    <w:rsid w:val="00CF467D"/>
    <w:rsid w:val="00CF4867"/>
    <w:rsid w:val="00CF4901"/>
    <w:rsid w:val="00CF4AA7"/>
    <w:rsid w:val="00CF4AB8"/>
    <w:rsid w:val="00CF4B23"/>
    <w:rsid w:val="00CF4DA2"/>
    <w:rsid w:val="00CF5083"/>
    <w:rsid w:val="00CF5775"/>
    <w:rsid w:val="00CF57BB"/>
    <w:rsid w:val="00CF57C8"/>
    <w:rsid w:val="00CF57DC"/>
    <w:rsid w:val="00CF5C19"/>
    <w:rsid w:val="00CF5CA3"/>
    <w:rsid w:val="00CF62E5"/>
    <w:rsid w:val="00CF63E1"/>
    <w:rsid w:val="00CF683B"/>
    <w:rsid w:val="00CF6EB5"/>
    <w:rsid w:val="00CF6F1F"/>
    <w:rsid w:val="00CF70CF"/>
    <w:rsid w:val="00CF75A1"/>
    <w:rsid w:val="00CF7690"/>
    <w:rsid w:val="00CF76AE"/>
    <w:rsid w:val="00CF77AD"/>
    <w:rsid w:val="00CF7B8F"/>
    <w:rsid w:val="00CF7D34"/>
    <w:rsid w:val="00D00199"/>
    <w:rsid w:val="00D00390"/>
    <w:rsid w:val="00D0058D"/>
    <w:rsid w:val="00D00692"/>
    <w:rsid w:val="00D0088B"/>
    <w:rsid w:val="00D0098C"/>
    <w:rsid w:val="00D00CAC"/>
    <w:rsid w:val="00D00CE0"/>
    <w:rsid w:val="00D00DA9"/>
    <w:rsid w:val="00D0115F"/>
    <w:rsid w:val="00D01175"/>
    <w:rsid w:val="00D01242"/>
    <w:rsid w:val="00D0144F"/>
    <w:rsid w:val="00D014CD"/>
    <w:rsid w:val="00D014E9"/>
    <w:rsid w:val="00D0203A"/>
    <w:rsid w:val="00D0207D"/>
    <w:rsid w:val="00D0228D"/>
    <w:rsid w:val="00D027CB"/>
    <w:rsid w:val="00D028C9"/>
    <w:rsid w:val="00D02921"/>
    <w:rsid w:val="00D029FE"/>
    <w:rsid w:val="00D02B7F"/>
    <w:rsid w:val="00D02C7A"/>
    <w:rsid w:val="00D02E02"/>
    <w:rsid w:val="00D02E62"/>
    <w:rsid w:val="00D02F4C"/>
    <w:rsid w:val="00D03394"/>
    <w:rsid w:val="00D033E9"/>
    <w:rsid w:val="00D0345E"/>
    <w:rsid w:val="00D034D1"/>
    <w:rsid w:val="00D03624"/>
    <w:rsid w:val="00D0389A"/>
    <w:rsid w:val="00D039AB"/>
    <w:rsid w:val="00D03D52"/>
    <w:rsid w:val="00D03D87"/>
    <w:rsid w:val="00D040B0"/>
    <w:rsid w:val="00D041FE"/>
    <w:rsid w:val="00D042DF"/>
    <w:rsid w:val="00D04529"/>
    <w:rsid w:val="00D04894"/>
    <w:rsid w:val="00D04993"/>
    <w:rsid w:val="00D050B9"/>
    <w:rsid w:val="00D05218"/>
    <w:rsid w:val="00D0546E"/>
    <w:rsid w:val="00D0558D"/>
    <w:rsid w:val="00D055A0"/>
    <w:rsid w:val="00D055C5"/>
    <w:rsid w:val="00D055FF"/>
    <w:rsid w:val="00D057E3"/>
    <w:rsid w:val="00D058CE"/>
    <w:rsid w:val="00D05F28"/>
    <w:rsid w:val="00D06110"/>
    <w:rsid w:val="00D0640F"/>
    <w:rsid w:val="00D06A54"/>
    <w:rsid w:val="00D06AD8"/>
    <w:rsid w:val="00D06B14"/>
    <w:rsid w:val="00D0733A"/>
    <w:rsid w:val="00D0737B"/>
    <w:rsid w:val="00D07398"/>
    <w:rsid w:val="00D073BE"/>
    <w:rsid w:val="00D074D7"/>
    <w:rsid w:val="00D075FB"/>
    <w:rsid w:val="00D07865"/>
    <w:rsid w:val="00D078FE"/>
    <w:rsid w:val="00D07C14"/>
    <w:rsid w:val="00D07ED7"/>
    <w:rsid w:val="00D10218"/>
    <w:rsid w:val="00D10352"/>
    <w:rsid w:val="00D104CC"/>
    <w:rsid w:val="00D1057A"/>
    <w:rsid w:val="00D105EF"/>
    <w:rsid w:val="00D10818"/>
    <w:rsid w:val="00D10846"/>
    <w:rsid w:val="00D109BF"/>
    <w:rsid w:val="00D10C69"/>
    <w:rsid w:val="00D10CF3"/>
    <w:rsid w:val="00D1124E"/>
    <w:rsid w:val="00D115FF"/>
    <w:rsid w:val="00D1176F"/>
    <w:rsid w:val="00D11A64"/>
    <w:rsid w:val="00D11C9B"/>
    <w:rsid w:val="00D12020"/>
    <w:rsid w:val="00D123C3"/>
    <w:rsid w:val="00D1256C"/>
    <w:rsid w:val="00D12A5D"/>
    <w:rsid w:val="00D12EDF"/>
    <w:rsid w:val="00D13178"/>
    <w:rsid w:val="00D13274"/>
    <w:rsid w:val="00D13396"/>
    <w:rsid w:val="00D1342F"/>
    <w:rsid w:val="00D13460"/>
    <w:rsid w:val="00D134DF"/>
    <w:rsid w:val="00D1351C"/>
    <w:rsid w:val="00D135C2"/>
    <w:rsid w:val="00D139CE"/>
    <w:rsid w:val="00D13AEE"/>
    <w:rsid w:val="00D13B7E"/>
    <w:rsid w:val="00D13F08"/>
    <w:rsid w:val="00D14133"/>
    <w:rsid w:val="00D14175"/>
    <w:rsid w:val="00D14337"/>
    <w:rsid w:val="00D1465F"/>
    <w:rsid w:val="00D14901"/>
    <w:rsid w:val="00D149FB"/>
    <w:rsid w:val="00D14B94"/>
    <w:rsid w:val="00D14C2A"/>
    <w:rsid w:val="00D14C76"/>
    <w:rsid w:val="00D14E7C"/>
    <w:rsid w:val="00D15394"/>
    <w:rsid w:val="00D1539D"/>
    <w:rsid w:val="00D15994"/>
    <w:rsid w:val="00D15ED5"/>
    <w:rsid w:val="00D15EF8"/>
    <w:rsid w:val="00D16280"/>
    <w:rsid w:val="00D1629E"/>
    <w:rsid w:val="00D162DD"/>
    <w:rsid w:val="00D162FF"/>
    <w:rsid w:val="00D16322"/>
    <w:rsid w:val="00D1639E"/>
    <w:rsid w:val="00D16614"/>
    <w:rsid w:val="00D16635"/>
    <w:rsid w:val="00D168A4"/>
    <w:rsid w:val="00D169B8"/>
    <w:rsid w:val="00D16B3D"/>
    <w:rsid w:val="00D16FD9"/>
    <w:rsid w:val="00D170A9"/>
    <w:rsid w:val="00D17180"/>
    <w:rsid w:val="00D17479"/>
    <w:rsid w:val="00D17BA8"/>
    <w:rsid w:val="00D20208"/>
    <w:rsid w:val="00D202AB"/>
    <w:rsid w:val="00D2038E"/>
    <w:rsid w:val="00D20522"/>
    <w:rsid w:val="00D20557"/>
    <w:rsid w:val="00D20712"/>
    <w:rsid w:val="00D207F4"/>
    <w:rsid w:val="00D2089E"/>
    <w:rsid w:val="00D20A3F"/>
    <w:rsid w:val="00D20AED"/>
    <w:rsid w:val="00D20C36"/>
    <w:rsid w:val="00D20D1B"/>
    <w:rsid w:val="00D20D93"/>
    <w:rsid w:val="00D20DEF"/>
    <w:rsid w:val="00D21153"/>
    <w:rsid w:val="00D213B0"/>
    <w:rsid w:val="00D2146B"/>
    <w:rsid w:val="00D21474"/>
    <w:rsid w:val="00D21537"/>
    <w:rsid w:val="00D21542"/>
    <w:rsid w:val="00D215F4"/>
    <w:rsid w:val="00D21608"/>
    <w:rsid w:val="00D21753"/>
    <w:rsid w:val="00D217AA"/>
    <w:rsid w:val="00D21D23"/>
    <w:rsid w:val="00D21D7A"/>
    <w:rsid w:val="00D21D87"/>
    <w:rsid w:val="00D220DE"/>
    <w:rsid w:val="00D22300"/>
    <w:rsid w:val="00D2265B"/>
    <w:rsid w:val="00D22730"/>
    <w:rsid w:val="00D22955"/>
    <w:rsid w:val="00D22E99"/>
    <w:rsid w:val="00D2353D"/>
    <w:rsid w:val="00D236B9"/>
    <w:rsid w:val="00D23780"/>
    <w:rsid w:val="00D237DD"/>
    <w:rsid w:val="00D23A94"/>
    <w:rsid w:val="00D23B58"/>
    <w:rsid w:val="00D23DAC"/>
    <w:rsid w:val="00D23DFC"/>
    <w:rsid w:val="00D23E3D"/>
    <w:rsid w:val="00D23F83"/>
    <w:rsid w:val="00D23FEE"/>
    <w:rsid w:val="00D242C3"/>
    <w:rsid w:val="00D2443C"/>
    <w:rsid w:val="00D2450B"/>
    <w:rsid w:val="00D2466C"/>
    <w:rsid w:val="00D24CC6"/>
    <w:rsid w:val="00D24E7D"/>
    <w:rsid w:val="00D24FCE"/>
    <w:rsid w:val="00D2519E"/>
    <w:rsid w:val="00D252C8"/>
    <w:rsid w:val="00D255DC"/>
    <w:rsid w:val="00D25635"/>
    <w:rsid w:val="00D257C1"/>
    <w:rsid w:val="00D25B79"/>
    <w:rsid w:val="00D25CC6"/>
    <w:rsid w:val="00D26118"/>
    <w:rsid w:val="00D265A5"/>
    <w:rsid w:val="00D265BF"/>
    <w:rsid w:val="00D266B9"/>
    <w:rsid w:val="00D266CC"/>
    <w:rsid w:val="00D26A7E"/>
    <w:rsid w:val="00D26C09"/>
    <w:rsid w:val="00D26C9E"/>
    <w:rsid w:val="00D27061"/>
    <w:rsid w:val="00D270D5"/>
    <w:rsid w:val="00D271FF"/>
    <w:rsid w:val="00D273C5"/>
    <w:rsid w:val="00D276EF"/>
    <w:rsid w:val="00D279C1"/>
    <w:rsid w:val="00D27CD2"/>
    <w:rsid w:val="00D27EAE"/>
    <w:rsid w:val="00D30253"/>
    <w:rsid w:val="00D306ED"/>
    <w:rsid w:val="00D30707"/>
    <w:rsid w:val="00D30AF8"/>
    <w:rsid w:val="00D30B8B"/>
    <w:rsid w:val="00D30DDE"/>
    <w:rsid w:val="00D30E82"/>
    <w:rsid w:val="00D30F4F"/>
    <w:rsid w:val="00D30FC9"/>
    <w:rsid w:val="00D310CE"/>
    <w:rsid w:val="00D311FA"/>
    <w:rsid w:val="00D3121F"/>
    <w:rsid w:val="00D313CF"/>
    <w:rsid w:val="00D315E0"/>
    <w:rsid w:val="00D319D2"/>
    <w:rsid w:val="00D31A32"/>
    <w:rsid w:val="00D31A3B"/>
    <w:rsid w:val="00D31A9F"/>
    <w:rsid w:val="00D31EB3"/>
    <w:rsid w:val="00D31EEF"/>
    <w:rsid w:val="00D321AB"/>
    <w:rsid w:val="00D32294"/>
    <w:rsid w:val="00D3233A"/>
    <w:rsid w:val="00D32409"/>
    <w:rsid w:val="00D32689"/>
    <w:rsid w:val="00D32C8E"/>
    <w:rsid w:val="00D32CF5"/>
    <w:rsid w:val="00D32E66"/>
    <w:rsid w:val="00D3301B"/>
    <w:rsid w:val="00D33124"/>
    <w:rsid w:val="00D331E2"/>
    <w:rsid w:val="00D334A6"/>
    <w:rsid w:val="00D334F9"/>
    <w:rsid w:val="00D336FD"/>
    <w:rsid w:val="00D33D54"/>
    <w:rsid w:val="00D33E63"/>
    <w:rsid w:val="00D33FE2"/>
    <w:rsid w:val="00D3413C"/>
    <w:rsid w:val="00D347E2"/>
    <w:rsid w:val="00D348E1"/>
    <w:rsid w:val="00D34AB6"/>
    <w:rsid w:val="00D34C28"/>
    <w:rsid w:val="00D34D02"/>
    <w:rsid w:val="00D35435"/>
    <w:rsid w:val="00D3570E"/>
    <w:rsid w:val="00D3590B"/>
    <w:rsid w:val="00D35C8E"/>
    <w:rsid w:val="00D35CD6"/>
    <w:rsid w:val="00D35F9C"/>
    <w:rsid w:val="00D364E1"/>
    <w:rsid w:val="00D36644"/>
    <w:rsid w:val="00D3668C"/>
    <w:rsid w:val="00D3678C"/>
    <w:rsid w:val="00D36809"/>
    <w:rsid w:val="00D368AA"/>
    <w:rsid w:val="00D36989"/>
    <w:rsid w:val="00D36A03"/>
    <w:rsid w:val="00D36B19"/>
    <w:rsid w:val="00D36CB4"/>
    <w:rsid w:val="00D370AB"/>
    <w:rsid w:val="00D37171"/>
    <w:rsid w:val="00D37562"/>
    <w:rsid w:val="00D37B31"/>
    <w:rsid w:val="00D37C4A"/>
    <w:rsid w:val="00D37ECF"/>
    <w:rsid w:val="00D402C5"/>
    <w:rsid w:val="00D40316"/>
    <w:rsid w:val="00D403E6"/>
    <w:rsid w:val="00D40413"/>
    <w:rsid w:val="00D4054A"/>
    <w:rsid w:val="00D405CE"/>
    <w:rsid w:val="00D406D3"/>
    <w:rsid w:val="00D407FB"/>
    <w:rsid w:val="00D40AAC"/>
    <w:rsid w:val="00D40AE6"/>
    <w:rsid w:val="00D40BAA"/>
    <w:rsid w:val="00D40BD1"/>
    <w:rsid w:val="00D40D45"/>
    <w:rsid w:val="00D40D4D"/>
    <w:rsid w:val="00D40FEF"/>
    <w:rsid w:val="00D411A3"/>
    <w:rsid w:val="00D411F4"/>
    <w:rsid w:val="00D41211"/>
    <w:rsid w:val="00D41397"/>
    <w:rsid w:val="00D4152E"/>
    <w:rsid w:val="00D415D2"/>
    <w:rsid w:val="00D417AD"/>
    <w:rsid w:val="00D41953"/>
    <w:rsid w:val="00D41B37"/>
    <w:rsid w:val="00D42062"/>
    <w:rsid w:val="00D422D1"/>
    <w:rsid w:val="00D423AF"/>
    <w:rsid w:val="00D4256B"/>
    <w:rsid w:val="00D425B3"/>
    <w:rsid w:val="00D42646"/>
    <w:rsid w:val="00D427E5"/>
    <w:rsid w:val="00D42800"/>
    <w:rsid w:val="00D4295C"/>
    <w:rsid w:val="00D42A5B"/>
    <w:rsid w:val="00D42B2D"/>
    <w:rsid w:val="00D42E25"/>
    <w:rsid w:val="00D42FF6"/>
    <w:rsid w:val="00D43241"/>
    <w:rsid w:val="00D435F6"/>
    <w:rsid w:val="00D437A2"/>
    <w:rsid w:val="00D4382E"/>
    <w:rsid w:val="00D43868"/>
    <w:rsid w:val="00D4395C"/>
    <w:rsid w:val="00D4454C"/>
    <w:rsid w:val="00D44C65"/>
    <w:rsid w:val="00D44E66"/>
    <w:rsid w:val="00D44F22"/>
    <w:rsid w:val="00D4517A"/>
    <w:rsid w:val="00D451D6"/>
    <w:rsid w:val="00D45321"/>
    <w:rsid w:val="00D45506"/>
    <w:rsid w:val="00D4571C"/>
    <w:rsid w:val="00D45896"/>
    <w:rsid w:val="00D45BF6"/>
    <w:rsid w:val="00D45C9E"/>
    <w:rsid w:val="00D45CA2"/>
    <w:rsid w:val="00D45CC7"/>
    <w:rsid w:val="00D45ECA"/>
    <w:rsid w:val="00D461BC"/>
    <w:rsid w:val="00D46363"/>
    <w:rsid w:val="00D4643A"/>
    <w:rsid w:val="00D4653D"/>
    <w:rsid w:val="00D46A00"/>
    <w:rsid w:val="00D46C5B"/>
    <w:rsid w:val="00D46DA2"/>
    <w:rsid w:val="00D46F5E"/>
    <w:rsid w:val="00D47095"/>
    <w:rsid w:val="00D47350"/>
    <w:rsid w:val="00D4767A"/>
    <w:rsid w:val="00D4770C"/>
    <w:rsid w:val="00D47A3F"/>
    <w:rsid w:val="00D47AE6"/>
    <w:rsid w:val="00D47AFF"/>
    <w:rsid w:val="00D47FCF"/>
    <w:rsid w:val="00D50062"/>
    <w:rsid w:val="00D5018C"/>
    <w:rsid w:val="00D502CD"/>
    <w:rsid w:val="00D50411"/>
    <w:rsid w:val="00D5055A"/>
    <w:rsid w:val="00D50909"/>
    <w:rsid w:val="00D50A08"/>
    <w:rsid w:val="00D51192"/>
    <w:rsid w:val="00D511A8"/>
    <w:rsid w:val="00D51207"/>
    <w:rsid w:val="00D5137F"/>
    <w:rsid w:val="00D5149F"/>
    <w:rsid w:val="00D514D7"/>
    <w:rsid w:val="00D51602"/>
    <w:rsid w:val="00D51C2C"/>
    <w:rsid w:val="00D52536"/>
    <w:rsid w:val="00D52606"/>
    <w:rsid w:val="00D52976"/>
    <w:rsid w:val="00D52A6D"/>
    <w:rsid w:val="00D52AC6"/>
    <w:rsid w:val="00D52C1E"/>
    <w:rsid w:val="00D52C42"/>
    <w:rsid w:val="00D52C50"/>
    <w:rsid w:val="00D5306E"/>
    <w:rsid w:val="00D5314A"/>
    <w:rsid w:val="00D53667"/>
    <w:rsid w:val="00D5377D"/>
    <w:rsid w:val="00D53864"/>
    <w:rsid w:val="00D538BF"/>
    <w:rsid w:val="00D53A44"/>
    <w:rsid w:val="00D53B25"/>
    <w:rsid w:val="00D53C10"/>
    <w:rsid w:val="00D5422C"/>
    <w:rsid w:val="00D5460A"/>
    <w:rsid w:val="00D54E10"/>
    <w:rsid w:val="00D54F04"/>
    <w:rsid w:val="00D54F60"/>
    <w:rsid w:val="00D5514D"/>
    <w:rsid w:val="00D5537F"/>
    <w:rsid w:val="00D55641"/>
    <w:rsid w:val="00D557F7"/>
    <w:rsid w:val="00D55A57"/>
    <w:rsid w:val="00D55AA7"/>
    <w:rsid w:val="00D55ABA"/>
    <w:rsid w:val="00D55BF3"/>
    <w:rsid w:val="00D55C74"/>
    <w:rsid w:val="00D55D9B"/>
    <w:rsid w:val="00D563E0"/>
    <w:rsid w:val="00D5649C"/>
    <w:rsid w:val="00D56990"/>
    <w:rsid w:val="00D56BCC"/>
    <w:rsid w:val="00D56D09"/>
    <w:rsid w:val="00D571AB"/>
    <w:rsid w:val="00D5733A"/>
    <w:rsid w:val="00D5735C"/>
    <w:rsid w:val="00D574CC"/>
    <w:rsid w:val="00D575FC"/>
    <w:rsid w:val="00D577A5"/>
    <w:rsid w:val="00D57899"/>
    <w:rsid w:val="00D578BB"/>
    <w:rsid w:val="00D57A0E"/>
    <w:rsid w:val="00D57BE1"/>
    <w:rsid w:val="00D6013E"/>
    <w:rsid w:val="00D601ED"/>
    <w:rsid w:val="00D6037C"/>
    <w:rsid w:val="00D60380"/>
    <w:rsid w:val="00D605D0"/>
    <w:rsid w:val="00D608EC"/>
    <w:rsid w:val="00D60997"/>
    <w:rsid w:val="00D60B34"/>
    <w:rsid w:val="00D60C9E"/>
    <w:rsid w:val="00D60CE4"/>
    <w:rsid w:val="00D611F7"/>
    <w:rsid w:val="00D6122F"/>
    <w:rsid w:val="00D612D7"/>
    <w:rsid w:val="00D61315"/>
    <w:rsid w:val="00D6148F"/>
    <w:rsid w:val="00D61B71"/>
    <w:rsid w:val="00D61D26"/>
    <w:rsid w:val="00D61F1E"/>
    <w:rsid w:val="00D62106"/>
    <w:rsid w:val="00D6216C"/>
    <w:rsid w:val="00D62615"/>
    <w:rsid w:val="00D62808"/>
    <w:rsid w:val="00D6280F"/>
    <w:rsid w:val="00D628C0"/>
    <w:rsid w:val="00D62F2F"/>
    <w:rsid w:val="00D63376"/>
    <w:rsid w:val="00D637AD"/>
    <w:rsid w:val="00D638FA"/>
    <w:rsid w:val="00D63933"/>
    <w:rsid w:val="00D63B62"/>
    <w:rsid w:val="00D63BC4"/>
    <w:rsid w:val="00D63D30"/>
    <w:rsid w:val="00D63FD7"/>
    <w:rsid w:val="00D640BC"/>
    <w:rsid w:val="00D640E5"/>
    <w:rsid w:val="00D642CB"/>
    <w:rsid w:val="00D64466"/>
    <w:rsid w:val="00D6446F"/>
    <w:rsid w:val="00D645EE"/>
    <w:rsid w:val="00D64611"/>
    <w:rsid w:val="00D64759"/>
    <w:rsid w:val="00D647EF"/>
    <w:rsid w:val="00D649F2"/>
    <w:rsid w:val="00D649FA"/>
    <w:rsid w:val="00D64A63"/>
    <w:rsid w:val="00D64C0D"/>
    <w:rsid w:val="00D64C1E"/>
    <w:rsid w:val="00D64CAE"/>
    <w:rsid w:val="00D64E04"/>
    <w:rsid w:val="00D64E78"/>
    <w:rsid w:val="00D64EBA"/>
    <w:rsid w:val="00D64FEE"/>
    <w:rsid w:val="00D652A7"/>
    <w:rsid w:val="00D652D1"/>
    <w:rsid w:val="00D65302"/>
    <w:rsid w:val="00D6539B"/>
    <w:rsid w:val="00D658DA"/>
    <w:rsid w:val="00D65BD3"/>
    <w:rsid w:val="00D65C30"/>
    <w:rsid w:val="00D65C96"/>
    <w:rsid w:val="00D65DBE"/>
    <w:rsid w:val="00D65FA0"/>
    <w:rsid w:val="00D6600E"/>
    <w:rsid w:val="00D661BB"/>
    <w:rsid w:val="00D66369"/>
    <w:rsid w:val="00D66695"/>
    <w:rsid w:val="00D666F9"/>
    <w:rsid w:val="00D66728"/>
    <w:rsid w:val="00D66AE9"/>
    <w:rsid w:val="00D66E06"/>
    <w:rsid w:val="00D670E9"/>
    <w:rsid w:val="00D6710B"/>
    <w:rsid w:val="00D671A2"/>
    <w:rsid w:val="00D67483"/>
    <w:rsid w:val="00D674D1"/>
    <w:rsid w:val="00D67550"/>
    <w:rsid w:val="00D675C5"/>
    <w:rsid w:val="00D6773A"/>
    <w:rsid w:val="00D67794"/>
    <w:rsid w:val="00D677DE"/>
    <w:rsid w:val="00D678D9"/>
    <w:rsid w:val="00D67F32"/>
    <w:rsid w:val="00D67FF8"/>
    <w:rsid w:val="00D700D5"/>
    <w:rsid w:val="00D7021C"/>
    <w:rsid w:val="00D702FB"/>
    <w:rsid w:val="00D70698"/>
    <w:rsid w:val="00D70748"/>
    <w:rsid w:val="00D707E7"/>
    <w:rsid w:val="00D70DBE"/>
    <w:rsid w:val="00D70FD0"/>
    <w:rsid w:val="00D7101F"/>
    <w:rsid w:val="00D71199"/>
    <w:rsid w:val="00D7164B"/>
    <w:rsid w:val="00D71A8B"/>
    <w:rsid w:val="00D71C96"/>
    <w:rsid w:val="00D71F24"/>
    <w:rsid w:val="00D720AE"/>
    <w:rsid w:val="00D7224A"/>
    <w:rsid w:val="00D723A8"/>
    <w:rsid w:val="00D72434"/>
    <w:rsid w:val="00D72571"/>
    <w:rsid w:val="00D7269C"/>
    <w:rsid w:val="00D72980"/>
    <w:rsid w:val="00D729EE"/>
    <w:rsid w:val="00D72B20"/>
    <w:rsid w:val="00D72DD2"/>
    <w:rsid w:val="00D73141"/>
    <w:rsid w:val="00D736E4"/>
    <w:rsid w:val="00D73820"/>
    <w:rsid w:val="00D7391F"/>
    <w:rsid w:val="00D73B5E"/>
    <w:rsid w:val="00D73DF0"/>
    <w:rsid w:val="00D73DFF"/>
    <w:rsid w:val="00D741A2"/>
    <w:rsid w:val="00D741C8"/>
    <w:rsid w:val="00D744C2"/>
    <w:rsid w:val="00D745CA"/>
    <w:rsid w:val="00D7477A"/>
    <w:rsid w:val="00D7480B"/>
    <w:rsid w:val="00D748AB"/>
    <w:rsid w:val="00D748B5"/>
    <w:rsid w:val="00D749AC"/>
    <w:rsid w:val="00D74A56"/>
    <w:rsid w:val="00D74B07"/>
    <w:rsid w:val="00D74B5A"/>
    <w:rsid w:val="00D74BA2"/>
    <w:rsid w:val="00D74CDF"/>
    <w:rsid w:val="00D74E6D"/>
    <w:rsid w:val="00D74E9F"/>
    <w:rsid w:val="00D74F1C"/>
    <w:rsid w:val="00D75206"/>
    <w:rsid w:val="00D75362"/>
    <w:rsid w:val="00D75570"/>
    <w:rsid w:val="00D755C1"/>
    <w:rsid w:val="00D75897"/>
    <w:rsid w:val="00D75B02"/>
    <w:rsid w:val="00D75D00"/>
    <w:rsid w:val="00D75FD9"/>
    <w:rsid w:val="00D76158"/>
    <w:rsid w:val="00D76164"/>
    <w:rsid w:val="00D7617D"/>
    <w:rsid w:val="00D76257"/>
    <w:rsid w:val="00D764CB"/>
    <w:rsid w:val="00D764D8"/>
    <w:rsid w:val="00D76681"/>
    <w:rsid w:val="00D769D8"/>
    <w:rsid w:val="00D76C62"/>
    <w:rsid w:val="00D76DB8"/>
    <w:rsid w:val="00D770F4"/>
    <w:rsid w:val="00D77633"/>
    <w:rsid w:val="00D7770C"/>
    <w:rsid w:val="00D77848"/>
    <w:rsid w:val="00D77B74"/>
    <w:rsid w:val="00D77BD5"/>
    <w:rsid w:val="00D77D67"/>
    <w:rsid w:val="00D77F71"/>
    <w:rsid w:val="00D80219"/>
    <w:rsid w:val="00D802EE"/>
    <w:rsid w:val="00D806EA"/>
    <w:rsid w:val="00D80914"/>
    <w:rsid w:val="00D81107"/>
    <w:rsid w:val="00D813B7"/>
    <w:rsid w:val="00D814A1"/>
    <w:rsid w:val="00D81619"/>
    <w:rsid w:val="00D81B6F"/>
    <w:rsid w:val="00D81BD6"/>
    <w:rsid w:val="00D82057"/>
    <w:rsid w:val="00D82155"/>
    <w:rsid w:val="00D8261C"/>
    <w:rsid w:val="00D82681"/>
    <w:rsid w:val="00D827C7"/>
    <w:rsid w:val="00D8291E"/>
    <w:rsid w:val="00D82ABD"/>
    <w:rsid w:val="00D82B73"/>
    <w:rsid w:val="00D82C15"/>
    <w:rsid w:val="00D83806"/>
    <w:rsid w:val="00D8395E"/>
    <w:rsid w:val="00D839E8"/>
    <w:rsid w:val="00D83A17"/>
    <w:rsid w:val="00D83E09"/>
    <w:rsid w:val="00D8416F"/>
    <w:rsid w:val="00D845B4"/>
    <w:rsid w:val="00D84769"/>
    <w:rsid w:val="00D84BC9"/>
    <w:rsid w:val="00D84C6E"/>
    <w:rsid w:val="00D84CF4"/>
    <w:rsid w:val="00D8503A"/>
    <w:rsid w:val="00D85666"/>
    <w:rsid w:val="00D8582D"/>
    <w:rsid w:val="00D858EF"/>
    <w:rsid w:val="00D859D2"/>
    <w:rsid w:val="00D85AEA"/>
    <w:rsid w:val="00D85B2B"/>
    <w:rsid w:val="00D85BE3"/>
    <w:rsid w:val="00D85C52"/>
    <w:rsid w:val="00D860EB"/>
    <w:rsid w:val="00D8620F"/>
    <w:rsid w:val="00D8626A"/>
    <w:rsid w:val="00D864CC"/>
    <w:rsid w:val="00D86523"/>
    <w:rsid w:val="00D8658E"/>
    <w:rsid w:val="00D869E5"/>
    <w:rsid w:val="00D86D0C"/>
    <w:rsid w:val="00D86DCB"/>
    <w:rsid w:val="00D86E46"/>
    <w:rsid w:val="00D86E95"/>
    <w:rsid w:val="00D8710A"/>
    <w:rsid w:val="00D8723E"/>
    <w:rsid w:val="00D87287"/>
    <w:rsid w:val="00D87484"/>
    <w:rsid w:val="00D8753C"/>
    <w:rsid w:val="00D876C0"/>
    <w:rsid w:val="00D876CF"/>
    <w:rsid w:val="00D8779F"/>
    <w:rsid w:val="00D878C7"/>
    <w:rsid w:val="00D87B48"/>
    <w:rsid w:val="00D87BB6"/>
    <w:rsid w:val="00D90019"/>
    <w:rsid w:val="00D90086"/>
    <w:rsid w:val="00D901AD"/>
    <w:rsid w:val="00D902D5"/>
    <w:rsid w:val="00D9031C"/>
    <w:rsid w:val="00D903E8"/>
    <w:rsid w:val="00D90468"/>
    <w:rsid w:val="00D906EC"/>
    <w:rsid w:val="00D90726"/>
    <w:rsid w:val="00D90792"/>
    <w:rsid w:val="00D90810"/>
    <w:rsid w:val="00D908A8"/>
    <w:rsid w:val="00D90AE9"/>
    <w:rsid w:val="00D90D39"/>
    <w:rsid w:val="00D90D7A"/>
    <w:rsid w:val="00D90D9E"/>
    <w:rsid w:val="00D90F9F"/>
    <w:rsid w:val="00D90FFA"/>
    <w:rsid w:val="00D9101B"/>
    <w:rsid w:val="00D9113B"/>
    <w:rsid w:val="00D9140C"/>
    <w:rsid w:val="00D91455"/>
    <w:rsid w:val="00D91617"/>
    <w:rsid w:val="00D916B1"/>
    <w:rsid w:val="00D91921"/>
    <w:rsid w:val="00D919E5"/>
    <w:rsid w:val="00D91C0B"/>
    <w:rsid w:val="00D91C9A"/>
    <w:rsid w:val="00D91D6E"/>
    <w:rsid w:val="00D91EAE"/>
    <w:rsid w:val="00D91FAB"/>
    <w:rsid w:val="00D9221B"/>
    <w:rsid w:val="00D922CA"/>
    <w:rsid w:val="00D9234D"/>
    <w:rsid w:val="00D925DD"/>
    <w:rsid w:val="00D928AD"/>
    <w:rsid w:val="00D92A07"/>
    <w:rsid w:val="00D92BA9"/>
    <w:rsid w:val="00D92CA8"/>
    <w:rsid w:val="00D92D82"/>
    <w:rsid w:val="00D932F3"/>
    <w:rsid w:val="00D93679"/>
    <w:rsid w:val="00D9372F"/>
    <w:rsid w:val="00D9375C"/>
    <w:rsid w:val="00D937E6"/>
    <w:rsid w:val="00D938DB"/>
    <w:rsid w:val="00D939B7"/>
    <w:rsid w:val="00D941C4"/>
    <w:rsid w:val="00D94299"/>
    <w:rsid w:val="00D94868"/>
    <w:rsid w:val="00D949D2"/>
    <w:rsid w:val="00D94A25"/>
    <w:rsid w:val="00D94AF4"/>
    <w:rsid w:val="00D94D83"/>
    <w:rsid w:val="00D94F34"/>
    <w:rsid w:val="00D95075"/>
    <w:rsid w:val="00D95255"/>
    <w:rsid w:val="00D95382"/>
    <w:rsid w:val="00D95484"/>
    <w:rsid w:val="00D954CF"/>
    <w:rsid w:val="00D95730"/>
    <w:rsid w:val="00D9576C"/>
    <w:rsid w:val="00D959B9"/>
    <w:rsid w:val="00D95A35"/>
    <w:rsid w:val="00D95B33"/>
    <w:rsid w:val="00D95D12"/>
    <w:rsid w:val="00D95D84"/>
    <w:rsid w:val="00D96110"/>
    <w:rsid w:val="00D9612C"/>
    <w:rsid w:val="00D961A7"/>
    <w:rsid w:val="00D962C3"/>
    <w:rsid w:val="00D9638F"/>
    <w:rsid w:val="00D9639F"/>
    <w:rsid w:val="00D9667F"/>
    <w:rsid w:val="00D968B6"/>
    <w:rsid w:val="00D968F6"/>
    <w:rsid w:val="00D96ACC"/>
    <w:rsid w:val="00D96C10"/>
    <w:rsid w:val="00D96C84"/>
    <w:rsid w:val="00D96CF1"/>
    <w:rsid w:val="00D96EFC"/>
    <w:rsid w:val="00D96F9B"/>
    <w:rsid w:val="00D971C6"/>
    <w:rsid w:val="00D971F2"/>
    <w:rsid w:val="00D972FE"/>
    <w:rsid w:val="00D97407"/>
    <w:rsid w:val="00D9757C"/>
    <w:rsid w:val="00D975E7"/>
    <w:rsid w:val="00D975F2"/>
    <w:rsid w:val="00D979FD"/>
    <w:rsid w:val="00D97A1F"/>
    <w:rsid w:val="00D97A54"/>
    <w:rsid w:val="00D97BD7"/>
    <w:rsid w:val="00DA036E"/>
    <w:rsid w:val="00DA06DE"/>
    <w:rsid w:val="00DA0D88"/>
    <w:rsid w:val="00DA1477"/>
    <w:rsid w:val="00DA1543"/>
    <w:rsid w:val="00DA165F"/>
    <w:rsid w:val="00DA1752"/>
    <w:rsid w:val="00DA1A26"/>
    <w:rsid w:val="00DA1A42"/>
    <w:rsid w:val="00DA1ACE"/>
    <w:rsid w:val="00DA1CC0"/>
    <w:rsid w:val="00DA2187"/>
    <w:rsid w:val="00DA22D4"/>
    <w:rsid w:val="00DA2355"/>
    <w:rsid w:val="00DA2615"/>
    <w:rsid w:val="00DA29EF"/>
    <w:rsid w:val="00DA2CEC"/>
    <w:rsid w:val="00DA2DCF"/>
    <w:rsid w:val="00DA322D"/>
    <w:rsid w:val="00DA3248"/>
    <w:rsid w:val="00DA3315"/>
    <w:rsid w:val="00DA3902"/>
    <w:rsid w:val="00DA3A8B"/>
    <w:rsid w:val="00DA3BE9"/>
    <w:rsid w:val="00DA3CA7"/>
    <w:rsid w:val="00DA3D9F"/>
    <w:rsid w:val="00DA3F56"/>
    <w:rsid w:val="00DA4242"/>
    <w:rsid w:val="00DA4454"/>
    <w:rsid w:val="00DA45DD"/>
    <w:rsid w:val="00DA4941"/>
    <w:rsid w:val="00DA4A37"/>
    <w:rsid w:val="00DA4AD9"/>
    <w:rsid w:val="00DA528C"/>
    <w:rsid w:val="00DA531B"/>
    <w:rsid w:val="00DA5403"/>
    <w:rsid w:val="00DA5473"/>
    <w:rsid w:val="00DA5510"/>
    <w:rsid w:val="00DA5527"/>
    <w:rsid w:val="00DA57F0"/>
    <w:rsid w:val="00DA57F4"/>
    <w:rsid w:val="00DA5973"/>
    <w:rsid w:val="00DA59FB"/>
    <w:rsid w:val="00DA5B1E"/>
    <w:rsid w:val="00DA5DEE"/>
    <w:rsid w:val="00DA5FAE"/>
    <w:rsid w:val="00DA619F"/>
    <w:rsid w:val="00DA684F"/>
    <w:rsid w:val="00DA6C1A"/>
    <w:rsid w:val="00DA6E78"/>
    <w:rsid w:val="00DA6EF4"/>
    <w:rsid w:val="00DA6F30"/>
    <w:rsid w:val="00DA769D"/>
    <w:rsid w:val="00DA7849"/>
    <w:rsid w:val="00DA7CAE"/>
    <w:rsid w:val="00DA7DFB"/>
    <w:rsid w:val="00DA7FCA"/>
    <w:rsid w:val="00DB0085"/>
    <w:rsid w:val="00DB0415"/>
    <w:rsid w:val="00DB0722"/>
    <w:rsid w:val="00DB0833"/>
    <w:rsid w:val="00DB0A28"/>
    <w:rsid w:val="00DB0F0C"/>
    <w:rsid w:val="00DB101C"/>
    <w:rsid w:val="00DB121D"/>
    <w:rsid w:val="00DB1451"/>
    <w:rsid w:val="00DB149B"/>
    <w:rsid w:val="00DB1579"/>
    <w:rsid w:val="00DB1910"/>
    <w:rsid w:val="00DB1BA3"/>
    <w:rsid w:val="00DB1CE9"/>
    <w:rsid w:val="00DB1D33"/>
    <w:rsid w:val="00DB1DD1"/>
    <w:rsid w:val="00DB1EFA"/>
    <w:rsid w:val="00DB2110"/>
    <w:rsid w:val="00DB2162"/>
    <w:rsid w:val="00DB237E"/>
    <w:rsid w:val="00DB24C9"/>
    <w:rsid w:val="00DB2CF1"/>
    <w:rsid w:val="00DB2DFE"/>
    <w:rsid w:val="00DB3206"/>
    <w:rsid w:val="00DB35C3"/>
    <w:rsid w:val="00DB37EF"/>
    <w:rsid w:val="00DB3A54"/>
    <w:rsid w:val="00DB3C9F"/>
    <w:rsid w:val="00DB3D88"/>
    <w:rsid w:val="00DB3E53"/>
    <w:rsid w:val="00DB3EE2"/>
    <w:rsid w:val="00DB3F8F"/>
    <w:rsid w:val="00DB3F9C"/>
    <w:rsid w:val="00DB405C"/>
    <w:rsid w:val="00DB40FC"/>
    <w:rsid w:val="00DB418B"/>
    <w:rsid w:val="00DB42BD"/>
    <w:rsid w:val="00DB43C5"/>
    <w:rsid w:val="00DB4697"/>
    <w:rsid w:val="00DB46B7"/>
    <w:rsid w:val="00DB46D5"/>
    <w:rsid w:val="00DB4980"/>
    <w:rsid w:val="00DB4A8A"/>
    <w:rsid w:val="00DB4ABA"/>
    <w:rsid w:val="00DB4C1C"/>
    <w:rsid w:val="00DB4C5D"/>
    <w:rsid w:val="00DB4DD1"/>
    <w:rsid w:val="00DB5119"/>
    <w:rsid w:val="00DB522D"/>
    <w:rsid w:val="00DB524B"/>
    <w:rsid w:val="00DB5960"/>
    <w:rsid w:val="00DB5C14"/>
    <w:rsid w:val="00DB5DFA"/>
    <w:rsid w:val="00DB5F70"/>
    <w:rsid w:val="00DB6074"/>
    <w:rsid w:val="00DB6177"/>
    <w:rsid w:val="00DB6482"/>
    <w:rsid w:val="00DB651A"/>
    <w:rsid w:val="00DB6580"/>
    <w:rsid w:val="00DB6626"/>
    <w:rsid w:val="00DB667A"/>
    <w:rsid w:val="00DB67E9"/>
    <w:rsid w:val="00DB6B60"/>
    <w:rsid w:val="00DB6C8A"/>
    <w:rsid w:val="00DB6F29"/>
    <w:rsid w:val="00DB70F0"/>
    <w:rsid w:val="00DB7146"/>
    <w:rsid w:val="00DB7156"/>
    <w:rsid w:val="00DB72E2"/>
    <w:rsid w:val="00DB7692"/>
    <w:rsid w:val="00DB76C3"/>
    <w:rsid w:val="00DB7AAD"/>
    <w:rsid w:val="00DB7B3C"/>
    <w:rsid w:val="00DB7C14"/>
    <w:rsid w:val="00DC0030"/>
    <w:rsid w:val="00DC0080"/>
    <w:rsid w:val="00DC014A"/>
    <w:rsid w:val="00DC03F1"/>
    <w:rsid w:val="00DC05FB"/>
    <w:rsid w:val="00DC0668"/>
    <w:rsid w:val="00DC08D4"/>
    <w:rsid w:val="00DC0EAE"/>
    <w:rsid w:val="00DC0F44"/>
    <w:rsid w:val="00DC113F"/>
    <w:rsid w:val="00DC1153"/>
    <w:rsid w:val="00DC149B"/>
    <w:rsid w:val="00DC172A"/>
    <w:rsid w:val="00DC1749"/>
    <w:rsid w:val="00DC1807"/>
    <w:rsid w:val="00DC1886"/>
    <w:rsid w:val="00DC1919"/>
    <w:rsid w:val="00DC1989"/>
    <w:rsid w:val="00DC1D81"/>
    <w:rsid w:val="00DC1DC1"/>
    <w:rsid w:val="00DC1F51"/>
    <w:rsid w:val="00DC1FE9"/>
    <w:rsid w:val="00DC20C2"/>
    <w:rsid w:val="00DC219A"/>
    <w:rsid w:val="00DC2454"/>
    <w:rsid w:val="00DC2798"/>
    <w:rsid w:val="00DC27DC"/>
    <w:rsid w:val="00DC2A17"/>
    <w:rsid w:val="00DC2A95"/>
    <w:rsid w:val="00DC2B3A"/>
    <w:rsid w:val="00DC2C11"/>
    <w:rsid w:val="00DC2D9D"/>
    <w:rsid w:val="00DC2EA9"/>
    <w:rsid w:val="00DC2F42"/>
    <w:rsid w:val="00DC2F58"/>
    <w:rsid w:val="00DC3113"/>
    <w:rsid w:val="00DC31E1"/>
    <w:rsid w:val="00DC31F2"/>
    <w:rsid w:val="00DC3242"/>
    <w:rsid w:val="00DC3380"/>
    <w:rsid w:val="00DC39F6"/>
    <w:rsid w:val="00DC3A27"/>
    <w:rsid w:val="00DC3A75"/>
    <w:rsid w:val="00DC3B1A"/>
    <w:rsid w:val="00DC3BA7"/>
    <w:rsid w:val="00DC3C41"/>
    <w:rsid w:val="00DC43A7"/>
    <w:rsid w:val="00DC45E9"/>
    <w:rsid w:val="00DC461C"/>
    <w:rsid w:val="00DC477E"/>
    <w:rsid w:val="00DC4811"/>
    <w:rsid w:val="00DC49EA"/>
    <w:rsid w:val="00DC4CE0"/>
    <w:rsid w:val="00DC4FC7"/>
    <w:rsid w:val="00DC519F"/>
    <w:rsid w:val="00DC5323"/>
    <w:rsid w:val="00DC5981"/>
    <w:rsid w:val="00DC60ED"/>
    <w:rsid w:val="00DC6414"/>
    <w:rsid w:val="00DC65CF"/>
    <w:rsid w:val="00DC66A7"/>
    <w:rsid w:val="00DC6892"/>
    <w:rsid w:val="00DC6C08"/>
    <w:rsid w:val="00DC6DB7"/>
    <w:rsid w:val="00DC7038"/>
    <w:rsid w:val="00DC70BA"/>
    <w:rsid w:val="00DC7120"/>
    <w:rsid w:val="00DC71E8"/>
    <w:rsid w:val="00DC725E"/>
    <w:rsid w:val="00DC72B5"/>
    <w:rsid w:val="00DC73E5"/>
    <w:rsid w:val="00DC73F2"/>
    <w:rsid w:val="00DC745D"/>
    <w:rsid w:val="00DC796B"/>
    <w:rsid w:val="00DC79CE"/>
    <w:rsid w:val="00DC7A18"/>
    <w:rsid w:val="00DC7BF5"/>
    <w:rsid w:val="00DC7C4B"/>
    <w:rsid w:val="00DC7F0A"/>
    <w:rsid w:val="00DC7F0F"/>
    <w:rsid w:val="00DC7F1A"/>
    <w:rsid w:val="00DC7FAB"/>
    <w:rsid w:val="00DC7FF3"/>
    <w:rsid w:val="00DD01FC"/>
    <w:rsid w:val="00DD02D3"/>
    <w:rsid w:val="00DD035F"/>
    <w:rsid w:val="00DD0361"/>
    <w:rsid w:val="00DD03AA"/>
    <w:rsid w:val="00DD05F7"/>
    <w:rsid w:val="00DD06F4"/>
    <w:rsid w:val="00DD076C"/>
    <w:rsid w:val="00DD07D6"/>
    <w:rsid w:val="00DD07E3"/>
    <w:rsid w:val="00DD080E"/>
    <w:rsid w:val="00DD0A73"/>
    <w:rsid w:val="00DD0ACC"/>
    <w:rsid w:val="00DD0F57"/>
    <w:rsid w:val="00DD0F69"/>
    <w:rsid w:val="00DD10FA"/>
    <w:rsid w:val="00DD110A"/>
    <w:rsid w:val="00DD13AE"/>
    <w:rsid w:val="00DD1B32"/>
    <w:rsid w:val="00DD1D00"/>
    <w:rsid w:val="00DD1D5C"/>
    <w:rsid w:val="00DD1D7B"/>
    <w:rsid w:val="00DD1EE1"/>
    <w:rsid w:val="00DD2012"/>
    <w:rsid w:val="00DD21EF"/>
    <w:rsid w:val="00DD2217"/>
    <w:rsid w:val="00DD244B"/>
    <w:rsid w:val="00DD2591"/>
    <w:rsid w:val="00DD25FC"/>
    <w:rsid w:val="00DD26AE"/>
    <w:rsid w:val="00DD26AF"/>
    <w:rsid w:val="00DD299C"/>
    <w:rsid w:val="00DD2A14"/>
    <w:rsid w:val="00DD2B0D"/>
    <w:rsid w:val="00DD2C02"/>
    <w:rsid w:val="00DD2F4C"/>
    <w:rsid w:val="00DD3142"/>
    <w:rsid w:val="00DD359F"/>
    <w:rsid w:val="00DD364C"/>
    <w:rsid w:val="00DD3710"/>
    <w:rsid w:val="00DD3771"/>
    <w:rsid w:val="00DD3787"/>
    <w:rsid w:val="00DD39C6"/>
    <w:rsid w:val="00DD39D4"/>
    <w:rsid w:val="00DD3B2D"/>
    <w:rsid w:val="00DD418D"/>
    <w:rsid w:val="00DD436C"/>
    <w:rsid w:val="00DD471F"/>
    <w:rsid w:val="00DD48C2"/>
    <w:rsid w:val="00DD48DF"/>
    <w:rsid w:val="00DD4CC6"/>
    <w:rsid w:val="00DD4FBA"/>
    <w:rsid w:val="00DD5034"/>
    <w:rsid w:val="00DD5148"/>
    <w:rsid w:val="00DD52D7"/>
    <w:rsid w:val="00DD52EB"/>
    <w:rsid w:val="00DD5483"/>
    <w:rsid w:val="00DD54DF"/>
    <w:rsid w:val="00DD55F9"/>
    <w:rsid w:val="00DD5709"/>
    <w:rsid w:val="00DD5AFE"/>
    <w:rsid w:val="00DD5BE6"/>
    <w:rsid w:val="00DD5C17"/>
    <w:rsid w:val="00DD5C25"/>
    <w:rsid w:val="00DD61F5"/>
    <w:rsid w:val="00DD6221"/>
    <w:rsid w:val="00DD628F"/>
    <w:rsid w:val="00DD6418"/>
    <w:rsid w:val="00DD6423"/>
    <w:rsid w:val="00DD65DC"/>
    <w:rsid w:val="00DD6601"/>
    <w:rsid w:val="00DD6B50"/>
    <w:rsid w:val="00DD6EF0"/>
    <w:rsid w:val="00DD6F43"/>
    <w:rsid w:val="00DD70A2"/>
    <w:rsid w:val="00DD73D1"/>
    <w:rsid w:val="00DD755C"/>
    <w:rsid w:val="00DD7632"/>
    <w:rsid w:val="00DD77ED"/>
    <w:rsid w:val="00DD7983"/>
    <w:rsid w:val="00DD799E"/>
    <w:rsid w:val="00DD79A0"/>
    <w:rsid w:val="00DD7C6E"/>
    <w:rsid w:val="00DE0085"/>
    <w:rsid w:val="00DE043B"/>
    <w:rsid w:val="00DE05C3"/>
    <w:rsid w:val="00DE05DD"/>
    <w:rsid w:val="00DE0686"/>
    <w:rsid w:val="00DE0ACB"/>
    <w:rsid w:val="00DE0AF0"/>
    <w:rsid w:val="00DE0BD2"/>
    <w:rsid w:val="00DE0F9D"/>
    <w:rsid w:val="00DE1111"/>
    <w:rsid w:val="00DE1531"/>
    <w:rsid w:val="00DE158B"/>
    <w:rsid w:val="00DE15EE"/>
    <w:rsid w:val="00DE1EFC"/>
    <w:rsid w:val="00DE1F15"/>
    <w:rsid w:val="00DE1F16"/>
    <w:rsid w:val="00DE1F58"/>
    <w:rsid w:val="00DE2595"/>
    <w:rsid w:val="00DE26AC"/>
    <w:rsid w:val="00DE2709"/>
    <w:rsid w:val="00DE2787"/>
    <w:rsid w:val="00DE2793"/>
    <w:rsid w:val="00DE291A"/>
    <w:rsid w:val="00DE2A41"/>
    <w:rsid w:val="00DE2AC3"/>
    <w:rsid w:val="00DE2E6B"/>
    <w:rsid w:val="00DE3098"/>
    <w:rsid w:val="00DE3172"/>
    <w:rsid w:val="00DE31DB"/>
    <w:rsid w:val="00DE31FF"/>
    <w:rsid w:val="00DE3255"/>
    <w:rsid w:val="00DE327B"/>
    <w:rsid w:val="00DE3376"/>
    <w:rsid w:val="00DE338F"/>
    <w:rsid w:val="00DE3659"/>
    <w:rsid w:val="00DE3904"/>
    <w:rsid w:val="00DE3DC8"/>
    <w:rsid w:val="00DE3F31"/>
    <w:rsid w:val="00DE42D1"/>
    <w:rsid w:val="00DE4445"/>
    <w:rsid w:val="00DE46C1"/>
    <w:rsid w:val="00DE47FB"/>
    <w:rsid w:val="00DE4C1B"/>
    <w:rsid w:val="00DE4E2A"/>
    <w:rsid w:val="00DE50D9"/>
    <w:rsid w:val="00DE53D0"/>
    <w:rsid w:val="00DE5523"/>
    <w:rsid w:val="00DE57E6"/>
    <w:rsid w:val="00DE5A02"/>
    <w:rsid w:val="00DE5AB0"/>
    <w:rsid w:val="00DE5B75"/>
    <w:rsid w:val="00DE5C48"/>
    <w:rsid w:val="00DE5D62"/>
    <w:rsid w:val="00DE618A"/>
    <w:rsid w:val="00DE61AD"/>
    <w:rsid w:val="00DE6415"/>
    <w:rsid w:val="00DE6488"/>
    <w:rsid w:val="00DE66C3"/>
    <w:rsid w:val="00DE685B"/>
    <w:rsid w:val="00DE6883"/>
    <w:rsid w:val="00DE68C0"/>
    <w:rsid w:val="00DE6B36"/>
    <w:rsid w:val="00DE6BB3"/>
    <w:rsid w:val="00DE6CE5"/>
    <w:rsid w:val="00DE6E39"/>
    <w:rsid w:val="00DE7376"/>
    <w:rsid w:val="00DE77C0"/>
    <w:rsid w:val="00DE79AF"/>
    <w:rsid w:val="00DE79E7"/>
    <w:rsid w:val="00DE7A4B"/>
    <w:rsid w:val="00DE7A52"/>
    <w:rsid w:val="00DE7BE2"/>
    <w:rsid w:val="00DE7D50"/>
    <w:rsid w:val="00DF01BB"/>
    <w:rsid w:val="00DF0332"/>
    <w:rsid w:val="00DF0577"/>
    <w:rsid w:val="00DF06D4"/>
    <w:rsid w:val="00DF0956"/>
    <w:rsid w:val="00DF0973"/>
    <w:rsid w:val="00DF0BAF"/>
    <w:rsid w:val="00DF0BF5"/>
    <w:rsid w:val="00DF0C77"/>
    <w:rsid w:val="00DF0CFF"/>
    <w:rsid w:val="00DF0E25"/>
    <w:rsid w:val="00DF10E5"/>
    <w:rsid w:val="00DF110E"/>
    <w:rsid w:val="00DF1204"/>
    <w:rsid w:val="00DF135C"/>
    <w:rsid w:val="00DF13D2"/>
    <w:rsid w:val="00DF1649"/>
    <w:rsid w:val="00DF16DA"/>
    <w:rsid w:val="00DF18FF"/>
    <w:rsid w:val="00DF19C0"/>
    <w:rsid w:val="00DF19D3"/>
    <w:rsid w:val="00DF1A34"/>
    <w:rsid w:val="00DF1F3E"/>
    <w:rsid w:val="00DF2019"/>
    <w:rsid w:val="00DF208E"/>
    <w:rsid w:val="00DF2690"/>
    <w:rsid w:val="00DF272B"/>
    <w:rsid w:val="00DF2735"/>
    <w:rsid w:val="00DF28BA"/>
    <w:rsid w:val="00DF2C05"/>
    <w:rsid w:val="00DF2C40"/>
    <w:rsid w:val="00DF2E10"/>
    <w:rsid w:val="00DF2FE8"/>
    <w:rsid w:val="00DF3088"/>
    <w:rsid w:val="00DF30DD"/>
    <w:rsid w:val="00DF3123"/>
    <w:rsid w:val="00DF31E0"/>
    <w:rsid w:val="00DF3288"/>
    <w:rsid w:val="00DF343C"/>
    <w:rsid w:val="00DF369E"/>
    <w:rsid w:val="00DF39C5"/>
    <w:rsid w:val="00DF3C9C"/>
    <w:rsid w:val="00DF3CBA"/>
    <w:rsid w:val="00DF3DF8"/>
    <w:rsid w:val="00DF3F71"/>
    <w:rsid w:val="00DF413F"/>
    <w:rsid w:val="00DF41BD"/>
    <w:rsid w:val="00DF421B"/>
    <w:rsid w:val="00DF4501"/>
    <w:rsid w:val="00DF454C"/>
    <w:rsid w:val="00DF476F"/>
    <w:rsid w:val="00DF4A0B"/>
    <w:rsid w:val="00DF4D5B"/>
    <w:rsid w:val="00DF51ED"/>
    <w:rsid w:val="00DF52A7"/>
    <w:rsid w:val="00DF533D"/>
    <w:rsid w:val="00DF543F"/>
    <w:rsid w:val="00DF5578"/>
    <w:rsid w:val="00DF57D4"/>
    <w:rsid w:val="00DF5979"/>
    <w:rsid w:val="00DF5A1B"/>
    <w:rsid w:val="00DF5C3F"/>
    <w:rsid w:val="00DF5FF4"/>
    <w:rsid w:val="00DF6616"/>
    <w:rsid w:val="00DF6860"/>
    <w:rsid w:val="00DF6916"/>
    <w:rsid w:val="00DF69F1"/>
    <w:rsid w:val="00DF6ADB"/>
    <w:rsid w:val="00DF6CF8"/>
    <w:rsid w:val="00DF6EE1"/>
    <w:rsid w:val="00DF7068"/>
    <w:rsid w:val="00DF70E0"/>
    <w:rsid w:val="00DF71D6"/>
    <w:rsid w:val="00DF72E5"/>
    <w:rsid w:val="00DF7485"/>
    <w:rsid w:val="00DF7640"/>
    <w:rsid w:val="00DF7648"/>
    <w:rsid w:val="00DF76DF"/>
    <w:rsid w:val="00DF78D9"/>
    <w:rsid w:val="00DF7909"/>
    <w:rsid w:val="00DF7E3B"/>
    <w:rsid w:val="00DF7F53"/>
    <w:rsid w:val="00DF7F7E"/>
    <w:rsid w:val="00DF7FE7"/>
    <w:rsid w:val="00E000B2"/>
    <w:rsid w:val="00E0023A"/>
    <w:rsid w:val="00E00415"/>
    <w:rsid w:val="00E00482"/>
    <w:rsid w:val="00E005B8"/>
    <w:rsid w:val="00E00610"/>
    <w:rsid w:val="00E0070F"/>
    <w:rsid w:val="00E00715"/>
    <w:rsid w:val="00E00818"/>
    <w:rsid w:val="00E0085D"/>
    <w:rsid w:val="00E00B02"/>
    <w:rsid w:val="00E00B71"/>
    <w:rsid w:val="00E00E2A"/>
    <w:rsid w:val="00E00EFC"/>
    <w:rsid w:val="00E01170"/>
    <w:rsid w:val="00E01320"/>
    <w:rsid w:val="00E015C0"/>
    <w:rsid w:val="00E0168F"/>
    <w:rsid w:val="00E01710"/>
    <w:rsid w:val="00E018C8"/>
    <w:rsid w:val="00E01A1C"/>
    <w:rsid w:val="00E01A36"/>
    <w:rsid w:val="00E01BDC"/>
    <w:rsid w:val="00E01FC1"/>
    <w:rsid w:val="00E02114"/>
    <w:rsid w:val="00E0234E"/>
    <w:rsid w:val="00E02430"/>
    <w:rsid w:val="00E024B7"/>
    <w:rsid w:val="00E026A8"/>
    <w:rsid w:val="00E02914"/>
    <w:rsid w:val="00E02AA3"/>
    <w:rsid w:val="00E02CD5"/>
    <w:rsid w:val="00E02DA8"/>
    <w:rsid w:val="00E03054"/>
    <w:rsid w:val="00E03305"/>
    <w:rsid w:val="00E03375"/>
    <w:rsid w:val="00E0343C"/>
    <w:rsid w:val="00E034B3"/>
    <w:rsid w:val="00E0394F"/>
    <w:rsid w:val="00E03EA9"/>
    <w:rsid w:val="00E03F8D"/>
    <w:rsid w:val="00E04025"/>
    <w:rsid w:val="00E041D8"/>
    <w:rsid w:val="00E04274"/>
    <w:rsid w:val="00E046A1"/>
    <w:rsid w:val="00E0471E"/>
    <w:rsid w:val="00E04867"/>
    <w:rsid w:val="00E04A2C"/>
    <w:rsid w:val="00E04A64"/>
    <w:rsid w:val="00E04E1D"/>
    <w:rsid w:val="00E051BF"/>
    <w:rsid w:val="00E051E4"/>
    <w:rsid w:val="00E05262"/>
    <w:rsid w:val="00E05398"/>
    <w:rsid w:val="00E0570C"/>
    <w:rsid w:val="00E05BA6"/>
    <w:rsid w:val="00E05C1A"/>
    <w:rsid w:val="00E05CCC"/>
    <w:rsid w:val="00E05DBC"/>
    <w:rsid w:val="00E05FC0"/>
    <w:rsid w:val="00E06056"/>
    <w:rsid w:val="00E06A20"/>
    <w:rsid w:val="00E06ADA"/>
    <w:rsid w:val="00E06BE6"/>
    <w:rsid w:val="00E06F62"/>
    <w:rsid w:val="00E07053"/>
    <w:rsid w:val="00E075B5"/>
    <w:rsid w:val="00E0764C"/>
    <w:rsid w:val="00E076BF"/>
    <w:rsid w:val="00E077CA"/>
    <w:rsid w:val="00E07829"/>
    <w:rsid w:val="00E079D9"/>
    <w:rsid w:val="00E1014B"/>
    <w:rsid w:val="00E1022F"/>
    <w:rsid w:val="00E102F9"/>
    <w:rsid w:val="00E105FD"/>
    <w:rsid w:val="00E10634"/>
    <w:rsid w:val="00E10675"/>
    <w:rsid w:val="00E10681"/>
    <w:rsid w:val="00E10D78"/>
    <w:rsid w:val="00E10DAB"/>
    <w:rsid w:val="00E10E50"/>
    <w:rsid w:val="00E10FE5"/>
    <w:rsid w:val="00E11101"/>
    <w:rsid w:val="00E112B0"/>
    <w:rsid w:val="00E11332"/>
    <w:rsid w:val="00E114F1"/>
    <w:rsid w:val="00E1154D"/>
    <w:rsid w:val="00E115F5"/>
    <w:rsid w:val="00E11629"/>
    <w:rsid w:val="00E1171B"/>
    <w:rsid w:val="00E118F5"/>
    <w:rsid w:val="00E11EBB"/>
    <w:rsid w:val="00E1200A"/>
    <w:rsid w:val="00E1225A"/>
    <w:rsid w:val="00E122A1"/>
    <w:rsid w:val="00E1231E"/>
    <w:rsid w:val="00E1234C"/>
    <w:rsid w:val="00E1257A"/>
    <w:rsid w:val="00E125C6"/>
    <w:rsid w:val="00E12A66"/>
    <w:rsid w:val="00E12B13"/>
    <w:rsid w:val="00E13224"/>
    <w:rsid w:val="00E13274"/>
    <w:rsid w:val="00E132ED"/>
    <w:rsid w:val="00E1331D"/>
    <w:rsid w:val="00E133D3"/>
    <w:rsid w:val="00E1362D"/>
    <w:rsid w:val="00E13C06"/>
    <w:rsid w:val="00E13C7E"/>
    <w:rsid w:val="00E13D1E"/>
    <w:rsid w:val="00E14255"/>
    <w:rsid w:val="00E143D7"/>
    <w:rsid w:val="00E14420"/>
    <w:rsid w:val="00E144B6"/>
    <w:rsid w:val="00E1461E"/>
    <w:rsid w:val="00E14831"/>
    <w:rsid w:val="00E14BB8"/>
    <w:rsid w:val="00E14CF2"/>
    <w:rsid w:val="00E15B1F"/>
    <w:rsid w:val="00E15E3E"/>
    <w:rsid w:val="00E15FC7"/>
    <w:rsid w:val="00E16150"/>
    <w:rsid w:val="00E16261"/>
    <w:rsid w:val="00E16398"/>
    <w:rsid w:val="00E1685A"/>
    <w:rsid w:val="00E16EEB"/>
    <w:rsid w:val="00E16F8E"/>
    <w:rsid w:val="00E16F9C"/>
    <w:rsid w:val="00E16FBC"/>
    <w:rsid w:val="00E1700A"/>
    <w:rsid w:val="00E1728F"/>
    <w:rsid w:val="00E173A2"/>
    <w:rsid w:val="00E17736"/>
    <w:rsid w:val="00E17A3B"/>
    <w:rsid w:val="00E17B2D"/>
    <w:rsid w:val="00E17C40"/>
    <w:rsid w:val="00E17CAA"/>
    <w:rsid w:val="00E2006C"/>
    <w:rsid w:val="00E204E7"/>
    <w:rsid w:val="00E2065E"/>
    <w:rsid w:val="00E20A47"/>
    <w:rsid w:val="00E20AC0"/>
    <w:rsid w:val="00E20CA4"/>
    <w:rsid w:val="00E21050"/>
    <w:rsid w:val="00E21759"/>
    <w:rsid w:val="00E21A1E"/>
    <w:rsid w:val="00E21C3D"/>
    <w:rsid w:val="00E21C61"/>
    <w:rsid w:val="00E21CDC"/>
    <w:rsid w:val="00E21E89"/>
    <w:rsid w:val="00E22274"/>
    <w:rsid w:val="00E22305"/>
    <w:rsid w:val="00E2252A"/>
    <w:rsid w:val="00E2294C"/>
    <w:rsid w:val="00E22F9F"/>
    <w:rsid w:val="00E231E9"/>
    <w:rsid w:val="00E23221"/>
    <w:rsid w:val="00E2347F"/>
    <w:rsid w:val="00E234DA"/>
    <w:rsid w:val="00E23526"/>
    <w:rsid w:val="00E235B6"/>
    <w:rsid w:val="00E23685"/>
    <w:rsid w:val="00E23819"/>
    <w:rsid w:val="00E23AE4"/>
    <w:rsid w:val="00E23B70"/>
    <w:rsid w:val="00E23CD9"/>
    <w:rsid w:val="00E2444F"/>
    <w:rsid w:val="00E244E7"/>
    <w:rsid w:val="00E244FC"/>
    <w:rsid w:val="00E2456E"/>
    <w:rsid w:val="00E247D5"/>
    <w:rsid w:val="00E2492B"/>
    <w:rsid w:val="00E24A6B"/>
    <w:rsid w:val="00E24E22"/>
    <w:rsid w:val="00E25060"/>
    <w:rsid w:val="00E250C6"/>
    <w:rsid w:val="00E25325"/>
    <w:rsid w:val="00E2532D"/>
    <w:rsid w:val="00E25535"/>
    <w:rsid w:val="00E25619"/>
    <w:rsid w:val="00E257C7"/>
    <w:rsid w:val="00E25B33"/>
    <w:rsid w:val="00E25CA4"/>
    <w:rsid w:val="00E26019"/>
    <w:rsid w:val="00E261FB"/>
    <w:rsid w:val="00E26585"/>
    <w:rsid w:val="00E26686"/>
    <w:rsid w:val="00E26A92"/>
    <w:rsid w:val="00E26C14"/>
    <w:rsid w:val="00E26CF7"/>
    <w:rsid w:val="00E26DA2"/>
    <w:rsid w:val="00E26DAE"/>
    <w:rsid w:val="00E27339"/>
    <w:rsid w:val="00E27702"/>
    <w:rsid w:val="00E2792A"/>
    <w:rsid w:val="00E27B35"/>
    <w:rsid w:val="00E27B64"/>
    <w:rsid w:val="00E27DAA"/>
    <w:rsid w:val="00E30008"/>
    <w:rsid w:val="00E301EE"/>
    <w:rsid w:val="00E302F1"/>
    <w:rsid w:val="00E3077E"/>
    <w:rsid w:val="00E307B6"/>
    <w:rsid w:val="00E309E2"/>
    <w:rsid w:val="00E30F97"/>
    <w:rsid w:val="00E3101B"/>
    <w:rsid w:val="00E3108F"/>
    <w:rsid w:val="00E31484"/>
    <w:rsid w:val="00E317D9"/>
    <w:rsid w:val="00E31977"/>
    <w:rsid w:val="00E31B0E"/>
    <w:rsid w:val="00E31DCF"/>
    <w:rsid w:val="00E31F6F"/>
    <w:rsid w:val="00E32300"/>
    <w:rsid w:val="00E32507"/>
    <w:rsid w:val="00E32A2E"/>
    <w:rsid w:val="00E32AA7"/>
    <w:rsid w:val="00E32CDF"/>
    <w:rsid w:val="00E32CE1"/>
    <w:rsid w:val="00E32DB2"/>
    <w:rsid w:val="00E32E51"/>
    <w:rsid w:val="00E32F1A"/>
    <w:rsid w:val="00E332BE"/>
    <w:rsid w:val="00E33404"/>
    <w:rsid w:val="00E33551"/>
    <w:rsid w:val="00E33787"/>
    <w:rsid w:val="00E337AE"/>
    <w:rsid w:val="00E33BDB"/>
    <w:rsid w:val="00E340E3"/>
    <w:rsid w:val="00E34112"/>
    <w:rsid w:val="00E34180"/>
    <w:rsid w:val="00E3430C"/>
    <w:rsid w:val="00E34430"/>
    <w:rsid w:val="00E3447F"/>
    <w:rsid w:val="00E34767"/>
    <w:rsid w:val="00E348BD"/>
    <w:rsid w:val="00E34B7F"/>
    <w:rsid w:val="00E34CEE"/>
    <w:rsid w:val="00E34DA4"/>
    <w:rsid w:val="00E34E66"/>
    <w:rsid w:val="00E34F91"/>
    <w:rsid w:val="00E35096"/>
    <w:rsid w:val="00E351EE"/>
    <w:rsid w:val="00E353A4"/>
    <w:rsid w:val="00E356C9"/>
    <w:rsid w:val="00E35896"/>
    <w:rsid w:val="00E35DC2"/>
    <w:rsid w:val="00E36125"/>
    <w:rsid w:val="00E36D75"/>
    <w:rsid w:val="00E36DA6"/>
    <w:rsid w:val="00E36E96"/>
    <w:rsid w:val="00E37113"/>
    <w:rsid w:val="00E37237"/>
    <w:rsid w:val="00E37303"/>
    <w:rsid w:val="00E374DE"/>
    <w:rsid w:val="00E377E8"/>
    <w:rsid w:val="00E378B0"/>
    <w:rsid w:val="00E37943"/>
    <w:rsid w:val="00E3796A"/>
    <w:rsid w:val="00E37F39"/>
    <w:rsid w:val="00E40051"/>
    <w:rsid w:val="00E40497"/>
    <w:rsid w:val="00E40812"/>
    <w:rsid w:val="00E40A0D"/>
    <w:rsid w:val="00E40A4D"/>
    <w:rsid w:val="00E40B84"/>
    <w:rsid w:val="00E40E0B"/>
    <w:rsid w:val="00E410C6"/>
    <w:rsid w:val="00E41382"/>
    <w:rsid w:val="00E413B6"/>
    <w:rsid w:val="00E41550"/>
    <w:rsid w:val="00E415B7"/>
    <w:rsid w:val="00E419F5"/>
    <w:rsid w:val="00E41A21"/>
    <w:rsid w:val="00E42102"/>
    <w:rsid w:val="00E423D7"/>
    <w:rsid w:val="00E42443"/>
    <w:rsid w:val="00E42735"/>
    <w:rsid w:val="00E42832"/>
    <w:rsid w:val="00E430FF"/>
    <w:rsid w:val="00E43129"/>
    <w:rsid w:val="00E43167"/>
    <w:rsid w:val="00E4384A"/>
    <w:rsid w:val="00E43E07"/>
    <w:rsid w:val="00E43EDE"/>
    <w:rsid w:val="00E43FFE"/>
    <w:rsid w:val="00E448C9"/>
    <w:rsid w:val="00E44985"/>
    <w:rsid w:val="00E4498F"/>
    <w:rsid w:val="00E449F6"/>
    <w:rsid w:val="00E44B9F"/>
    <w:rsid w:val="00E44E87"/>
    <w:rsid w:val="00E44F11"/>
    <w:rsid w:val="00E451C4"/>
    <w:rsid w:val="00E4554D"/>
    <w:rsid w:val="00E45714"/>
    <w:rsid w:val="00E45735"/>
    <w:rsid w:val="00E459C8"/>
    <w:rsid w:val="00E45AA1"/>
    <w:rsid w:val="00E45AA8"/>
    <w:rsid w:val="00E45D84"/>
    <w:rsid w:val="00E4606B"/>
    <w:rsid w:val="00E4607F"/>
    <w:rsid w:val="00E467FE"/>
    <w:rsid w:val="00E4693D"/>
    <w:rsid w:val="00E46AE2"/>
    <w:rsid w:val="00E46CEC"/>
    <w:rsid w:val="00E46D51"/>
    <w:rsid w:val="00E46F98"/>
    <w:rsid w:val="00E47386"/>
    <w:rsid w:val="00E473F9"/>
    <w:rsid w:val="00E47636"/>
    <w:rsid w:val="00E47709"/>
    <w:rsid w:val="00E477D5"/>
    <w:rsid w:val="00E47924"/>
    <w:rsid w:val="00E47A71"/>
    <w:rsid w:val="00E47B44"/>
    <w:rsid w:val="00E47E0D"/>
    <w:rsid w:val="00E47E50"/>
    <w:rsid w:val="00E5022F"/>
    <w:rsid w:val="00E50234"/>
    <w:rsid w:val="00E50430"/>
    <w:rsid w:val="00E50551"/>
    <w:rsid w:val="00E50576"/>
    <w:rsid w:val="00E5065A"/>
    <w:rsid w:val="00E5067B"/>
    <w:rsid w:val="00E50719"/>
    <w:rsid w:val="00E50771"/>
    <w:rsid w:val="00E507BA"/>
    <w:rsid w:val="00E50ACE"/>
    <w:rsid w:val="00E50AD2"/>
    <w:rsid w:val="00E50B01"/>
    <w:rsid w:val="00E50FEC"/>
    <w:rsid w:val="00E5129A"/>
    <w:rsid w:val="00E51539"/>
    <w:rsid w:val="00E51647"/>
    <w:rsid w:val="00E5171E"/>
    <w:rsid w:val="00E517D9"/>
    <w:rsid w:val="00E518B9"/>
    <w:rsid w:val="00E519C8"/>
    <w:rsid w:val="00E51D6D"/>
    <w:rsid w:val="00E51E8F"/>
    <w:rsid w:val="00E52045"/>
    <w:rsid w:val="00E520D9"/>
    <w:rsid w:val="00E52544"/>
    <w:rsid w:val="00E52AC2"/>
    <w:rsid w:val="00E52B89"/>
    <w:rsid w:val="00E53199"/>
    <w:rsid w:val="00E533C0"/>
    <w:rsid w:val="00E53414"/>
    <w:rsid w:val="00E53457"/>
    <w:rsid w:val="00E535A7"/>
    <w:rsid w:val="00E537FB"/>
    <w:rsid w:val="00E53949"/>
    <w:rsid w:val="00E53AA0"/>
    <w:rsid w:val="00E53D29"/>
    <w:rsid w:val="00E540C8"/>
    <w:rsid w:val="00E542CA"/>
    <w:rsid w:val="00E542DB"/>
    <w:rsid w:val="00E5442E"/>
    <w:rsid w:val="00E545CF"/>
    <w:rsid w:val="00E54661"/>
    <w:rsid w:val="00E546CF"/>
    <w:rsid w:val="00E549FC"/>
    <w:rsid w:val="00E54A12"/>
    <w:rsid w:val="00E54AD5"/>
    <w:rsid w:val="00E54BA5"/>
    <w:rsid w:val="00E54BE3"/>
    <w:rsid w:val="00E54CA4"/>
    <w:rsid w:val="00E54D6D"/>
    <w:rsid w:val="00E54DA8"/>
    <w:rsid w:val="00E54F72"/>
    <w:rsid w:val="00E55014"/>
    <w:rsid w:val="00E55A20"/>
    <w:rsid w:val="00E55A8F"/>
    <w:rsid w:val="00E55BCB"/>
    <w:rsid w:val="00E55BE9"/>
    <w:rsid w:val="00E55D46"/>
    <w:rsid w:val="00E55F4F"/>
    <w:rsid w:val="00E56187"/>
    <w:rsid w:val="00E561B9"/>
    <w:rsid w:val="00E56255"/>
    <w:rsid w:val="00E5647D"/>
    <w:rsid w:val="00E568B4"/>
    <w:rsid w:val="00E56AC8"/>
    <w:rsid w:val="00E57000"/>
    <w:rsid w:val="00E5706B"/>
    <w:rsid w:val="00E572B4"/>
    <w:rsid w:val="00E57500"/>
    <w:rsid w:val="00E5778B"/>
    <w:rsid w:val="00E57A75"/>
    <w:rsid w:val="00E57B94"/>
    <w:rsid w:val="00E57BA8"/>
    <w:rsid w:val="00E57E12"/>
    <w:rsid w:val="00E60029"/>
    <w:rsid w:val="00E6013D"/>
    <w:rsid w:val="00E6039D"/>
    <w:rsid w:val="00E6048D"/>
    <w:rsid w:val="00E605AB"/>
    <w:rsid w:val="00E606B3"/>
    <w:rsid w:val="00E606CA"/>
    <w:rsid w:val="00E607F9"/>
    <w:rsid w:val="00E60B35"/>
    <w:rsid w:val="00E60CC7"/>
    <w:rsid w:val="00E60D9F"/>
    <w:rsid w:val="00E610CE"/>
    <w:rsid w:val="00E61387"/>
    <w:rsid w:val="00E6141A"/>
    <w:rsid w:val="00E61432"/>
    <w:rsid w:val="00E61763"/>
    <w:rsid w:val="00E6199D"/>
    <w:rsid w:val="00E61CCD"/>
    <w:rsid w:val="00E61F8A"/>
    <w:rsid w:val="00E620F6"/>
    <w:rsid w:val="00E621D7"/>
    <w:rsid w:val="00E62409"/>
    <w:rsid w:val="00E6241E"/>
    <w:rsid w:val="00E625E1"/>
    <w:rsid w:val="00E628DB"/>
    <w:rsid w:val="00E62985"/>
    <w:rsid w:val="00E62F1B"/>
    <w:rsid w:val="00E62F32"/>
    <w:rsid w:val="00E632EB"/>
    <w:rsid w:val="00E63622"/>
    <w:rsid w:val="00E636F8"/>
    <w:rsid w:val="00E637EF"/>
    <w:rsid w:val="00E6388F"/>
    <w:rsid w:val="00E63B63"/>
    <w:rsid w:val="00E63E08"/>
    <w:rsid w:val="00E63EC3"/>
    <w:rsid w:val="00E63F19"/>
    <w:rsid w:val="00E63F2A"/>
    <w:rsid w:val="00E64200"/>
    <w:rsid w:val="00E64569"/>
    <w:rsid w:val="00E64775"/>
    <w:rsid w:val="00E64776"/>
    <w:rsid w:val="00E64890"/>
    <w:rsid w:val="00E648A8"/>
    <w:rsid w:val="00E64C84"/>
    <w:rsid w:val="00E64D66"/>
    <w:rsid w:val="00E64DFB"/>
    <w:rsid w:val="00E6517E"/>
    <w:rsid w:val="00E651A9"/>
    <w:rsid w:val="00E651ED"/>
    <w:rsid w:val="00E65483"/>
    <w:rsid w:val="00E654D1"/>
    <w:rsid w:val="00E6551A"/>
    <w:rsid w:val="00E655DE"/>
    <w:rsid w:val="00E65742"/>
    <w:rsid w:val="00E65844"/>
    <w:rsid w:val="00E65AD0"/>
    <w:rsid w:val="00E65B83"/>
    <w:rsid w:val="00E65BDE"/>
    <w:rsid w:val="00E65DA7"/>
    <w:rsid w:val="00E66121"/>
    <w:rsid w:val="00E66160"/>
    <w:rsid w:val="00E66454"/>
    <w:rsid w:val="00E6657E"/>
    <w:rsid w:val="00E66593"/>
    <w:rsid w:val="00E669AD"/>
    <w:rsid w:val="00E66A29"/>
    <w:rsid w:val="00E66BFB"/>
    <w:rsid w:val="00E66C03"/>
    <w:rsid w:val="00E67247"/>
    <w:rsid w:val="00E67325"/>
    <w:rsid w:val="00E673A3"/>
    <w:rsid w:val="00E67539"/>
    <w:rsid w:val="00E675F5"/>
    <w:rsid w:val="00E67633"/>
    <w:rsid w:val="00E677EE"/>
    <w:rsid w:val="00E67830"/>
    <w:rsid w:val="00E6790B"/>
    <w:rsid w:val="00E67947"/>
    <w:rsid w:val="00E67C49"/>
    <w:rsid w:val="00E67D1D"/>
    <w:rsid w:val="00E70221"/>
    <w:rsid w:val="00E7071F"/>
    <w:rsid w:val="00E70773"/>
    <w:rsid w:val="00E7094A"/>
    <w:rsid w:val="00E70C3D"/>
    <w:rsid w:val="00E70E38"/>
    <w:rsid w:val="00E71206"/>
    <w:rsid w:val="00E712CC"/>
    <w:rsid w:val="00E712F1"/>
    <w:rsid w:val="00E7196A"/>
    <w:rsid w:val="00E71979"/>
    <w:rsid w:val="00E71C15"/>
    <w:rsid w:val="00E71D3E"/>
    <w:rsid w:val="00E72797"/>
    <w:rsid w:val="00E72901"/>
    <w:rsid w:val="00E72BAF"/>
    <w:rsid w:val="00E72CA3"/>
    <w:rsid w:val="00E72D84"/>
    <w:rsid w:val="00E72D98"/>
    <w:rsid w:val="00E73122"/>
    <w:rsid w:val="00E73438"/>
    <w:rsid w:val="00E734BC"/>
    <w:rsid w:val="00E73543"/>
    <w:rsid w:val="00E735B5"/>
    <w:rsid w:val="00E73859"/>
    <w:rsid w:val="00E738D0"/>
    <w:rsid w:val="00E739B2"/>
    <w:rsid w:val="00E73A0A"/>
    <w:rsid w:val="00E73D94"/>
    <w:rsid w:val="00E73EBB"/>
    <w:rsid w:val="00E73F9B"/>
    <w:rsid w:val="00E74114"/>
    <w:rsid w:val="00E7414C"/>
    <w:rsid w:val="00E742B9"/>
    <w:rsid w:val="00E74336"/>
    <w:rsid w:val="00E74648"/>
    <w:rsid w:val="00E74735"/>
    <w:rsid w:val="00E74747"/>
    <w:rsid w:val="00E747E2"/>
    <w:rsid w:val="00E74992"/>
    <w:rsid w:val="00E749BF"/>
    <w:rsid w:val="00E74BAE"/>
    <w:rsid w:val="00E74C27"/>
    <w:rsid w:val="00E74D86"/>
    <w:rsid w:val="00E74F12"/>
    <w:rsid w:val="00E74F75"/>
    <w:rsid w:val="00E7501E"/>
    <w:rsid w:val="00E751F0"/>
    <w:rsid w:val="00E7525A"/>
    <w:rsid w:val="00E7526E"/>
    <w:rsid w:val="00E75278"/>
    <w:rsid w:val="00E75378"/>
    <w:rsid w:val="00E753E1"/>
    <w:rsid w:val="00E756A8"/>
    <w:rsid w:val="00E759EA"/>
    <w:rsid w:val="00E75B6A"/>
    <w:rsid w:val="00E75BE4"/>
    <w:rsid w:val="00E75C48"/>
    <w:rsid w:val="00E75CBE"/>
    <w:rsid w:val="00E760CB"/>
    <w:rsid w:val="00E76105"/>
    <w:rsid w:val="00E7652F"/>
    <w:rsid w:val="00E766CF"/>
    <w:rsid w:val="00E766FD"/>
    <w:rsid w:val="00E769C4"/>
    <w:rsid w:val="00E76D99"/>
    <w:rsid w:val="00E77140"/>
    <w:rsid w:val="00E77201"/>
    <w:rsid w:val="00E77718"/>
    <w:rsid w:val="00E778FA"/>
    <w:rsid w:val="00E77985"/>
    <w:rsid w:val="00E77C4A"/>
    <w:rsid w:val="00E77C6C"/>
    <w:rsid w:val="00E77D0C"/>
    <w:rsid w:val="00E77FFA"/>
    <w:rsid w:val="00E80365"/>
    <w:rsid w:val="00E804F8"/>
    <w:rsid w:val="00E80511"/>
    <w:rsid w:val="00E807C7"/>
    <w:rsid w:val="00E80804"/>
    <w:rsid w:val="00E8089E"/>
    <w:rsid w:val="00E80AF5"/>
    <w:rsid w:val="00E80B06"/>
    <w:rsid w:val="00E80B4C"/>
    <w:rsid w:val="00E80C47"/>
    <w:rsid w:val="00E80E90"/>
    <w:rsid w:val="00E81270"/>
    <w:rsid w:val="00E81294"/>
    <w:rsid w:val="00E812EA"/>
    <w:rsid w:val="00E81322"/>
    <w:rsid w:val="00E8158C"/>
    <w:rsid w:val="00E81822"/>
    <w:rsid w:val="00E819D9"/>
    <w:rsid w:val="00E81CD3"/>
    <w:rsid w:val="00E81D4C"/>
    <w:rsid w:val="00E8209C"/>
    <w:rsid w:val="00E8210F"/>
    <w:rsid w:val="00E823B1"/>
    <w:rsid w:val="00E824E4"/>
    <w:rsid w:val="00E827A3"/>
    <w:rsid w:val="00E82919"/>
    <w:rsid w:val="00E82B37"/>
    <w:rsid w:val="00E82CC9"/>
    <w:rsid w:val="00E82D19"/>
    <w:rsid w:val="00E82D63"/>
    <w:rsid w:val="00E8301C"/>
    <w:rsid w:val="00E83192"/>
    <w:rsid w:val="00E831F4"/>
    <w:rsid w:val="00E832B0"/>
    <w:rsid w:val="00E834C3"/>
    <w:rsid w:val="00E83678"/>
    <w:rsid w:val="00E83921"/>
    <w:rsid w:val="00E83A42"/>
    <w:rsid w:val="00E83BBD"/>
    <w:rsid w:val="00E83D44"/>
    <w:rsid w:val="00E83EA6"/>
    <w:rsid w:val="00E83F4F"/>
    <w:rsid w:val="00E84074"/>
    <w:rsid w:val="00E842E0"/>
    <w:rsid w:val="00E8461B"/>
    <w:rsid w:val="00E84776"/>
    <w:rsid w:val="00E84ACC"/>
    <w:rsid w:val="00E84C83"/>
    <w:rsid w:val="00E852CE"/>
    <w:rsid w:val="00E8562F"/>
    <w:rsid w:val="00E85C4B"/>
    <w:rsid w:val="00E85CB9"/>
    <w:rsid w:val="00E85D9C"/>
    <w:rsid w:val="00E86555"/>
    <w:rsid w:val="00E867F5"/>
    <w:rsid w:val="00E8689A"/>
    <w:rsid w:val="00E86C77"/>
    <w:rsid w:val="00E87110"/>
    <w:rsid w:val="00E87195"/>
    <w:rsid w:val="00E871A6"/>
    <w:rsid w:val="00E871FD"/>
    <w:rsid w:val="00E8764B"/>
    <w:rsid w:val="00E87681"/>
    <w:rsid w:val="00E87A96"/>
    <w:rsid w:val="00E87CA4"/>
    <w:rsid w:val="00E87DD3"/>
    <w:rsid w:val="00E900DF"/>
    <w:rsid w:val="00E9043E"/>
    <w:rsid w:val="00E9069E"/>
    <w:rsid w:val="00E9072F"/>
    <w:rsid w:val="00E9079C"/>
    <w:rsid w:val="00E90CAE"/>
    <w:rsid w:val="00E90D52"/>
    <w:rsid w:val="00E90E3B"/>
    <w:rsid w:val="00E90EBF"/>
    <w:rsid w:val="00E9112C"/>
    <w:rsid w:val="00E916F7"/>
    <w:rsid w:val="00E918B2"/>
    <w:rsid w:val="00E91A1C"/>
    <w:rsid w:val="00E91C81"/>
    <w:rsid w:val="00E91DDC"/>
    <w:rsid w:val="00E91E77"/>
    <w:rsid w:val="00E924D0"/>
    <w:rsid w:val="00E925B7"/>
    <w:rsid w:val="00E9280D"/>
    <w:rsid w:val="00E92892"/>
    <w:rsid w:val="00E92C99"/>
    <w:rsid w:val="00E92D0B"/>
    <w:rsid w:val="00E9303C"/>
    <w:rsid w:val="00E933FE"/>
    <w:rsid w:val="00E9340E"/>
    <w:rsid w:val="00E9346B"/>
    <w:rsid w:val="00E93CE7"/>
    <w:rsid w:val="00E93D2D"/>
    <w:rsid w:val="00E93DE3"/>
    <w:rsid w:val="00E93E36"/>
    <w:rsid w:val="00E93EE1"/>
    <w:rsid w:val="00E94136"/>
    <w:rsid w:val="00E94189"/>
    <w:rsid w:val="00E941BF"/>
    <w:rsid w:val="00E9487F"/>
    <w:rsid w:val="00E948AD"/>
    <w:rsid w:val="00E9499F"/>
    <w:rsid w:val="00E94ACC"/>
    <w:rsid w:val="00E94B14"/>
    <w:rsid w:val="00E94B81"/>
    <w:rsid w:val="00E94E33"/>
    <w:rsid w:val="00E94E57"/>
    <w:rsid w:val="00E95030"/>
    <w:rsid w:val="00E9526B"/>
    <w:rsid w:val="00E95466"/>
    <w:rsid w:val="00E954EC"/>
    <w:rsid w:val="00E956F3"/>
    <w:rsid w:val="00E95706"/>
    <w:rsid w:val="00E95844"/>
    <w:rsid w:val="00E95BEC"/>
    <w:rsid w:val="00E95EBA"/>
    <w:rsid w:val="00E95F87"/>
    <w:rsid w:val="00E964C0"/>
    <w:rsid w:val="00E9663C"/>
    <w:rsid w:val="00E968B9"/>
    <w:rsid w:val="00E96AE2"/>
    <w:rsid w:val="00E96B07"/>
    <w:rsid w:val="00E96DBE"/>
    <w:rsid w:val="00E96F67"/>
    <w:rsid w:val="00E972C7"/>
    <w:rsid w:val="00E974B3"/>
    <w:rsid w:val="00E976C0"/>
    <w:rsid w:val="00E97907"/>
    <w:rsid w:val="00E97C59"/>
    <w:rsid w:val="00E9A4DC"/>
    <w:rsid w:val="00EA0149"/>
    <w:rsid w:val="00EA04B4"/>
    <w:rsid w:val="00EA0860"/>
    <w:rsid w:val="00EA09CA"/>
    <w:rsid w:val="00EA0AEE"/>
    <w:rsid w:val="00EA0B35"/>
    <w:rsid w:val="00EA0C37"/>
    <w:rsid w:val="00EA0E69"/>
    <w:rsid w:val="00EA0F8C"/>
    <w:rsid w:val="00EA10BE"/>
    <w:rsid w:val="00EA1207"/>
    <w:rsid w:val="00EA1874"/>
    <w:rsid w:val="00EA1BD9"/>
    <w:rsid w:val="00EA1E1D"/>
    <w:rsid w:val="00EA2023"/>
    <w:rsid w:val="00EA2135"/>
    <w:rsid w:val="00EA236E"/>
    <w:rsid w:val="00EA23DA"/>
    <w:rsid w:val="00EA240A"/>
    <w:rsid w:val="00EA24C4"/>
    <w:rsid w:val="00EA2542"/>
    <w:rsid w:val="00EA2783"/>
    <w:rsid w:val="00EA2CC9"/>
    <w:rsid w:val="00EA3075"/>
    <w:rsid w:val="00EA318F"/>
    <w:rsid w:val="00EA31D2"/>
    <w:rsid w:val="00EA38B5"/>
    <w:rsid w:val="00EA39AC"/>
    <w:rsid w:val="00EA3AD3"/>
    <w:rsid w:val="00EA3D96"/>
    <w:rsid w:val="00EA3E34"/>
    <w:rsid w:val="00EA3F48"/>
    <w:rsid w:val="00EA4260"/>
    <w:rsid w:val="00EA44C8"/>
    <w:rsid w:val="00EA483F"/>
    <w:rsid w:val="00EA4A4C"/>
    <w:rsid w:val="00EA4AC8"/>
    <w:rsid w:val="00EA4B1F"/>
    <w:rsid w:val="00EA4BBF"/>
    <w:rsid w:val="00EA4C33"/>
    <w:rsid w:val="00EA4C4F"/>
    <w:rsid w:val="00EA4C5A"/>
    <w:rsid w:val="00EA4CD6"/>
    <w:rsid w:val="00EA4F45"/>
    <w:rsid w:val="00EA51A5"/>
    <w:rsid w:val="00EA52D5"/>
    <w:rsid w:val="00EA5331"/>
    <w:rsid w:val="00EA57E1"/>
    <w:rsid w:val="00EA590C"/>
    <w:rsid w:val="00EA59C0"/>
    <w:rsid w:val="00EA5DF1"/>
    <w:rsid w:val="00EA5EDC"/>
    <w:rsid w:val="00EA5F07"/>
    <w:rsid w:val="00EA5FAE"/>
    <w:rsid w:val="00EA604A"/>
    <w:rsid w:val="00EA6073"/>
    <w:rsid w:val="00EA61E7"/>
    <w:rsid w:val="00EA6241"/>
    <w:rsid w:val="00EA64F7"/>
    <w:rsid w:val="00EA6669"/>
    <w:rsid w:val="00EA69E8"/>
    <w:rsid w:val="00EA6B44"/>
    <w:rsid w:val="00EA6C86"/>
    <w:rsid w:val="00EA6EBE"/>
    <w:rsid w:val="00EA6EE0"/>
    <w:rsid w:val="00EA7016"/>
    <w:rsid w:val="00EA7148"/>
    <w:rsid w:val="00EA730B"/>
    <w:rsid w:val="00EA758D"/>
    <w:rsid w:val="00EA76E5"/>
    <w:rsid w:val="00EA77DE"/>
    <w:rsid w:val="00EA78F2"/>
    <w:rsid w:val="00EA7969"/>
    <w:rsid w:val="00EA7D33"/>
    <w:rsid w:val="00EA7EBF"/>
    <w:rsid w:val="00EB0192"/>
    <w:rsid w:val="00EB01BA"/>
    <w:rsid w:val="00EB022E"/>
    <w:rsid w:val="00EB0663"/>
    <w:rsid w:val="00EB0842"/>
    <w:rsid w:val="00EB093A"/>
    <w:rsid w:val="00EB0A44"/>
    <w:rsid w:val="00EB10EC"/>
    <w:rsid w:val="00EB1300"/>
    <w:rsid w:val="00EB1460"/>
    <w:rsid w:val="00EB1469"/>
    <w:rsid w:val="00EB19C2"/>
    <w:rsid w:val="00EB19C8"/>
    <w:rsid w:val="00EB1A93"/>
    <w:rsid w:val="00EB1E05"/>
    <w:rsid w:val="00EB209B"/>
    <w:rsid w:val="00EB2260"/>
    <w:rsid w:val="00EB2281"/>
    <w:rsid w:val="00EB23BE"/>
    <w:rsid w:val="00EB23DF"/>
    <w:rsid w:val="00EB2441"/>
    <w:rsid w:val="00EB2601"/>
    <w:rsid w:val="00EB26E2"/>
    <w:rsid w:val="00EB2A98"/>
    <w:rsid w:val="00EB2AC9"/>
    <w:rsid w:val="00EB2B35"/>
    <w:rsid w:val="00EB2B39"/>
    <w:rsid w:val="00EB2E80"/>
    <w:rsid w:val="00EB2F49"/>
    <w:rsid w:val="00EB35B7"/>
    <w:rsid w:val="00EB395B"/>
    <w:rsid w:val="00EB3C01"/>
    <w:rsid w:val="00EB3E5A"/>
    <w:rsid w:val="00EB3F68"/>
    <w:rsid w:val="00EB4434"/>
    <w:rsid w:val="00EB444B"/>
    <w:rsid w:val="00EB45B6"/>
    <w:rsid w:val="00EB4761"/>
    <w:rsid w:val="00EB47C6"/>
    <w:rsid w:val="00EB4D46"/>
    <w:rsid w:val="00EB4D8A"/>
    <w:rsid w:val="00EB4DCB"/>
    <w:rsid w:val="00EB4E2C"/>
    <w:rsid w:val="00EB4E47"/>
    <w:rsid w:val="00EB4F13"/>
    <w:rsid w:val="00EB51ED"/>
    <w:rsid w:val="00EB5289"/>
    <w:rsid w:val="00EB52C4"/>
    <w:rsid w:val="00EB52E6"/>
    <w:rsid w:val="00EB553F"/>
    <w:rsid w:val="00EB5566"/>
    <w:rsid w:val="00EB564D"/>
    <w:rsid w:val="00EB5683"/>
    <w:rsid w:val="00EB5740"/>
    <w:rsid w:val="00EB58AE"/>
    <w:rsid w:val="00EB5B13"/>
    <w:rsid w:val="00EB5D29"/>
    <w:rsid w:val="00EB6035"/>
    <w:rsid w:val="00EB6072"/>
    <w:rsid w:val="00EB621F"/>
    <w:rsid w:val="00EB670E"/>
    <w:rsid w:val="00EB678D"/>
    <w:rsid w:val="00EB6823"/>
    <w:rsid w:val="00EB693D"/>
    <w:rsid w:val="00EB6963"/>
    <w:rsid w:val="00EB6965"/>
    <w:rsid w:val="00EB7241"/>
    <w:rsid w:val="00EB7256"/>
    <w:rsid w:val="00EB777B"/>
    <w:rsid w:val="00EB7CA5"/>
    <w:rsid w:val="00EB7F69"/>
    <w:rsid w:val="00EB7F84"/>
    <w:rsid w:val="00EC016A"/>
    <w:rsid w:val="00EC0465"/>
    <w:rsid w:val="00EC04BF"/>
    <w:rsid w:val="00EC06F3"/>
    <w:rsid w:val="00EC1000"/>
    <w:rsid w:val="00EC1236"/>
    <w:rsid w:val="00EC14D6"/>
    <w:rsid w:val="00EC15FC"/>
    <w:rsid w:val="00EC16CB"/>
    <w:rsid w:val="00EC185C"/>
    <w:rsid w:val="00EC18C2"/>
    <w:rsid w:val="00EC1929"/>
    <w:rsid w:val="00EC1C3D"/>
    <w:rsid w:val="00EC2009"/>
    <w:rsid w:val="00EC2547"/>
    <w:rsid w:val="00EC28D6"/>
    <w:rsid w:val="00EC29A1"/>
    <w:rsid w:val="00EC2A1C"/>
    <w:rsid w:val="00EC2BA3"/>
    <w:rsid w:val="00EC2D26"/>
    <w:rsid w:val="00EC2E53"/>
    <w:rsid w:val="00EC2FE6"/>
    <w:rsid w:val="00EC3013"/>
    <w:rsid w:val="00EC3025"/>
    <w:rsid w:val="00EC30A3"/>
    <w:rsid w:val="00EC3390"/>
    <w:rsid w:val="00EC3B1F"/>
    <w:rsid w:val="00EC3B5F"/>
    <w:rsid w:val="00EC3DC8"/>
    <w:rsid w:val="00EC3F63"/>
    <w:rsid w:val="00EC3F6D"/>
    <w:rsid w:val="00EC3F80"/>
    <w:rsid w:val="00EC3FC4"/>
    <w:rsid w:val="00EC43B9"/>
    <w:rsid w:val="00EC46FD"/>
    <w:rsid w:val="00EC470C"/>
    <w:rsid w:val="00EC49A2"/>
    <w:rsid w:val="00EC49B0"/>
    <w:rsid w:val="00EC4A79"/>
    <w:rsid w:val="00EC4C12"/>
    <w:rsid w:val="00EC4D51"/>
    <w:rsid w:val="00EC4EF5"/>
    <w:rsid w:val="00EC504E"/>
    <w:rsid w:val="00EC50E3"/>
    <w:rsid w:val="00EC5183"/>
    <w:rsid w:val="00EC54A7"/>
    <w:rsid w:val="00EC5761"/>
    <w:rsid w:val="00EC57AD"/>
    <w:rsid w:val="00EC590A"/>
    <w:rsid w:val="00EC5DD8"/>
    <w:rsid w:val="00EC5F66"/>
    <w:rsid w:val="00EC6225"/>
    <w:rsid w:val="00EC6591"/>
    <w:rsid w:val="00EC66F6"/>
    <w:rsid w:val="00EC6703"/>
    <w:rsid w:val="00EC677A"/>
    <w:rsid w:val="00EC677B"/>
    <w:rsid w:val="00EC67C3"/>
    <w:rsid w:val="00EC6AE4"/>
    <w:rsid w:val="00EC7296"/>
    <w:rsid w:val="00EC74F4"/>
    <w:rsid w:val="00EC7749"/>
    <w:rsid w:val="00EC7824"/>
    <w:rsid w:val="00EC78EF"/>
    <w:rsid w:val="00EC7A76"/>
    <w:rsid w:val="00EC7B27"/>
    <w:rsid w:val="00EC7C00"/>
    <w:rsid w:val="00ED007F"/>
    <w:rsid w:val="00ED00AF"/>
    <w:rsid w:val="00ED020D"/>
    <w:rsid w:val="00ED0454"/>
    <w:rsid w:val="00ED0567"/>
    <w:rsid w:val="00ED05A2"/>
    <w:rsid w:val="00ED05B3"/>
    <w:rsid w:val="00ED0698"/>
    <w:rsid w:val="00ED0C5D"/>
    <w:rsid w:val="00ED13A2"/>
    <w:rsid w:val="00ED1466"/>
    <w:rsid w:val="00ED1931"/>
    <w:rsid w:val="00ED19A6"/>
    <w:rsid w:val="00ED1A81"/>
    <w:rsid w:val="00ED1AC0"/>
    <w:rsid w:val="00ED1BA6"/>
    <w:rsid w:val="00ED1C47"/>
    <w:rsid w:val="00ED1C7A"/>
    <w:rsid w:val="00ED20C8"/>
    <w:rsid w:val="00ED20D3"/>
    <w:rsid w:val="00ED20DF"/>
    <w:rsid w:val="00ED21CC"/>
    <w:rsid w:val="00ED222D"/>
    <w:rsid w:val="00ED2946"/>
    <w:rsid w:val="00ED2964"/>
    <w:rsid w:val="00ED2A98"/>
    <w:rsid w:val="00ED2F39"/>
    <w:rsid w:val="00ED2FA8"/>
    <w:rsid w:val="00ED3006"/>
    <w:rsid w:val="00ED30DB"/>
    <w:rsid w:val="00ED31E7"/>
    <w:rsid w:val="00ED32C9"/>
    <w:rsid w:val="00ED345B"/>
    <w:rsid w:val="00ED34F0"/>
    <w:rsid w:val="00ED36E5"/>
    <w:rsid w:val="00ED38ED"/>
    <w:rsid w:val="00ED39CB"/>
    <w:rsid w:val="00ED3A8C"/>
    <w:rsid w:val="00ED403B"/>
    <w:rsid w:val="00ED412A"/>
    <w:rsid w:val="00ED4239"/>
    <w:rsid w:val="00ED4C68"/>
    <w:rsid w:val="00ED4D1A"/>
    <w:rsid w:val="00ED53C8"/>
    <w:rsid w:val="00ED5538"/>
    <w:rsid w:val="00ED55EB"/>
    <w:rsid w:val="00ED5998"/>
    <w:rsid w:val="00ED5A74"/>
    <w:rsid w:val="00ED5C84"/>
    <w:rsid w:val="00ED5FF4"/>
    <w:rsid w:val="00ED61D7"/>
    <w:rsid w:val="00ED62B7"/>
    <w:rsid w:val="00ED6388"/>
    <w:rsid w:val="00ED63BA"/>
    <w:rsid w:val="00ED6405"/>
    <w:rsid w:val="00ED6508"/>
    <w:rsid w:val="00ED6586"/>
    <w:rsid w:val="00ED686C"/>
    <w:rsid w:val="00ED69B5"/>
    <w:rsid w:val="00ED69CC"/>
    <w:rsid w:val="00ED69F9"/>
    <w:rsid w:val="00ED6AD0"/>
    <w:rsid w:val="00ED6CBA"/>
    <w:rsid w:val="00ED6F66"/>
    <w:rsid w:val="00ED6F92"/>
    <w:rsid w:val="00ED6FA2"/>
    <w:rsid w:val="00ED70EE"/>
    <w:rsid w:val="00ED71F8"/>
    <w:rsid w:val="00ED71FF"/>
    <w:rsid w:val="00ED7239"/>
    <w:rsid w:val="00ED726E"/>
    <w:rsid w:val="00ED773F"/>
    <w:rsid w:val="00ED7777"/>
    <w:rsid w:val="00ED7797"/>
    <w:rsid w:val="00ED7819"/>
    <w:rsid w:val="00ED78EE"/>
    <w:rsid w:val="00ED7AB3"/>
    <w:rsid w:val="00ED7B62"/>
    <w:rsid w:val="00ED7BAE"/>
    <w:rsid w:val="00EE013F"/>
    <w:rsid w:val="00EE02E0"/>
    <w:rsid w:val="00EE04B9"/>
    <w:rsid w:val="00EE06D2"/>
    <w:rsid w:val="00EE0725"/>
    <w:rsid w:val="00EE0762"/>
    <w:rsid w:val="00EE081A"/>
    <w:rsid w:val="00EE0E00"/>
    <w:rsid w:val="00EE0FF9"/>
    <w:rsid w:val="00EE13ED"/>
    <w:rsid w:val="00EE1A56"/>
    <w:rsid w:val="00EE1FAD"/>
    <w:rsid w:val="00EE2038"/>
    <w:rsid w:val="00EE2073"/>
    <w:rsid w:val="00EE21E1"/>
    <w:rsid w:val="00EE2223"/>
    <w:rsid w:val="00EE22AC"/>
    <w:rsid w:val="00EE2468"/>
    <w:rsid w:val="00EE273E"/>
    <w:rsid w:val="00EE274D"/>
    <w:rsid w:val="00EE293F"/>
    <w:rsid w:val="00EE2BC3"/>
    <w:rsid w:val="00EE2CFC"/>
    <w:rsid w:val="00EE309A"/>
    <w:rsid w:val="00EE37E6"/>
    <w:rsid w:val="00EE3B07"/>
    <w:rsid w:val="00EE3C84"/>
    <w:rsid w:val="00EE3D5A"/>
    <w:rsid w:val="00EE3FDC"/>
    <w:rsid w:val="00EE4377"/>
    <w:rsid w:val="00EE4559"/>
    <w:rsid w:val="00EE459A"/>
    <w:rsid w:val="00EE45B1"/>
    <w:rsid w:val="00EE45D7"/>
    <w:rsid w:val="00EE469D"/>
    <w:rsid w:val="00EE4AF7"/>
    <w:rsid w:val="00EE4E09"/>
    <w:rsid w:val="00EE4FBF"/>
    <w:rsid w:val="00EE5007"/>
    <w:rsid w:val="00EE50B1"/>
    <w:rsid w:val="00EE50C4"/>
    <w:rsid w:val="00EE545F"/>
    <w:rsid w:val="00EE54C8"/>
    <w:rsid w:val="00EE54E5"/>
    <w:rsid w:val="00EE56BF"/>
    <w:rsid w:val="00EE56F6"/>
    <w:rsid w:val="00EE59E2"/>
    <w:rsid w:val="00EE5A7F"/>
    <w:rsid w:val="00EE60E1"/>
    <w:rsid w:val="00EE62AF"/>
    <w:rsid w:val="00EE62F3"/>
    <w:rsid w:val="00EE638A"/>
    <w:rsid w:val="00EE67A9"/>
    <w:rsid w:val="00EE69F9"/>
    <w:rsid w:val="00EE69FF"/>
    <w:rsid w:val="00EE6A04"/>
    <w:rsid w:val="00EE732F"/>
    <w:rsid w:val="00EE743A"/>
    <w:rsid w:val="00EE7697"/>
    <w:rsid w:val="00EE76AC"/>
    <w:rsid w:val="00EE78BD"/>
    <w:rsid w:val="00EE7900"/>
    <w:rsid w:val="00EE791A"/>
    <w:rsid w:val="00EE7CB7"/>
    <w:rsid w:val="00EF009B"/>
    <w:rsid w:val="00EF016D"/>
    <w:rsid w:val="00EF04EC"/>
    <w:rsid w:val="00EF0538"/>
    <w:rsid w:val="00EF0543"/>
    <w:rsid w:val="00EF05AE"/>
    <w:rsid w:val="00EF065F"/>
    <w:rsid w:val="00EF0707"/>
    <w:rsid w:val="00EF077B"/>
    <w:rsid w:val="00EF0867"/>
    <w:rsid w:val="00EF0EC5"/>
    <w:rsid w:val="00EF1151"/>
    <w:rsid w:val="00EF11AF"/>
    <w:rsid w:val="00EF120B"/>
    <w:rsid w:val="00EF16EE"/>
    <w:rsid w:val="00EF1946"/>
    <w:rsid w:val="00EF19B8"/>
    <w:rsid w:val="00EF19F2"/>
    <w:rsid w:val="00EF1A33"/>
    <w:rsid w:val="00EF1BB5"/>
    <w:rsid w:val="00EF1CB8"/>
    <w:rsid w:val="00EF1E6E"/>
    <w:rsid w:val="00EF2064"/>
    <w:rsid w:val="00EF23E7"/>
    <w:rsid w:val="00EF27AA"/>
    <w:rsid w:val="00EF2C65"/>
    <w:rsid w:val="00EF2E35"/>
    <w:rsid w:val="00EF3097"/>
    <w:rsid w:val="00EF3218"/>
    <w:rsid w:val="00EF3225"/>
    <w:rsid w:val="00EF32C0"/>
    <w:rsid w:val="00EF344C"/>
    <w:rsid w:val="00EF356C"/>
    <w:rsid w:val="00EF378B"/>
    <w:rsid w:val="00EF3A56"/>
    <w:rsid w:val="00EF3D06"/>
    <w:rsid w:val="00EF3E75"/>
    <w:rsid w:val="00EF3ECE"/>
    <w:rsid w:val="00EF41D1"/>
    <w:rsid w:val="00EF4282"/>
    <w:rsid w:val="00EF4367"/>
    <w:rsid w:val="00EF4492"/>
    <w:rsid w:val="00EF44D8"/>
    <w:rsid w:val="00EF44EF"/>
    <w:rsid w:val="00EF45DA"/>
    <w:rsid w:val="00EF4670"/>
    <w:rsid w:val="00EF4962"/>
    <w:rsid w:val="00EF4980"/>
    <w:rsid w:val="00EF4A09"/>
    <w:rsid w:val="00EF4CFC"/>
    <w:rsid w:val="00EF4E03"/>
    <w:rsid w:val="00EF5089"/>
    <w:rsid w:val="00EF50E6"/>
    <w:rsid w:val="00EF5486"/>
    <w:rsid w:val="00EF54C1"/>
    <w:rsid w:val="00EF5528"/>
    <w:rsid w:val="00EF5603"/>
    <w:rsid w:val="00EF5769"/>
    <w:rsid w:val="00EF57C1"/>
    <w:rsid w:val="00EF59FB"/>
    <w:rsid w:val="00EF5AA1"/>
    <w:rsid w:val="00EF5C23"/>
    <w:rsid w:val="00EF5CE8"/>
    <w:rsid w:val="00EF5ED5"/>
    <w:rsid w:val="00EF5F4B"/>
    <w:rsid w:val="00EF5F66"/>
    <w:rsid w:val="00EF629A"/>
    <w:rsid w:val="00EF62E6"/>
    <w:rsid w:val="00EF6414"/>
    <w:rsid w:val="00EF65B5"/>
    <w:rsid w:val="00EF6AD7"/>
    <w:rsid w:val="00EF6BE8"/>
    <w:rsid w:val="00EF6D04"/>
    <w:rsid w:val="00EF6D50"/>
    <w:rsid w:val="00EF6F9C"/>
    <w:rsid w:val="00EF714E"/>
    <w:rsid w:val="00EF7386"/>
    <w:rsid w:val="00EF7751"/>
    <w:rsid w:val="00EF7830"/>
    <w:rsid w:val="00EF7B14"/>
    <w:rsid w:val="00EF7BC1"/>
    <w:rsid w:val="00F00011"/>
    <w:rsid w:val="00F00148"/>
    <w:rsid w:val="00F001A9"/>
    <w:rsid w:val="00F001D3"/>
    <w:rsid w:val="00F001FF"/>
    <w:rsid w:val="00F00224"/>
    <w:rsid w:val="00F005ED"/>
    <w:rsid w:val="00F00B09"/>
    <w:rsid w:val="00F00CED"/>
    <w:rsid w:val="00F00D7B"/>
    <w:rsid w:val="00F00D88"/>
    <w:rsid w:val="00F00DB2"/>
    <w:rsid w:val="00F00E68"/>
    <w:rsid w:val="00F00FAF"/>
    <w:rsid w:val="00F00FC0"/>
    <w:rsid w:val="00F00FCA"/>
    <w:rsid w:val="00F01029"/>
    <w:rsid w:val="00F010A9"/>
    <w:rsid w:val="00F01148"/>
    <w:rsid w:val="00F012D7"/>
    <w:rsid w:val="00F01366"/>
    <w:rsid w:val="00F0148B"/>
    <w:rsid w:val="00F0155D"/>
    <w:rsid w:val="00F017DF"/>
    <w:rsid w:val="00F01960"/>
    <w:rsid w:val="00F01A09"/>
    <w:rsid w:val="00F01DB5"/>
    <w:rsid w:val="00F01DE3"/>
    <w:rsid w:val="00F01F06"/>
    <w:rsid w:val="00F01F55"/>
    <w:rsid w:val="00F02305"/>
    <w:rsid w:val="00F024DF"/>
    <w:rsid w:val="00F0263D"/>
    <w:rsid w:val="00F027B0"/>
    <w:rsid w:val="00F0289C"/>
    <w:rsid w:val="00F028A9"/>
    <w:rsid w:val="00F029DD"/>
    <w:rsid w:val="00F02FCC"/>
    <w:rsid w:val="00F0325B"/>
    <w:rsid w:val="00F03311"/>
    <w:rsid w:val="00F03363"/>
    <w:rsid w:val="00F03472"/>
    <w:rsid w:val="00F034B1"/>
    <w:rsid w:val="00F035D7"/>
    <w:rsid w:val="00F03656"/>
    <w:rsid w:val="00F036FD"/>
    <w:rsid w:val="00F03A8D"/>
    <w:rsid w:val="00F03B0B"/>
    <w:rsid w:val="00F03B30"/>
    <w:rsid w:val="00F03BF7"/>
    <w:rsid w:val="00F03D5E"/>
    <w:rsid w:val="00F042C0"/>
    <w:rsid w:val="00F0444B"/>
    <w:rsid w:val="00F044B6"/>
    <w:rsid w:val="00F04761"/>
    <w:rsid w:val="00F04984"/>
    <w:rsid w:val="00F04BD1"/>
    <w:rsid w:val="00F04C92"/>
    <w:rsid w:val="00F05316"/>
    <w:rsid w:val="00F054E5"/>
    <w:rsid w:val="00F0559B"/>
    <w:rsid w:val="00F0563D"/>
    <w:rsid w:val="00F05938"/>
    <w:rsid w:val="00F059C0"/>
    <w:rsid w:val="00F059DD"/>
    <w:rsid w:val="00F05EFE"/>
    <w:rsid w:val="00F05F65"/>
    <w:rsid w:val="00F0606F"/>
    <w:rsid w:val="00F06316"/>
    <w:rsid w:val="00F063B5"/>
    <w:rsid w:val="00F06648"/>
    <w:rsid w:val="00F06754"/>
    <w:rsid w:val="00F06775"/>
    <w:rsid w:val="00F0682B"/>
    <w:rsid w:val="00F06891"/>
    <w:rsid w:val="00F06A00"/>
    <w:rsid w:val="00F06A8D"/>
    <w:rsid w:val="00F06BA1"/>
    <w:rsid w:val="00F06D9A"/>
    <w:rsid w:val="00F06DA0"/>
    <w:rsid w:val="00F06F15"/>
    <w:rsid w:val="00F06FA5"/>
    <w:rsid w:val="00F06FA9"/>
    <w:rsid w:val="00F06FC5"/>
    <w:rsid w:val="00F070EF"/>
    <w:rsid w:val="00F077D3"/>
    <w:rsid w:val="00F079BF"/>
    <w:rsid w:val="00F07C66"/>
    <w:rsid w:val="00F07FDD"/>
    <w:rsid w:val="00F10030"/>
    <w:rsid w:val="00F10115"/>
    <w:rsid w:val="00F102A9"/>
    <w:rsid w:val="00F1046F"/>
    <w:rsid w:val="00F10BFA"/>
    <w:rsid w:val="00F10CEF"/>
    <w:rsid w:val="00F10D3F"/>
    <w:rsid w:val="00F10F9B"/>
    <w:rsid w:val="00F110E2"/>
    <w:rsid w:val="00F11116"/>
    <w:rsid w:val="00F1196B"/>
    <w:rsid w:val="00F11A68"/>
    <w:rsid w:val="00F11CA9"/>
    <w:rsid w:val="00F11F5A"/>
    <w:rsid w:val="00F123AD"/>
    <w:rsid w:val="00F12420"/>
    <w:rsid w:val="00F1265D"/>
    <w:rsid w:val="00F12895"/>
    <w:rsid w:val="00F12B8E"/>
    <w:rsid w:val="00F12F1E"/>
    <w:rsid w:val="00F13268"/>
    <w:rsid w:val="00F1329D"/>
    <w:rsid w:val="00F132BE"/>
    <w:rsid w:val="00F133A9"/>
    <w:rsid w:val="00F13EC6"/>
    <w:rsid w:val="00F13FC6"/>
    <w:rsid w:val="00F13FDF"/>
    <w:rsid w:val="00F1414F"/>
    <w:rsid w:val="00F141B8"/>
    <w:rsid w:val="00F14575"/>
    <w:rsid w:val="00F1461B"/>
    <w:rsid w:val="00F14699"/>
    <w:rsid w:val="00F146DA"/>
    <w:rsid w:val="00F14DD0"/>
    <w:rsid w:val="00F14E3F"/>
    <w:rsid w:val="00F14FA7"/>
    <w:rsid w:val="00F15097"/>
    <w:rsid w:val="00F150A2"/>
    <w:rsid w:val="00F150B6"/>
    <w:rsid w:val="00F1537B"/>
    <w:rsid w:val="00F15406"/>
    <w:rsid w:val="00F154CF"/>
    <w:rsid w:val="00F15636"/>
    <w:rsid w:val="00F156C9"/>
    <w:rsid w:val="00F15755"/>
    <w:rsid w:val="00F1579B"/>
    <w:rsid w:val="00F15D5E"/>
    <w:rsid w:val="00F15D7D"/>
    <w:rsid w:val="00F16045"/>
    <w:rsid w:val="00F16666"/>
    <w:rsid w:val="00F167F8"/>
    <w:rsid w:val="00F168F9"/>
    <w:rsid w:val="00F17150"/>
    <w:rsid w:val="00F17350"/>
    <w:rsid w:val="00F176D1"/>
    <w:rsid w:val="00F176EF"/>
    <w:rsid w:val="00F17970"/>
    <w:rsid w:val="00F17A04"/>
    <w:rsid w:val="00F17EB6"/>
    <w:rsid w:val="00F17FE0"/>
    <w:rsid w:val="00F203B5"/>
    <w:rsid w:val="00F206E7"/>
    <w:rsid w:val="00F20856"/>
    <w:rsid w:val="00F20FC9"/>
    <w:rsid w:val="00F2103A"/>
    <w:rsid w:val="00F21075"/>
    <w:rsid w:val="00F210E0"/>
    <w:rsid w:val="00F21134"/>
    <w:rsid w:val="00F218BF"/>
    <w:rsid w:val="00F21A43"/>
    <w:rsid w:val="00F21E76"/>
    <w:rsid w:val="00F21EF2"/>
    <w:rsid w:val="00F21FBE"/>
    <w:rsid w:val="00F22045"/>
    <w:rsid w:val="00F22403"/>
    <w:rsid w:val="00F22682"/>
    <w:rsid w:val="00F2272F"/>
    <w:rsid w:val="00F2289C"/>
    <w:rsid w:val="00F22918"/>
    <w:rsid w:val="00F229F5"/>
    <w:rsid w:val="00F22A38"/>
    <w:rsid w:val="00F22BE9"/>
    <w:rsid w:val="00F22E9A"/>
    <w:rsid w:val="00F22F74"/>
    <w:rsid w:val="00F22FAD"/>
    <w:rsid w:val="00F2330C"/>
    <w:rsid w:val="00F23359"/>
    <w:rsid w:val="00F235B1"/>
    <w:rsid w:val="00F2369B"/>
    <w:rsid w:val="00F236C5"/>
    <w:rsid w:val="00F23852"/>
    <w:rsid w:val="00F23A9B"/>
    <w:rsid w:val="00F23BA8"/>
    <w:rsid w:val="00F23F9E"/>
    <w:rsid w:val="00F243BF"/>
    <w:rsid w:val="00F24446"/>
    <w:rsid w:val="00F24584"/>
    <w:rsid w:val="00F24613"/>
    <w:rsid w:val="00F24B62"/>
    <w:rsid w:val="00F25179"/>
    <w:rsid w:val="00F251C6"/>
    <w:rsid w:val="00F2541F"/>
    <w:rsid w:val="00F25464"/>
    <w:rsid w:val="00F2556D"/>
    <w:rsid w:val="00F255DA"/>
    <w:rsid w:val="00F256EF"/>
    <w:rsid w:val="00F25A47"/>
    <w:rsid w:val="00F25A85"/>
    <w:rsid w:val="00F25CBA"/>
    <w:rsid w:val="00F25E2E"/>
    <w:rsid w:val="00F25E63"/>
    <w:rsid w:val="00F25EA9"/>
    <w:rsid w:val="00F261BE"/>
    <w:rsid w:val="00F261F2"/>
    <w:rsid w:val="00F2636B"/>
    <w:rsid w:val="00F26597"/>
    <w:rsid w:val="00F267FA"/>
    <w:rsid w:val="00F2689A"/>
    <w:rsid w:val="00F26B50"/>
    <w:rsid w:val="00F26F41"/>
    <w:rsid w:val="00F2729E"/>
    <w:rsid w:val="00F272A5"/>
    <w:rsid w:val="00F2743F"/>
    <w:rsid w:val="00F27479"/>
    <w:rsid w:val="00F27612"/>
    <w:rsid w:val="00F27843"/>
    <w:rsid w:val="00F27972"/>
    <w:rsid w:val="00F279E5"/>
    <w:rsid w:val="00F27AB2"/>
    <w:rsid w:val="00F27F05"/>
    <w:rsid w:val="00F30059"/>
    <w:rsid w:val="00F306D7"/>
    <w:rsid w:val="00F3078C"/>
    <w:rsid w:val="00F30A05"/>
    <w:rsid w:val="00F30DD5"/>
    <w:rsid w:val="00F30EF1"/>
    <w:rsid w:val="00F3127A"/>
    <w:rsid w:val="00F31519"/>
    <w:rsid w:val="00F31577"/>
    <w:rsid w:val="00F315BE"/>
    <w:rsid w:val="00F3191F"/>
    <w:rsid w:val="00F31A96"/>
    <w:rsid w:val="00F31C3C"/>
    <w:rsid w:val="00F31C8E"/>
    <w:rsid w:val="00F31F20"/>
    <w:rsid w:val="00F3227C"/>
    <w:rsid w:val="00F32432"/>
    <w:rsid w:val="00F325C2"/>
    <w:rsid w:val="00F3265D"/>
    <w:rsid w:val="00F327D8"/>
    <w:rsid w:val="00F3287A"/>
    <w:rsid w:val="00F32C91"/>
    <w:rsid w:val="00F33114"/>
    <w:rsid w:val="00F3358C"/>
    <w:rsid w:val="00F338C6"/>
    <w:rsid w:val="00F33943"/>
    <w:rsid w:val="00F33C88"/>
    <w:rsid w:val="00F33DF7"/>
    <w:rsid w:val="00F33F4F"/>
    <w:rsid w:val="00F3406A"/>
    <w:rsid w:val="00F34258"/>
    <w:rsid w:val="00F34A9B"/>
    <w:rsid w:val="00F34D23"/>
    <w:rsid w:val="00F34E40"/>
    <w:rsid w:val="00F34E60"/>
    <w:rsid w:val="00F34EA8"/>
    <w:rsid w:val="00F35008"/>
    <w:rsid w:val="00F351BE"/>
    <w:rsid w:val="00F35DFD"/>
    <w:rsid w:val="00F35E1F"/>
    <w:rsid w:val="00F364E8"/>
    <w:rsid w:val="00F3666B"/>
    <w:rsid w:val="00F3676D"/>
    <w:rsid w:val="00F368CF"/>
    <w:rsid w:val="00F36932"/>
    <w:rsid w:val="00F36BB3"/>
    <w:rsid w:val="00F3713C"/>
    <w:rsid w:val="00F37152"/>
    <w:rsid w:val="00F3740B"/>
    <w:rsid w:val="00F374C0"/>
    <w:rsid w:val="00F37712"/>
    <w:rsid w:val="00F378E7"/>
    <w:rsid w:val="00F37A69"/>
    <w:rsid w:val="00F37BE2"/>
    <w:rsid w:val="00F37D76"/>
    <w:rsid w:val="00F37F85"/>
    <w:rsid w:val="00F4021C"/>
    <w:rsid w:val="00F40594"/>
    <w:rsid w:val="00F40683"/>
    <w:rsid w:val="00F40853"/>
    <w:rsid w:val="00F40A4C"/>
    <w:rsid w:val="00F40A90"/>
    <w:rsid w:val="00F40CFB"/>
    <w:rsid w:val="00F40F05"/>
    <w:rsid w:val="00F41719"/>
    <w:rsid w:val="00F418E4"/>
    <w:rsid w:val="00F41CC5"/>
    <w:rsid w:val="00F41D61"/>
    <w:rsid w:val="00F4205B"/>
    <w:rsid w:val="00F42390"/>
    <w:rsid w:val="00F42481"/>
    <w:rsid w:val="00F424B0"/>
    <w:rsid w:val="00F428B7"/>
    <w:rsid w:val="00F42AAC"/>
    <w:rsid w:val="00F42B11"/>
    <w:rsid w:val="00F42B88"/>
    <w:rsid w:val="00F42BA2"/>
    <w:rsid w:val="00F42CB8"/>
    <w:rsid w:val="00F42EC7"/>
    <w:rsid w:val="00F42F59"/>
    <w:rsid w:val="00F42F98"/>
    <w:rsid w:val="00F432AB"/>
    <w:rsid w:val="00F43351"/>
    <w:rsid w:val="00F43359"/>
    <w:rsid w:val="00F43634"/>
    <w:rsid w:val="00F4381C"/>
    <w:rsid w:val="00F43B5F"/>
    <w:rsid w:val="00F43C34"/>
    <w:rsid w:val="00F43C9B"/>
    <w:rsid w:val="00F43CCD"/>
    <w:rsid w:val="00F43DC6"/>
    <w:rsid w:val="00F43E6B"/>
    <w:rsid w:val="00F44182"/>
    <w:rsid w:val="00F4427F"/>
    <w:rsid w:val="00F44911"/>
    <w:rsid w:val="00F449A8"/>
    <w:rsid w:val="00F44B1C"/>
    <w:rsid w:val="00F44B40"/>
    <w:rsid w:val="00F44C88"/>
    <w:rsid w:val="00F44D68"/>
    <w:rsid w:val="00F44E3A"/>
    <w:rsid w:val="00F45043"/>
    <w:rsid w:val="00F4509B"/>
    <w:rsid w:val="00F453F2"/>
    <w:rsid w:val="00F45461"/>
    <w:rsid w:val="00F45C85"/>
    <w:rsid w:val="00F45F12"/>
    <w:rsid w:val="00F46099"/>
    <w:rsid w:val="00F46458"/>
    <w:rsid w:val="00F4650C"/>
    <w:rsid w:val="00F46686"/>
    <w:rsid w:val="00F46A13"/>
    <w:rsid w:val="00F46A58"/>
    <w:rsid w:val="00F46F73"/>
    <w:rsid w:val="00F47104"/>
    <w:rsid w:val="00F4731B"/>
    <w:rsid w:val="00F4742A"/>
    <w:rsid w:val="00F4775C"/>
    <w:rsid w:val="00F47920"/>
    <w:rsid w:val="00F479C0"/>
    <w:rsid w:val="00F47A56"/>
    <w:rsid w:val="00F47AFC"/>
    <w:rsid w:val="00F47AFD"/>
    <w:rsid w:val="00F47B61"/>
    <w:rsid w:val="00F47D7C"/>
    <w:rsid w:val="00F5008C"/>
    <w:rsid w:val="00F50394"/>
    <w:rsid w:val="00F503EB"/>
    <w:rsid w:val="00F504DE"/>
    <w:rsid w:val="00F50631"/>
    <w:rsid w:val="00F50689"/>
    <w:rsid w:val="00F509A6"/>
    <w:rsid w:val="00F50A02"/>
    <w:rsid w:val="00F50DA3"/>
    <w:rsid w:val="00F50DE7"/>
    <w:rsid w:val="00F50E47"/>
    <w:rsid w:val="00F510A2"/>
    <w:rsid w:val="00F51147"/>
    <w:rsid w:val="00F511A7"/>
    <w:rsid w:val="00F51395"/>
    <w:rsid w:val="00F51665"/>
    <w:rsid w:val="00F5181C"/>
    <w:rsid w:val="00F51833"/>
    <w:rsid w:val="00F5190D"/>
    <w:rsid w:val="00F51A82"/>
    <w:rsid w:val="00F51AC9"/>
    <w:rsid w:val="00F51BCC"/>
    <w:rsid w:val="00F51CBA"/>
    <w:rsid w:val="00F51DE2"/>
    <w:rsid w:val="00F5209F"/>
    <w:rsid w:val="00F521BF"/>
    <w:rsid w:val="00F521E2"/>
    <w:rsid w:val="00F52370"/>
    <w:rsid w:val="00F524E7"/>
    <w:rsid w:val="00F52765"/>
    <w:rsid w:val="00F52A4F"/>
    <w:rsid w:val="00F52D98"/>
    <w:rsid w:val="00F52EDB"/>
    <w:rsid w:val="00F52F58"/>
    <w:rsid w:val="00F5347E"/>
    <w:rsid w:val="00F5359C"/>
    <w:rsid w:val="00F53649"/>
    <w:rsid w:val="00F536DD"/>
    <w:rsid w:val="00F537A4"/>
    <w:rsid w:val="00F53889"/>
    <w:rsid w:val="00F53BA0"/>
    <w:rsid w:val="00F53BCF"/>
    <w:rsid w:val="00F53BEE"/>
    <w:rsid w:val="00F53C66"/>
    <w:rsid w:val="00F53E49"/>
    <w:rsid w:val="00F53F4E"/>
    <w:rsid w:val="00F5457C"/>
    <w:rsid w:val="00F546D3"/>
    <w:rsid w:val="00F54B52"/>
    <w:rsid w:val="00F54CEF"/>
    <w:rsid w:val="00F54D87"/>
    <w:rsid w:val="00F54DDC"/>
    <w:rsid w:val="00F55061"/>
    <w:rsid w:val="00F55288"/>
    <w:rsid w:val="00F552A8"/>
    <w:rsid w:val="00F5536A"/>
    <w:rsid w:val="00F553BC"/>
    <w:rsid w:val="00F553EC"/>
    <w:rsid w:val="00F5552C"/>
    <w:rsid w:val="00F5558E"/>
    <w:rsid w:val="00F555B9"/>
    <w:rsid w:val="00F557C0"/>
    <w:rsid w:val="00F55977"/>
    <w:rsid w:val="00F55A4A"/>
    <w:rsid w:val="00F55A66"/>
    <w:rsid w:val="00F55C33"/>
    <w:rsid w:val="00F55DDC"/>
    <w:rsid w:val="00F5606B"/>
    <w:rsid w:val="00F56148"/>
    <w:rsid w:val="00F5614F"/>
    <w:rsid w:val="00F56256"/>
    <w:rsid w:val="00F5633A"/>
    <w:rsid w:val="00F565E9"/>
    <w:rsid w:val="00F5662C"/>
    <w:rsid w:val="00F57432"/>
    <w:rsid w:val="00F574E0"/>
    <w:rsid w:val="00F57678"/>
    <w:rsid w:val="00F577C0"/>
    <w:rsid w:val="00F57839"/>
    <w:rsid w:val="00F57887"/>
    <w:rsid w:val="00F578B9"/>
    <w:rsid w:val="00F57DD3"/>
    <w:rsid w:val="00F57F26"/>
    <w:rsid w:val="00F60144"/>
    <w:rsid w:val="00F60162"/>
    <w:rsid w:val="00F60484"/>
    <w:rsid w:val="00F605E8"/>
    <w:rsid w:val="00F608CD"/>
    <w:rsid w:val="00F60938"/>
    <w:rsid w:val="00F60B32"/>
    <w:rsid w:val="00F60D8F"/>
    <w:rsid w:val="00F60E03"/>
    <w:rsid w:val="00F61074"/>
    <w:rsid w:val="00F61480"/>
    <w:rsid w:val="00F617BC"/>
    <w:rsid w:val="00F61848"/>
    <w:rsid w:val="00F61893"/>
    <w:rsid w:val="00F61909"/>
    <w:rsid w:val="00F61C2D"/>
    <w:rsid w:val="00F61CCE"/>
    <w:rsid w:val="00F61CF8"/>
    <w:rsid w:val="00F61CFD"/>
    <w:rsid w:val="00F61D91"/>
    <w:rsid w:val="00F61E9F"/>
    <w:rsid w:val="00F61EBE"/>
    <w:rsid w:val="00F62054"/>
    <w:rsid w:val="00F6211E"/>
    <w:rsid w:val="00F622BD"/>
    <w:rsid w:val="00F62484"/>
    <w:rsid w:val="00F62807"/>
    <w:rsid w:val="00F6312E"/>
    <w:rsid w:val="00F631BE"/>
    <w:rsid w:val="00F6337B"/>
    <w:rsid w:val="00F63478"/>
    <w:rsid w:val="00F63C7B"/>
    <w:rsid w:val="00F64229"/>
    <w:rsid w:val="00F647C6"/>
    <w:rsid w:val="00F64890"/>
    <w:rsid w:val="00F64A2E"/>
    <w:rsid w:val="00F64C49"/>
    <w:rsid w:val="00F64DB7"/>
    <w:rsid w:val="00F64F10"/>
    <w:rsid w:val="00F64F1F"/>
    <w:rsid w:val="00F65084"/>
    <w:rsid w:val="00F6519E"/>
    <w:rsid w:val="00F65279"/>
    <w:rsid w:val="00F6532D"/>
    <w:rsid w:val="00F654E0"/>
    <w:rsid w:val="00F658BA"/>
    <w:rsid w:val="00F659F8"/>
    <w:rsid w:val="00F65AB8"/>
    <w:rsid w:val="00F65B21"/>
    <w:rsid w:val="00F65B7D"/>
    <w:rsid w:val="00F66106"/>
    <w:rsid w:val="00F667C4"/>
    <w:rsid w:val="00F66B12"/>
    <w:rsid w:val="00F66B43"/>
    <w:rsid w:val="00F66C4D"/>
    <w:rsid w:val="00F66FDD"/>
    <w:rsid w:val="00F67042"/>
    <w:rsid w:val="00F67077"/>
    <w:rsid w:val="00F674A6"/>
    <w:rsid w:val="00F6770E"/>
    <w:rsid w:val="00F6778C"/>
    <w:rsid w:val="00F70016"/>
    <w:rsid w:val="00F704B0"/>
    <w:rsid w:val="00F708BC"/>
    <w:rsid w:val="00F70A15"/>
    <w:rsid w:val="00F70E9B"/>
    <w:rsid w:val="00F71096"/>
    <w:rsid w:val="00F71494"/>
    <w:rsid w:val="00F71558"/>
    <w:rsid w:val="00F71638"/>
    <w:rsid w:val="00F71675"/>
    <w:rsid w:val="00F7188C"/>
    <w:rsid w:val="00F71897"/>
    <w:rsid w:val="00F71E45"/>
    <w:rsid w:val="00F71F37"/>
    <w:rsid w:val="00F72018"/>
    <w:rsid w:val="00F7220A"/>
    <w:rsid w:val="00F7235C"/>
    <w:rsid w:val="00F7235F"/>
    <w:rsid w:val="00F724B7"/>
    <w:rsid w:val="00F72639"/>
    <w:rsid w:val="00F72857"/>
    <w:rsid w:val="00F72B3E"/>
    <w:rsid w:val="00F72CC0"/>
    <w:rsid w:val="00F7302E"/>
    <w:rsid w:val="00F73465"/>
    <w:rsid w:val="00F736C7"/>
    <w:rsid w:val="00F73A03"/>
    <w:rsid w:val="00F73C2D"/>
    <w:rsid w:val="00F73D2F"/>
    <w:rsid w:val="00F73EE2"/>
    <w:rsid w:val="00F73F5F"/>
    <w:rsid w:val="00F7417E"/>
    <w:rsid w:val="00F7434A"/>
    <w:rsid w:val="00F747F0"/>
    <w:rsid w:val="00F7489D"/>
    <w:rsid w:val="00F748CA"/>
    <w:rsid w:val="00F74AE2"/>
    <w:rsid w:val="00F74B64"/>
    <w:rsid w:val="00F74DBC"/>
    <w:rsid w:val="00F74ECC"/>
    <w:rsid w:val="00F74F25"/>
    <w:rsid w:val="00F75765"/>
    <w:rsid w:val="00F7594C"/>
    <w:rsid w:val="00F76087"/>
    <w:rsid w:val="00F76282"/>
    <w:rsid w:val="00F762BC"/>
    <w:rsid w:val="00F76625"/>
    <w:rsid w:val="00F76C5E"/>
    <w:rsid w:val="00F76C7E"/>
    <w:rsid w:val="00F76DFD"/>
    <w:rsid w:val="00F76DFF"/>
    <w:rsid w:val="00F76F2C"/>
    <w:rsid w:val="00F7731F"/>
    <w:rsid w:val="00F773EB"/>
    <w:rsid w:val="00F7753B"/>
    <w:rsid w:val="00F77719"/>
    <w:rsid w:val="00F7778B"/>
    <w:rsid w:val="00F77CBC"/>
    <w:rsid w:val="00F77D4F"/>
    <w:rsid w:val="00F77F17"/>
    <w:rsid w:val="00F77FB2"/>
    <w:rsid w:val="00F800DE"/>
    <w:rsid w:val="00F80601"/>
    <w:rsid w:val="00F80A83"/>
    <w:rsid w:val="00F80B48"/>
    <w:rsid w:val="00F813EC"/>
    <w:rsid w:val="00F814E4"/>
    <w:rsid w:val="00F81537"/>
    <w:rsid w:val="00F815B5"/>
    <w:rsid w:val="00F81628"/>
    <w:rsid w:val="00F81E85"/>
    <w:rsid w:val="00F81F1F"/>
    <w:rsid w:val="00F82035"/>
    <w:rsid w:val="00F82075"/>
    <w:rsid w:val="00F828D4"/>
    <w:rsid w:val="00F82904"/>
    <w:rsid w:val="00F82B49"/>
    <w:rsid w:val="00F82C5C"/>
    <w:rsid w:val="00F82DF9"/>
    <w:rsid w:val="00F831C4"/>
    <w:rsid w:val="00F83585"/>
    <w:rsid w:val="00F835EA"/>
    <w:rsid w:val="00F83779"/>
    <w:rsid w:val="00F83A44"/>
    <w:rsid w:val="00F83A58"/>
    <w:rsid w:val="00F83BC9"/>
    <w:rsid w:val="00F84083"/>
    <w:rsid w:val="00F8473D"/>
    <w:rsid w:val="00F847F6"/>
    <w:rsid w:val="00F84A3E"/>
    <w:rsid w:val="00F84AFD"/>
    <w:rsid w:val="00F84BC7"/>
    <w:rsid w:val="00F84D97"/>
    <w:rsid w:val="00F85041"/>
    <w:rsid w:val="00F850AE"/>
    <w:rsid w:val="00F851D8"/>
    <w:rsid w:val="00F8573A"/>
    <w:rsid w:val="00F85851"/>
    <w:rsid w:val="00F8599A"/>
    <w:rsid w:val="00F85A0F"/>
    <w:rsid w:val="00F85C46"/>
    <w:rsid w:val="00F85C62"/>
    <w:rsid w:val="00F85C70"/>
    <w:rsid w:val="00F85D03"/>
    <w:rsid w:val="00F85EB6"/>
    <w:rsid w:val="00F85F3D"/>
    <w:rsid w:val="00F8608C"/>
    <w:rsid w:val="00F864D1"/>
    <w:rsid w:val="00F864EE"/>
    <w:rsid w:val="00F86694"/>
    <w:rsid w:val="00F86711"/>
    <w:rsid w:val="00F867B7"/>
    <w:rsid w:val="00F868B6"/>
    <w:rsid w:val="00F868C6"/>
    <w:rsid w:val="00F86914"/>
    <w:rsid w:val="00F869FF"/>
    <w:rsid w:val="00F86BA0"/>
    <w:rsid w:val="00F86C29"/>
    <w:rsid w:val="00F871E6"/>
    <w:rsid w:val="00F87366"/>
    <w:rsid w:val="00F902CE"/>
    <w:rsid w:val="00F90325"/>
    <w:rsid w:val="00F9039A"/>
    <w:rsid w:val="00F9057B"/>
    <w:rsid w:val="00F9062A"/>
    <w:rsid w:val="00F9077A"/>
    <w:rsid w:val="00F90C48"/>
    <w:rsid w:val="00F90DEF"/>
    <w:rsid w:val="00F90EB5"/>
    <w:rsid w:val="00F91135"/>
    <w:rsid w:val="00F911F6"/>
    <w:rsid w:val="00F914C2"/>
    <w:rsid w:val="00F9177A"/>
    <w:rsid w:val="00F9183D"/>
    <w:rsid w:val="00F919A6"/>
    <w:rsid w:val="00F91A45"/>
    <w:rsid w:val="00F91D79"/>
    <w:rsid w:val="00F91DD6"/>
    <w:rsid w:val="00F9223E"/>
    <w:rsid w:val="00F9227E"/>
    <w:rsid w:val="00F9229A"/>
    <w:rsid w:val="00F922A9"/>
    <w:rsid w:val="00F922AD"/>
    <w:rsid w:val="00F9251E"/>
    <w:rsid w:val="00F925F3"/>
    <w:rsid w:val="00F92982"/>
    <w:rsid w:val="00F92998"/>
    <w:rsid w:val="00F92B04"/>
    <w:rsid w:val="00F92E46"/>
    <w:rsid w:val="00F93151"/>
    <w:rsid w:val="00F9319E"/>
    <w:rsid w:val="00F9339F"/>
    <w:rsid w:val="00F935CC"/>
    <w:rsid w:val="00F9361F"/>
    <w:rsid w:val="00F93871"/>
    <w:rsid w:val="00F93AB0"/>
    <w:rsid w:val="00F93D6D"/>
    <w:rsid w:val="00F93DD3"/>
    <w:rsid w:val="00F93EE9"/>
    <w:rsid w:val="00F94657"/>
    <w:rsid w:val="00F94719"/>
    <w:rsid w:val="00F948CC"/>
    <w:rsid w:val="00F94937"/>
    <w:rsid w:val="00F94BF9"/>
    <w:rsid w:val="00F94DBF"/>
    <w:rsid w:val="00F950C4"/>
    <w:rsid w:val="00F951B4"/>
    <w:rsid w:val="00F95215"/>
    <w:rsid w:val="00F953A3"/>
    <w:rsid w:val="00F95555"/>
    <w:rsid w:val="00F955C4"/>
    <w:rsid w:val="00F95623"/>
    <w:rsid w:val="00F95671"/>
    <w:rsid w:val="00F956FA"/>
    <w:rsid w:val="00F95840"/>
    <w:rsid w:val="00F958DF"/>
    <w:rsid w:val="00F95A50"/>
    <w:rsid w:val="00F95AF6"/>
    <w:rsid w:val="00F95C9A"/>
    <w:rsid w:val="00F95DD3"/>
    <w:rsid w:val="00F95EFD"/>
    <w:rsid w:val="00F961D5"/>
    <w:rsid w:val="00F96307"/>
    <w:rsid w:val="00F96481"/>
    <w:rsid w:val="00F964C7"/>
    <w:rsid w:val="00F964E2"/>
    <w:rsid w:val="00F96654"/>
    <w:rsid w:val="00F96735"/>
    <w:rsid w:val="00F968F8"/>
    <w:rsid w:val="00F9698D"/>
    <w:rsid w:val="00F96B64"/>
    <w:rsid w:val="00F96FC1"/>
    <w:rsid w:val="00F96FC2"/>
    <w:rsid w:val="00F97448"/>
    <w:rsid w:val="00F978BB"/>
    <w:rsid w:val="00F97AED"/>
    <w:rsid w:val="00F97B37"/>
    <w:rsid w:val="00F97B6F"/>
    <w:rsid w:val="00FA013F"/>
    <w:rsid w:val="00FA0219"/>
    <w:rsid w:val="00FA03C8"/>
    <w:rsid w:val="00FA047C"/>
    <w:rsid w:val="00FA04F6"/>
    <w:rsid w:val="00FA0584"/>
    <w:rsid w:val="00FA05E4"/>
    <w:rsid w:val="00FA07AE"/>
    <w:rsid w:val="00FA07B5"/>
    <w:rsid w:val="00FA0887"/>
    <w:rsid w:val="00FA09E6"/>
    <w:rsid w:val="00FA0B0C"/>
    <w:rsid w:val="00FA0DFC"/>
    <w:rsid w:val="00FA105A"/>
    <w:rsid w:val="00FA109B"/>
    <w:rsid w:val="00FA17F0"/>
    <w:rsid w:val="00FA1BD5"/>
    <w:rsid w:val="00FA1DB3"/>
    <w:rsid w:val="00FA1E8F"/>
    <w:rsid w:val="00FA209A"/>
    <w:rsid w:val="00FA2478"/>
    <w:rsid w:val="00FA2659"/>
    <w:rsid w:val="00FA2843"/>
    <w:rsid w:val="00FA2A84"/>
    <w:rsid w:val="00FA2F44"/>
    <w:rsid w:val="00FA3139"/>
    <w:rsid w:val="00FA329C"/>
    <w:rsid w:val="00FA3559"/>
    <w:rsid w:val="00FA359D"/>
    <w:rsid w:val="00FA3A7A"/>
    <w:rsid w:val="00FA3B59"/>
    <w:rsid w:val="00FA3ECD"/>
    <w:rsid w:val="00FA40BD"/>
    <w:rsid w:val="00FA4106"/>
    <w:rsid w:val="00FA432A"/>
    <w:rsid w:val="00FA4420"/>
    <w:rsid w:val="00FA44E8"/>
    <w:rsid w:val="00FA4601"/>
    <w:rsid w:val="00FA4B46"/>
    <w:rsid w:val="00FA4B95"/>
    <w:rsid w:val="00FA4FAB"/>
    <w:rsid w:val="00FA53A4"/>
    <w:rsid w:val="00FA55BC"/>
    <w:rsid w:val="00FA56D9"/>
    <w:rsid w:val="00FA575D"/>
    <w:rsid w:val="00FA57B0"/>
    <w:rsid w:val="00FA59BF"/>
    <w:rsid w:val="00FA5A34"/>
    <w:rsid w:val="00FA5A40"/>
    <w:rsid w:val="00FA5B85"/>
    <w:rsid w:val="00FA5BAE"/>
    <w:rsid w:val="00FA5C25"/>
    <w:rsid w:val="00FA5CED"/>
    <w:rsid w:val="00FA5DC7"/>
    <w:rsid w:val="00FA5FD3"/>
    <w:rsid w:val="00FA5FF5"/>
    <w:rsid w:val="00FA6175"/>
    <w:rsid w:val="00FA63CB"/>
    <w:rsid w:val="00FA6750"/>
    <w:rsid w:val="00FA67CB"/>
    <w:rsid w:val="00FA6CF7"/>
    <w:rsid w:val="00FA6ECB"/>
    <w:rsid w:val="00FA6F46"/>
    <w:rsid w:val="00FA6FA4"/>
    <w:rsid w:val="00FA6FDA"/>
    <w:rsid w:val="00FA7190"/>
    <w:rsid w:val="00FA727A"/>
    <w:rsid w:val="00FA7293"/>
    <w:rsid w:val="00FA73A1"/>
    <w:rsid w:val="00FA7446"/>
    <w:rsid w:val="00FA74A1"/>
    <w:rsid w:val="00FA74C4"/>
    <w:rsid w:val="00FA7551"/>
    <w:rsid w:val="00FA75A3"/>
    <w:rsid w:val="00FA76CA"/>
    <w:rsid w:val="00FA76DB"/>
    <w:rsid w:val="00FA7729"/>
    <w:rsid w:val="00FA78E3"/>
    <w:rsid w:val="00FA7A44"/>
    <w:rsid w:val="00FA7B5B"/>
    <w:rsid w:val="00FA7E7D"/>
    <w:rsid w:val="00FA7F43"/>
    <w:rsid w:val="00FA7F6B"/>
    <w:rsid w:val="00FB0082"/>
    <w:rsid w:val="00FB0260"/>
    <w:rsid w:val="00FB03C1"/>
    <w:rsid w:val="00FB03D1"/>
    <w:rsid w:val="00FB07DE"/>
    <w:rsid w:val="00FB0888"/>
    <w:rsid w:val="00FB0969"/>
    <w:rsid w:val="00FB0B94"/>
    <w:rsid w:val="00FB0CC1"/>
    <w:rsid w:val="00FB0DD1"/>
    <w:rsid w:val="00FB1227"/>
    <w:rsid w:val="00FB1C60"/>
    <w:rsid w:val="00FB1DB4"/>
    <w:rsid w:val="00FB1DBB"/>
    <w:rsid w:val="00FB1EEA"/>
    <w:rsid w:val="00FB1FFB"/>
    <w:rsid w:val="00FB200F"/>
    <w:rsid w:val="00FB205D"/>
    <w:rsid w:val="00FB2172"/>
    <w:rsid w:val="00FB2350"/>
    <w:rsid w:val="00FB2620"/>
    <w:rsid w:val="00FB2673"/>
    <w:rsid w:val="00FB2940"/>
    <w:rsid w:val="00FB2AD8"/>
    <w:rsid w:val="00FB2BD7"/>
    <w:rsid w:val="00FB2CD4"/>
    <w:rsid w:val="00FB2D1D"/>
    <w:rsid w:val="00FB37F0"/>
    <w:rsid w:val="00FB3805"/>
    <w:rsid w:val="00FB3AE4"/>
    <w:rsid w:val="00FB3B36"/>
    <w:rsid w:val="00FB3CA8"/>
    <w:rsid w:val="00FB4069"/>
    <w:rsid w:val="00FB40D4"/>
    <w:rsid w:val="00FB4118"/>
    <w:rsid w:val="00FB427A"/>
    <w:rsid w:val="00FB42CF"/>
    <w:rsid w:val="00FB438A"/>
    <w:rsid w:val="00FB455D"/>
    <w:rsid w:val="00FB4914"/>
    <w:rsid w:val="00FB494E"/>
    <w:rsid w:val="00FB4A5A"/>
    <w:rsid w:val="00FB4C24"/>
    <w:rsid w:val="00FB4C95"/>
    <w:rsid w:val="00FB4F3E"/>
    <w:rsid w:val="00FB52CD"/>
    <w:rsid w:val="00FB533B"/>
    <w:rsid w:val="00FB56C1"/>
    <w:rsid w:val="00FB5853"/>
    <w:rsid w:val="00FB5AA0"/>
    <w:rsid w:val="00FB5BF2"/>
    <w:rsid w:val="00FB61DA"/>
    <w:rsid w:val="00FB63EE"/>
    <w:rsid w:val="00FB6802"/>
    <w:rsid w:val="00FB6847"/>
    <w:rsid w:val="00FB686E"/>
    <w:rsid w:val="00FB6A55"/>
    <w:rsid w:val="00FB7012"/>
    <w:rsid w:val="00FB71CA"/>
    <w:rsid w:val="00FB7322"/>
    <w:rsid w:val="00FB7378"/>
    <w:rsid w:val="00FB7385"/>
    <w:rsid w:val="00FB74B3"/>
    <w:rsid w:val="00FB7517"/>
    <w:rsid w:val="00FB786F"/>
    <w:rsid w:val="00FB7967"/>
    <w:rsid w:val="00FB7C33"/>
    <w:rsid w:val="00FB7CE1"/>
    <w:rsid w:val="00FB7DFD"/>
    <w:rsid w:val="00FB7F40"/>
    <w:rsid w:val="00FC0155"/>
    <w:rsid w:val="00FC02CB"/>
    <w:rsid w:val="00FC0365"/>
    <w:rsid w:val="00FC0711"/>
    <w:rsid w:val="00FC0AA0"/>
    <w:rsid w:val="00FC0B6E"/>
    <w:rsid w:val="00FC0CE3"/>
    <w:rsid w:val="00FC0FA3"/>
    <w:rsid w:val="00FC1042"/>
    <w:rsid w:val="00FC1085"/>
    <w:rsid w:val="00FC1205"/>
    <w:rsid w:val="00FC1290"/>
    <w:rsid w:val="00FC154F"/>
    <w:rsid w:val="00FC16B1"/>
    <w:rsid w:val="00FC1790"/>
    <w:rsid w:val="00FC17A6"/>
    <w:rsid w:val="00FC18CD"/>
    <w:rsid w:val="00FC1AA4"/>
    <w:rsid w:val="00FC1C5A"/>
    <w:rsid w:val="00FC1DD2"/>
    <w:rsid w:val="00FC1E56"/>
    <w:rsid w:val="00FC1E76"/>
    <w:rsid w:val="00FC237B"/>
    <w:rsid w:val="00FC23EE"/>
    <w:rsid w:val="00FC2508"/>
    <w:rsid w:val="00FC2603"/>
    <w:rsid w:val="00FC26A8"/>
    <w:rsid w:val="00FC277D"/>
    <w:rsid w:val="00FC29E2"/>
    <w:rsid w:val="00FC2BF0"/>
    <w:rsid w:val="00FC2C91"/>
    <w:rsid w:val="00FC2CF4"/>
    <w:rsid w:val="00FC2D92"/>
    <w:rsid w:val="00FC2DA7"/>
    <w:rsid w:val="00FC2FC3"/>
    <w:rsid w:val="00FC30A2"/>
    <w:rsid w:val="00FC30C3"/>
    <w:rsid w:val="00FC3123"/>
    <w:rsid w:val="00FC3639"/>
    <w:rsid w:val="00FC3689"/>
    <w:rsid w:val="00FC36AD"/>
    <w:rsid w:val="00FC3C23"/>
    <w:rsid w:val="00FC3C80"/>
    <w:rsid w:val="00FC3D63"/>
    <w:rsid w:val="00FC3DFE"/>
    <w:rsid w:val="00FC3E71"/>
    <w:rsid w:val="00FC3EA7"/>
    <w:rsid w:val="00FC418A"/>
    <w:rsid w:val="00FC4442"/>
    <w:rsid w:val="00FC44A1"/>
    <w:rsid w:val="00FC44EE"/>
    <w:rsid w:val="00FC46FB"/>
    <w:rsid w:val="00FC4734"/>
    <w:rsid w:val="00FC4C02"/>
    <w:rsid w:val="00FC519D"/>
    <w:rsid w:val="00FC51B0"/>
    <w:rsid w:val="00FC5289"/>
    <w:rsid w:val="00FC538E"/>
    <w:rsid w:val="00FC561B"/>
    <w:rsid w:val="00FC5A73"/>
    <w:rsid w:val="00FC5F89"/>
    <w:rsid w:val="00FC5FF2"/>
    <w:rsid w:val="00FC62EA"/>
    <w:rsid w:val="00FC68A6"/>
    <w:rsid w:val="00FC697D"/>
    <w:rsid w:val="00FC6E2E"/>
    <w:rsid w:val="00FC732A"/>
    <w:rsid w:val="00FC73F8"/>
    <w:rsid w:val="00FC747B"/>
    <w:rsid w:val="00FC7900"/>
    <w:rsid w:val="00FC7965"/>
    <w:rsid w:val="00FC7A87"/>
    <w:rsid w:val="00FC7ACC"/>
    <w:rsid w:val="00FC7B63"/>
    <w:rsid w:val="00FC7B72"/>
    <w:rsid w:val="00FC7B82"/>
    <w:rsid w:val="00FD00E9"/>
    <w:rsid w:val="00FD0100"/>
    <w:rsid w:val="00FD02F7"/>
    <w:rsid w:val="00FD03D2"/>
    <w:rsid w:val="00FD05EB"/>
    <w:rsid w:val="00FD0633"/>
    <w:rsid w:val="00FD0978"/>
    <w:rsid w:val="00FD0A1A"/>
    <w:rsid w:val="00FD0AC5"/>
    <w:rsid w:val="00FD0C23"/>
    <w:rsid w:val="00FD10A0"/>
    <w:rsid w:val="00FD1360"/>
    <w:rsid w:val="00FD1382"/>
    <w:rsid w:val="00FD1716"/>
    <w:rsid w:val="00FD1777"/>
    <w:rsid w:val="00FD184D"/>
    <w:rsid w:val="00FD2004"/>
    <w:rsid w:val="00FD2426"/>
    <w:rsid w:val="00FD26F1"/>
    <w:rsid w:val="00FD27A1"/>
    <w:rsid w:val="00FD2C3D"/>
    <w:rsid w:val="00FD33A4"/>
    <w:rsid w:val="00FD3487"/>
    <w:rsid w:val="00FD35A2"/>
    <w:rsid w:val="00FD381C"/>
    <w:rsid w:val="00FD3905"/>
    <w:rsid w:val="00FD3C24"/>
    <w:rsid w:val="00FD3DFF"/>
    <w:rsid w:val="00FD3FA2"/>
    <w:rsid w:val="00FD426C"/>
    <w:rsid w:val="00FD42D0"/>
    <w:rsid w:val="00FD4376"/>
    <w:rsid w:val="00FD4460"/>
    <w:rsid w:val="00FD4556"/>
    <w:rsid w:val="00FD46CA"/>
    <w:rsid w:val="00FD4E1B"/>
    <w:rsid w:val="00FD4F59"/>
    <w:rsid w:val="00FD4FD1"/>
    <w:rsid w:val="00FD592A"/>
    <w:rsid w:val="00FD59A5"/>
    <w:rsid w:val="00FD5C74"/>
    <w:rsid w:val="00FD5CA5"/>
    <w:rsid w:val="00FD5ECD"/>
    <w:rsid w:val="00FD5FA7"/>
    <w:rsid w:val="00FD66C0"/>
    <w:rsid w:val="00FD675F"/>
    <w:rsid w:val="00FD6768"/>
    <w:rsid w:val="00FD6B51"/>
    <w:rsid w:val="00FD6D1D"/>
    <w:rsid w:val="00FD6DB8"/>
    <w:rsid w:val="00FD6F24"/>
    <w:rsid w:val="00FD70B9"/>
    <w:rsid w:val="00FD7150"/>
    <w:rsid w:val="00FD71B2"/>
    <w:rsid w:val="00FD730B"/>
    <w:rsid w:val="00FD7324"/>
    <w:rsid w:val="00FD74E6"/>
    <w:rsid w:val="00FD75D2"/>
    <w:rsid w:val="00FD75DF"/>
    <w:rsid w:val="00FD77CE"/>
    <w:rsid w:val="00FD7814"/>
    <w:rsid w:val="00FD7939"/>
    <w:rsid w:val="00FD79F4"/>
    <w:rsid w:val="00FD7ACA"/>
    <w:rsid w:val="00FE02FC"/>
    <w:rsid w:val="00FE0604"/>
    <w:rsid w:val="00FE0D43"/>
    <w:rsid w:val="00FE0DA3"/>
    <w:rsid w:val="00FE0E5F"/>
    <w:rsid w:val="00FE1207"/>
    <w:rsid w:val="00FE13BA"/>
    <w:rsid w:val="00FE15EB"/>
    <w:rsid w:val="00FE1653"/>
    <w:rsid w:val="00FE16B5"/>
    <w:rsid w:val="00FE1787"/>
    <w:rsid w:val="00FE19EC"/>
    <w:rsid w:val="00FE1A14"/>
    <w:rsid w:val="00FE1B9E"/>
    <w:rsid w:val="00FE1DBB"/>
    <w:rsid w:val="00FE1EB6"/>
    <w:rsid w:val="00FE1ED2"/>
    <w:rsid w:val="00FE20D1"/>
    <w:rsid w:val="00FE2188"/>
    <w:rsid w:val="00FE21E1"/>
    <w:rsid w:val="00FE248F"/>
    <w:rsid w:val="00FE274A"/>
    <w:rsid w:val="00FE2879"/>
    <w:rsid w:val="00FE28A1"/>
    <w:rsid w:val="00FE2E0C"/>
    <w:rsid w:val="00FE2FD8"/>
    <w:rsid w:val="00FE34C7"/>
    <w:rsid w:val="00FE38C2"/>
    <w:rsid w:val="00FE3EE8"/>
    <w:rsid w:val="00FE3F50"/>
    <w:rsid w:val="00FE4022"/>
    <w:rsid w:val="00FE41A4"/>
    <w:rsid w:val="00FE4799"/>
    <w:rsid w:val="00FE48B5"/>
    <w:rsid w:val="00FE48DC"/>
    <w:rsid w:val="00FE4DF4"/>
    <w:rsid w:val="00FE5043"/>
    <w:rsid w:val="00FE50A0"/>
    <w:rsid w:val="00FE5298"/>
    <w:rsid w:val="00FE52FC"/>
    <w:rsid w:val="00FE5443"/>
    <w:rsid w:val="00FE54BE"/>
    <w:rsid w:val="00FE555F"/>
    <w:rsid w:val="00FE5A25"/>
    <w:rsid w:val="00FE5B82"/>
    <w:rsid w:val="00FE5ED2"/>
    <w:rsid w:val="00FE5ED3"/>
    <w:rsid w:val="00FE62FA"/>
    <w:rsid w:val="00FE64B5"/>
    <w:rsid w:val="00FE676F"/>
    <w:rsid w:val="00FE6879"/>
    <w:rsid w:val="00FE6A82"/>
    <w:rsid w:val="00FE6B6A"/>
    <w:rsid w:val="00FE7248"/>
    <w:rsid w:val="00FE7298"/>
    <w:rsid w:val="00FE733F"/>
    <w:rsid w:val="00FE751A"/>
    <w:rsid w:val="00FE7BFB"/>
    <w:rsid w:val="00FE7D71"/>
    <w:rsid w:val="00FE7EDC"/>
    <w:rsid w:val="00FF011D"/>
    <w:rsid w:val="00FF02FB"/>
    <w:rsid w:val="00FF0363"/>
    <w:rsid w:val="00FF0448"/>
    <w:rsid w:val="00FF0966"/>
    <w:rsid w:val="00FF0A61"/>
    <w:rsid w:val="00FF0E5C"/>
    <w:rsid w:val="00FF164C"/>
    <w:rsid w:val="00FF165D"/>
    <w:rsid w:val="00FF179E"/>
    <w:rsid w:val="00FF1835"/>
    <w:rsid w:val="00FF1B2C"/>
    <w:rsid w:val="00FF1D08"/>
    <w:rsid w:val="00FF1D74"/>
    <w:rsid w:val="00FF1FC9"/>
    <w:rsid w:val="00FF2454"/>
    <w:rsid w:val="00FF248C"/>
    <w:rsid w:val="00FF251B"/>
    <w:rsid w:val="00FF2633"/>
    <w:rsid w:val="00FF2723"/>
    <w:rsid w:val="00FF27A1"/>
    <w:rsid w:val="00FF2B7A"/>
    <w:rsid w:val="00FF2C6B"/>
    <w:rsid w:val="00FF2CC0"/>
    <w:rsid w:val="00FF2CC9"/>
    <w:rsid w:val="00FF3085"/>
    <w:rsid w:val="00FF315B"/>
    <w:rsid w:val="00FF33C0"/>
    <w:rsid w:val="00FF33ED"/>
    <w:rsid w:val="00FF342F"/>
    <w:rsid w:val="00FF351E"/>
    <w:rsid w:val="00FF36FF"/>
    <w:rsid w:val="00FF3B7F"/>
    <w:rsid w:val="00FF3CEA"/>
    <w:rsid w:val="00FF3D0F"/>
    <w:rsid w:val="00FF3D7D"/>
    <w:rsid w:val="00FF3DA2"/>
    <w:rsid w:val="00FF3F0B"/>
    <w:rsid w:val="00FF4028"/>
    <w:rsid w:val="00FF4150"/>
    <w:rsid w:val="00FF4710"/>
    <w:rsid w:val="00FF475B"/>
    <w:rsid w:val="00FF48FD"/>
    <w:rsid w:val="00FF4924"/>
    <w:rsid w:val="00FF4959"/>
    <w:rsid w:val="00FF49E4"/>
    <w:rsid w:val="00FF4A1D"/>
    <w:rsid w:val="00FF4F24"/>
    <w:rsid w:val="00FF5106"/>
    <w:rsid w:val="00FF51ED"/>
    <w:rsid w:val="00FF541D"/>
    <w:rsid w:val="00FF56F1"/>
    <w:rsid w:val="00FF575C"/>
    <w:rsid w:val="00FF586F"/>
    <w:rsid w:val="00FF58AD"/>
    <w:rsid w:val="00FF5926"/>
    <w:rsid w:val="00FF5976"/>
    <w:rsid w:val="00FF59C1"/>
    <w:rsid w:val="00FF5B9D"/>
    <w:rsid w:val="00FF5C90"/>
    <w:rsid w:val="00FF5FEA"/>
    <w:rsid w:val="00FF6312"/>
    <w:rsid w:val="00FF6328"/>
    <w:rsid w:val="00FF6353"/>
    <w:rsid w:val="00FF6420"/>
    <w:rsid w:val="00FF65AF"/>
    <w:rsid w:val="00FF661F"/>
    <w:rsid w:val="00FF66AE"/>
    <w:rsid w:val="00FF6802"/>
    <w:rsid w:val="00FF6845"/>
    <w:rsid w:val="00FF6848"/>
    <w:rsid w:val="00FF6973"/>
    <w:rsid w:val="00FF6988"/>
    <w:rsid w:val="00FF6B6B"/>
    <w:rsid w:val="00FF6D7A"/>
    <w:rsid w:val="00FF6E99"/>
    <w:rsid w:val="00FF6F49"/>
    <w:rsid w:val="00FF7206"/>
    <w:rsid w:val="00FF7301"/>
    <w:rsid w:val="00FF77E7"/>
    <w:rsid w:val="00FF7A0B"/>
    <w:rsid w:val="00FF7B81"/>
    <w:rsid w:val="00FF7D67"/>
    <w:rsid w:val="01104834"/>
    <w:rsid w:val="0119E130"/>
    <w:rsid w:val="011ABB2D"/>
    <w:rsid w:val="01623284"/>
    <w:rsid w:val="01675D8B"/>
    <w:rsid w:val="016E2B92"/>
    <w:rsid w:val="01796F22"/>
    <w:rsid w:val="017BD255"/>
    <w:rsid w:val="017E0E2E"/>
    <w:rsid w:val="0193A1EB"/>
    <w:rsid w:val="01A298F7"/>
    <w:rsid w:val="01AFE4F6"/>
    <w:rsid w:val="01B0BC02"/>
    <w:rsid w:val="01B865E6"/>
    <w:rsid w:val="01F3FE10"/>
    <w:rsid w:val="020020E9"/>
    <w:rsid w:val="02144AC3"/>
    <w:rsid w:val="021965E7"/>
    <w:rsid w:val="021B1840"/>
    <w:rsid w:val="0241197E"/>
    <w:rsid w:val="0241D133"/>
    <w:rsid w:val="02458697"/>
    <w:rsid w:val="024785EC"/>
    <w:rsid w:val="026162C9"/>
    <w:rsid w:val="02655CD6"/>
    <w:rsid w:val="026965BA"/>
    <w:rsid w:val="027F7065"/>
    <w:rsid w:val="0283F429"/>
    <w:rsid w:val="02910971"/>
    <w:rsid w:val="02B76278"/>
    <w:rsid w:val="02B974ED"/>
    <w:rsid w:val="02CAB33C"/>
    <w:rsid w:val="02F53B98"/>
    <w:rsid w:val="03011063"/>
    <w:rsid w:val="030D7F14"/>
    <w:rsid w:val="032A2863"/>
    <w:rsid w:val="0371CBBC"/>
    <w:rsid w:val="0380382F"/>
    <w:rsid w:val="03920FEE"/>
    <w:rsid w:val="03C6C6F6"/>
    <w:rsid w:val="03EB3610"/>
    <w:rsid w:val="03F048B0"/>
    <w:rsid w:val="0409448C"/>
    <w:rsid w:val="040FD748"/>
    <w:rsid w:val="041CAD8B"/>
    <w:rsid w:val="0424EC5C"/>
    <w:rsid w:val="042EF9F1"/>
    <w:rsid w:val="042F849D"/>
    <w:rsid w:val="04667942"/>
    <w:rsid w:val="0468A123"/>
    <w:rsid w:val="0469CA24"/>
    <w:rsid w:val="046A5712"/>
    <w:rsid w:val="0471AB3A"/>
    <w:rsid w:val="047D969E"/>
    <w:rsid w:val="0488A92B"/>
    <w:rsid w:val="0497F67B"/>
    <w:rsid w:val="04A02EF2"/>
    <w:rsid w:val="04B7EA92"/>
    <w:rsid w:val="04D22485"/>
    <w:rsid w:val="04D5FDE4"/>
    <w:rsid w:val="04D92A12"/>
    <w:rsid w:val="04DFC6FD"/>
    <w:rsid w:val="04E80BA6"/>
    <w:rsid w:val="04EE10DB"/>
    <w:rsid w:val="04EF3E6B"/>
    <w:rsid w:val="0508E897"/>
    <w:rsid w:val="0509CA85"/>
    <w:rsid w:val="050F328E"/>
    <w:rsid w:val="0516570D"/>
    <w:rsid w:val="0517066E"/>
    <w:rsid w:val="05179D64"/>
    <w:rsid w:val="051C9AE2"/>
    <w:rsid w:val="05231487"/>
    <w:rsid w:val="052E21D4"/>
    <w:rsid w:val="0535BBA7"/>
    <w:rsid w:val="0538C6FB"/>
    <w:rsid w:val="053FCFF0"/>
    <w:rsid w:val="05581EC6"/>
    <w:rsid w:val="0565749F"/>
    <w:rsid w:val="0571DC45"/>
    <w:rsid w:val="05784DB3"/>
    <w:rsid w:val="05895B5B"/>
    <w:rsid w:val="05B4D7AA"/>
    <w:rsid w:val="05CA254D"/>
    <w:rsid w:val="05CEED05"/>
    <w:rsid w:val="05E0EA20"/>
    <w:rsid w:val="05E8CB34"/>
    <w:rsid w:val="05E9C605"/>
    <w:rsid w:val="05FAD113"/>
    <w:rsid w:val="05FDC142"/>
    <w:rsid w:val="061F08A8"/>
    <w:rsid w:val="0625CC99"/>
    <w:rsid w:val="06272CD5"/>
    <w:rsid w:val="06324B27"/>
    <w:rsid w:val="063C5BD6"/>
    <w:rsid w:val="063DA7D1"/>
    <w:rsid w:val="0642118A"/>
    <w:rsid w:val="06479B3D"/>
    <w:rsid w:val="06551EC6"/>
    <w:rsid w:val="067277B9"/>
    <w:rsid w:val="067FA05B"/>
    <w:rsid w:val="06926980"/>
    <w:rsid w:val="069A9517"/>
    <w:rsid w:val="06A3E384"/>
    <w:rsid w:val="06B32523"/>
    <w:rsid w:val="06D2BB1B"/>
    <w:rsid w:val="06DF7630"/>
    <w:rsid w:val="06ECD47B"/>
    <w:rsid w:val="070025D2"/>
    <w:rsid w:val="0703022A"/>
    <w:rsid w:val="070AEB33"/>
    <w:rsid w:val="071BD790"/>
    <w:rsid w:val="07284278"/>
    <w:rsid w:val="072A8ECC"/>
    <w:rsid w:val="0731071A"/>
    <w:rsid w:val="07454B84"/>
    <w:rsid w:val="0746CA04"/>
    <w:rsid w:val="074732D1"/>
    <w:rsid w:val="0747DD19"/>
    <w:rsid w:val="075AA6D7"/>
    <w:rsid w:val="077EA66F"/>
    <w:rsid w:val="07A95B4C"/>
    <w:rsid w:val="07B0A2D7"/>
    <w:rsid w:val="07B5EC88"/>
    <w:rsid w:val="07BA50CC"/>
    <w:rsid w:val="07C8C4FB"/>
    <w:rsid w:val="07D082D6"/>
    <w:rsid w:val="07D31FB4"/>
    <w:rsid w:val="07D3A453"/>
    <w:rsid w:val="07DA2315"/>
    <w:rsid w:val="07DCF22E"/>
    <w:rsid w:val="07DF167B"/>
    <w:rsid w:val="07FEFFB0"/>
    <w:rsid w:val="080AC901"/>
    <w:rsid w:val="080BB67C"/>
    <w:rsid w:val="082467A5"/>
    <w:rsid w:val="083C7461"/>
    <w:rsid w:val="083D1118"/>
    <w:rsid w:val="0846CFAB"/>
    <w:rsid w:val="0852395A"/>
    <w:rsid w:val="0858E785"/>
    <w:rsid w:val="085FED8A"/>
    <w:rsid w:val="0869A308"/>
    <w:rsid w:val="08896799"/>
    <w:rsid w:val="08A05EF5"/>
    <w:rsid w:val="08C8C035"/>
    <w:rsid w:val="08D2D9D5"/>
    <w:rsid w:val="08F4FF2C"/>
    <w:rsid w:val="08F8A027"/>
    <w:rsid w:val="09036D8D"/>
    <w:rsid w:val="094AC924"/>
    <w:rsid w:val="094C284A"/>
    <w:rsid w:val="094E091A"/>
    <w:rsid w:val="095C4524"/>
    <w:rsid w:val="096159C1"/>
    <w:rsid w:val="096FFC4C"/>
    <w:rsid w:val="099D9622"/>
    <w:rsid w:val="099EEC25"/>
    <w:rsid w:val="099F3B18"/>
    <w:rsid w:val="09A5AA18"/>
    <w:rsid w:val="09A88C11"/>
    <w:rsid w:val="09ABB106"/>
    <w:rsid w:val="09AF0430"/>
    <w:rsid w:val="09BCFE27"/>
    <w:rsid w:val="09BFC119"/>
    <w:rsid w:val="09D19261"/>
    <w:rsid w:val="09D26048"/>
    <w:rsid w:val="09D44BEA"/>
    <w:rsid w:val="09E3394C"/>
    <w:rsid w:val="09EB67BB"/>
    <w:rsid w:val="09F744E6"/>
    <w:rsid w:val="0A06306F"/>
    <w:rsid w:val="0A0A63A8"/>
    <w:rsid w:val="0A0E16B3"/>
    <w:rsid w:val="0A210CAE"/>
    <w:rsid w:val="0A2B9C3C"/>
    <w:rsid w:val="0A34D9F9"/>
    <w:rsid w:val="0A4234C9"/>
    <w:rsid w:val="0A4D67EC"/>
    <w:rsid w:val="0A62002D"/>
    <w:rsid w:val="0A71D244"/>
    <w:rsid w:val="0A985E1A"/>
    <w:rsid w:val="0A9A7E90"/>
    <w:rsid w:val="0AA90036"/>
    <w:rsid w:val="0AC0638A"/>
    <w:rsid w:val="0AC7E889"/>
    <w:rsid w:val="0AD5CF49"/>
    <w:rsid w:val="0ADD581A"/>
    <w:rsid w:val="0AE515B3"/>
    <w:rsid w:val="0AEE8427"/>
    <w:rsid w:val="0B04F758"/>
    <w:rsid w:val="0B10005C"/>
    <w:rsid w:val="0B1253CA"/>
    <w:rsid w:val="0B3BE1EC"/>
    <w:rsid w:val="0B4C12BC"/>
    <w:rsid w:val="0B5B42DD"/>
    <w:rsid w:val="0B616D61"/>
    <w:rsid w:val="0B6B865C"/>
    <w:rsid w:val="0B6E6AD2"/>
    <w:rsid w:val="0B8EED82"/>
    <w:rsid w:val="0B95E5A6"/>
    <w:rsid w:val="0B980F97"/>
    <w:rsid w:val="0BA44D8F"/>
    <w:rsid w:val="0BB6245D"/>
    <w:rsid w:val="0BC0A3AA"/>
    <w:rsid w:val="0BC5202F"/>
    <w:rsid w:val="0BDC80BC"/>
    <w:rsid w:val="0BE2004B"/>
    <w:rsid w:val="0BE8203C"/>
    <w:rsid w:val="0BFFADF9"/>
    <w:rsid w:val="0C011999"/>
    <w:rsid w:val="0C06F0AB"/>
    <w:rsid w:val="0C1898D0"/>
    <w:rsid w:val="0C2491C0"/>
    <w:rsid w:val="0C28143D"/>
    <w:rsid w:val="0C5E0B2F"/>
    <w:rsid w:val="0C7BA2C3"/>
    <w:rsid w:val="0C7E51A2"/>
    <w:rsid w:val="0C99AFD0"/>
    <w:rsid w:val="0C9A58B6"/>
    <w:rsid w:val="0C9E4FFD"/>
    <w:rsid w:val="0C9F1DF3"/>
    <w:rsid w:val="0CAC75C6"/>
    <w:rsid w:val="0CAD4D38"/>
    <w:rsid w:val="0CAEF559"/>
    <w:rsid w:val="0CD46534"/>
    <w:rsid w:val="0CD4E5FA"/>
    <w:rsid w:val="0CDCFF96"/>
    <w:rsid w:val="0CF8F3C8"/>
    <w:rsid w:val="0D032298"/>
    <w:rsid w:val="0D04432D"/>
    <w:rsid w:val="0D0A7525"/>
    <w:rsid w:val="0D0D777A"/>
    <w:rsid w:val="0D12158D"/>
    <w:rsid w:val="0D14538C"/>
    <w:rsid w:val="0D1C6DFC"/>
    <w:rsid w:val="0D256DB6"/>
    <w:rsid w:val="0D4D806B"/>
    <w:rsid w:val="0D4EB286"/>
    <w:rsid w:val="0D4EEFAE"/>
    <w:rsid w:val="0D5080B2"/>
    <w:rsid w:val="0D5545F1"/>
    <w:rsid w:val="0D55FDC1"/>
    <w:rsid w:val="0D564325"/>
    <w:rsid w:val="0D728EBF"/>
    <w:rsid w:val="0D72C284"/>
    <w:rsid w:val="0D7BE32A"/>
    <w:rsid w:val="0D83B7F3"/>
    <w:rsid w:val="0D928A92"/>
    <w:rsid w:val="0DB88FBE"/>
    <w:rsid w:val="0DC0094B"/>
    <w:rsid w:val="0DC59776"/>
    <w:rsid w:val="0DD5F400"/>
    <w:rsid w:val="0DE11CF4"/>
    <w:rsid w:val="0DEB476E"/>
    <w:rsid w:val="0DEBA422"/>
    <w:rsid w:val="0DEC8EED"/>
    <w:rsid w:val="0DF2049E"/>
    <w:rsid w:val="0DF906C3"/>
    <w:rsid w:val="0E02B8FD"/>
    <w:rsid w:val="0E03E522"/>
    <w:rsid w:val="0E166FDD"/>
    <w:rsid w:val="0E1850A8"/>
    <w:rsid w:val="0E1FF757"/>
    <w:rsid w:val="0E21974B"/>
    <w:rsid w:val="0E26347D"/>
    <w:rsid w:val="0E31593E"/>
    <w:rsid w:val="0E3906F2"/>
    <w:rsid w:val="0E529590"/>
    <w:rsid w:val="0E6BD69E"/>
    <w:rsid w:val="0E796D28"/>
    <w:rsid w:val="0E827453"/>
    <w:rsid w:val="0E831857"/>
    <w:rsid w:val="0E991A12"/>
    <w:rsid w:val="0EA5F20E"/>
    <w:rsid w:val="0EAAF5C3"/>
    <w:rsid w:val="0ED059D1"/>
    <w:rsid w:val="0EE85359"/>
    <w:rsid w:val="0EEEB1A7"/>
    <w:rsid w:val="0EFCE652"/>
    <w:rsid w:val="0EFF1144"/>
    <w:rsid w:val="0F0B5FDF"/>
    <w:rsid w:val="0F1E3563"/>
    <w:rsid w:val="0F283922"/>
    <w:rsid w:val="0F29E6A2"/>
    <w:rsid w:val="0F2F020F"/>
    <w:rsid w:val="0F4B932A"/>
    <w:rsid w:val="0F561018"/>
    <w:rsid w:val="0F5CB6BE"/>
    <w:rsid w:val="0F8A5C59"/>
    <w:rsid w:val="0F9322CF"/>
    <w:rsid w:val="0F9422B2"/>
    <w:rsid w:val="0FBE1031"/>
    <w:rsid w:val="0FC859B0"/>
    <w:rsid w:val="0FD7F3DF"/>
    <w:rsid w:val="0FE04DBC"/>
    <w:rsid w:val="0FE4C110"/>
    <w:rsid w:val="0FEE9245"/>
    <w:rsid w:val="0FF87C28"/>
    <w:rsid w:val="0FFAAC3A"/>
    <w:rsid w:val="100DB416"/>
    <w:rsid w:val="10179FE0"/>
    <w:rsid w:val="1025EFD7"/>
    <w:rsid w:val="10268150"/>
    <w:rsid w:val="102F9094"/>
    <w:rsid w:val="10459384"/>
    <w:rsid w:val="10562A59"/>
    <w:rsid w:val="1073A195"/>
    <w:rsid w:val="1076DB12"/>
    <w:rsid w:val="109E8898"/>
    <w:rsid w:val="10AD38B0"/>
    <w:rsid w:val="10C78CFC"/>
    <w:rsid w:val="10C8365F"/>
    <w:rsid w:val="10D37EAC"/>
    <w:rsid w:val="10DC07DE"/>
    <w:rsid w:val="10F2896D"/>
    <w:rsid w:val="10F5929C"/>
    <w:rsid w:val="10FAAC5C"/>
    <w:rsid w:val="10FBFB9B"/>
    <w:rsid w:val="1102F08B"/>
    <w:rsid w:val="1108F5F3"/>
    <w:rsid w:val="11140729"/>
    <w:rsid w:val="113FBE6F"/>
    <w:rsid w:val="115285E3"/>
    <w:rsid w:val="1178FA84"/>
    <w:rsid w:val="118EAEE2"/>
    <w:rsid w:val="118F7405"/>
    <w:rsid w:val="119100EB"/>
    <w:rsid w:val="11B40295"/>
    <w:rsid w:val="11CDF5E4"/>
    <w:rsid w:val="11D77B35"/>
    <w:rsid w:val="11F2243D"/>
    <w:rsid w:val="1200B8C9"/>
    <w:rsid w:val="120453A0"/>
    <w:rsid w:val="120D0E63"/>
    <w:rsid w:val="1228521D"/>
    <w:rsid w:val="122AD1F9"/>
    <w:rsid w:val="12320ED0"/>
    <w:rsid w:val="123B9E58"/>
    <w:rsid w:val="123C1333"/>
    <w:rsid w:val="123C8CAF"/>
    <w:rsid w:val="1245CB6F"/>
    <w:rsid w:val="1247CD34"/>
    <w:rsid w:val="124A1465"/>
    <w:rsid w:val="1255AA31"/>
    <w:rsid w:val="1259E769"/>
    <w:rsid w:val="125BF6CC"/>
    <w:rsid w:val="12653E31"/>
    <w:rsid w:val="1278D08A"/>
    <w:rsid w:val="12862F83"/>
    <w:rsid w:val="128A9B4F"/>
    <w:rsid w:val="128D2C80"/>
    <w:rsid w:val="129E0BDE"/>
    <w:rsid w:val="12A54F77"/>
    <w:rsid w:val="12B6EA35"/>
    <w:rsid w:val="12BFD69B"/>
    <w:rsid w:val="12C4C34A"/>
    <w:rsid w:val="12DCF3E2"/>
    <w:rsid w:val="12DDE02D"/>
    <w:rsid w:val="12DF54AA"/>
    <w:rsid w:val="12E17D15"/>
    <w:rsid w:val="12E2A0F0"/>
    <w:rsid w:val="12F3EED7"/>
    <w:rsid w:val="1305DDE1"/>
    <w:rsid w:val="130C54FB"/>
    <w:rsid w:val="1362076F"/>
    <w:rsid w:val="1365633E"/>
    <w:rsid w:val="136883EC"/>
    <w:rsid w:val="1373708D"/>
    <w:rsid w:val="13994A69"/>
    <w:rsid w:val="13A39E51"/>
    <w:rsid w:val="13A84862"/>
    <w:rsid w:val="13CCD123"/>
    <w:rsid w:val="13CE8C64"/>
    <w:rsid w:val="13D5A12E"/>
    <w:rsid w:val="13DC0B61"/>
    <w:rsid w:val="13DF83E3"/>
    <w:rsid w:val="13E55E5A"/>
    <w:rsid w:val="13F8D17D"/>
    <w:rsid w:val="1408106C"/>
    <w:rsid w:val="1426BBFF"/>
    <w:rsid w:val="144DF9CB"/>
    <w:rsid w:val="1470C31D"/>
    <w:rsid w:val="148A6EE4"/>
    <w:rsid w:val="149C96D0"/>
    <w:rsid w:val="14BA72B2"/>
    <w:rsid w:val="14BAD51F"/>
    <w:rsid w:val="14D26C2A"/>
    <w:rsid w:val="14D469A0"/>
    <w:rsid w:val="14D67291"/>
    <w:rsid w:val="14F1F98D"/>
    <w:rsid w:val="14F34F0C"/>
    <w:rsid w:val="1504AA30"/>
    <w:rsid w:val="150DB24B"/>
    <w:rsid w:val="15119F2E"/>
    <w:rsid w:val="1514A917"/>
    <w:rsid w:val="151E599B"/>
    <w:rsid w:val="153FB07A"/>
    <w:rsid w:val="154E3C51"/>
    <w:rsid w:val="154F8C64"/>
    <w:rsid w:val="154FCC3E"/>
    <w:rsid w:val="1576B48C"/>
    <w:rsid w:val="159C6F14"/>
    <w:rsid w:val="15AAE47A"/>
    <w:rsid w:val="15C74D15"/>
    <w:rsid w:val="15E1DDDA"/>
    <w:rsid w:val="15EE9FEF"/>
    <w:rsid w:val="15F72CD5"/>
    <w:rsid w:val="160196F0"/>
    <w:rsid w:val="16068FCD"/>
    <w:rsid w:val="16072040"/>
    <w:rsid w:val="1635EB3E"/>
    <w:rsid w:val="163C3D96"/>
    <w:rsid w:val="16687C08"/>
    <w:rsid w:val="16688EB0"/>
    <w:rsid w:val="1669FDD7"/>
    <w:rsid w:val="16782356"/>
    <w:rsid w:val="1682A717"/>
    <w:rsid w:val="16855765"/>
    <w:rsid w:val="16905424"/>
    <w:rsid w:val="1697DA4E"/>
    <w:rsid w:val="16A464CB"/>
    <w:rsid w:val="16BDCF2F"/>
    <w:rsid w:val="16C93D33"/>
    <w:rsid w:val="16C9BA1C"/>
    <w:rsid w:val="16CBCD68"/>
    <w:rsid w:val="16E3B781"/>
    <w:rsid w:val="16EA2E24"/>
    <w:rsid w:val="16EF0A1F"/>
    <w:rsid w:val="1721B41E"/>
    <w:rsid w:val="173C9485"/>
    <w:rsid w:val="17464DDF"/>
    <w:rsid w:val="174F63D3"/>
    <w:rsid w:val="175AF583"/>
    <w:rsid w:val="175FFDA5"/>
    <w:rsid w:val="177A0F28"/>
    <w:rsid w:val="177B1206"/>
    <w:rsid w:val="1781199E"/>
    <w:rsid w:val="1791BA78"/>
    <w:rsid w:val="17A74C73"/>
    <w:rsid w:val="17AD40C3"/>
    <w:rsid w:val="17B902A4"/>
    <w:rsid w:val="17BD6AD0"/>
    <w:rsid w:val="17CA2A43"/>
    <w:rsid w:val="17CFAB3D"/>
    <w:rsid w:val="17D523A6"/>
    <w:rsid w:val="17DEFD41"/>
    <w:rsid w:val="17F35FDA"/>
    <w:rsid w:val="18053DF8"/>
    <w:rsid w:val="180AE0AD"/>
    <w:rsid w:val="18126087"/>
    <w:rsid w:val="18216E74"/>
    <w:rsid w:val="18644363"/>
    <w:rsid w:val="1876A7DC"/>
    <w:rsid w:val="1890DA7D"/>
    <w:rsid w:val="189BEF79"/>
    <w:rsid w:val="189E4AD5"/>
    <w:rsid w:val="18A38F7E"/>
    <w:rsid w:val="18BCE30D"/>
    <w:rsid w:val="18E778A2"/>
    <w:rsid w:val="18F60FD7"/>
    <w:rsid w:val="18FECF02"/>
    <w:rsid w:val="1911E888"/>
    <w:rsid w:val="191D0A5A"/>
    <w:rsid w:val="191F170C"/>
    <w:rsid w:val="192133FE"/>
    <w:rsid w:val="1934DB56"/>
    <w:rsid w:val="194CB7F0"/>
    <w:rsid w:val="194F9CE5"/>
    <w:rsid w:val="19508BA0"/>
    <w:rsid w:val="195324C8"/>
    <w:rsid w:val="1958A52E"/>
    <w:rsid w:val="1959A393"/>
    <w:rsid w:val="1963BF54"/>
    <w:rsid w:val="1965D635"/>
    <w:rsid w:val="19664D10"/>
    <w:rsid w:val="1966F26E"/>
    <w:rsid w:val="1976374F"/>
    <w:rsid w:val="197CCF96"/>
    <w:rsid w:val="19807BD3"/>
    <w:rsid w:val="1991A3B6"/>
    <w:rsid w:val="1992B0EB"/>
    <w:rsid w:val="19A4F872"/>
    <w:rsid w:val="19A747D9"/>
    <w:rsid w:val="19B2A28B"/>
    <w:rsid w:val="19B4888D"/>
    <w:rsid w:val="19BED4A0"/>
    <w:rsid w:val="19D68E8A"/>
    <w:rsid w:val="19DBB3B6"/>
    <w:rsid w:val="19E6DBA8"/>
    <w:rsid w:val="19ECA234"/>
    <w:rsid w:val="19F71D00"/>
    <w:rsid w:val="1A069686"/>
    <w:rsid w:val="1A0A55A6"/>
    <w:rsid w:val="1A117E7D"/>
    <w:rsid w:val="1A14C00D"/>
    <w:rsid w:val="1A1C403A"/>
    <w:rsid w:val="1A2C9936"/>
    <w:rsid w:val="1A2E6597"/>
    <w:rsid w:val="1A49A461"/>
    <w:rsid w:val="1A5429C3"/>
    <w:rsid w:val="1A57E044"/>
    <w:rsid w:val="1A5D637A"/>
    <w:rsid w:val="1A62DB7F"/>
    <w:rsid w:val="1A688417"/>
    <w:rsid w:val="1A7175DE"/>
    <w:rsid w:val="1A81FB9C"/>
    <w:rsid w:val="1A8CBD0D"/>
    <w:rsid w:val="1A8F146E"/>
    <w:rsid w:val="1A9400C4"/>
    <w:rsid w:val="1A9CD182"/>
    <w:rsid w:val="1AB0B526"/>
    <w:rsid w:val="1AB63741"/>
    <w:rsid w:val="1ACC6C69"/>
    <w:rsid w:val="1AD2E6A6"/>
    <w:rsid w:val="1AD8C654"/>
    <w:rsid w:val="1ADE9883"/>
    <w:rsid w:val="1AEEAD84"/>
    <w:rsid w:val="1AF85904"/>
    <w:rsid w:val="1B01383D"/>
    <w:rsid w:val="1B06B11D"/>
    <w:rsid w:val="1B1BFE4C"/>
    <w:rsid w:val="1B3B6258"/>
    <w:rsid w:val="1B4A8944"/>
    <w:rsid w:val="1B640681"/>
    <w:rsid w:val="1B6A9EF6"/>
    <w:rsid w:val="1B78406D"/>
    <w:rsid w:val="1B948998"/>
    <w:rsid w:val="1B95B3F0"/>
    <w:rsid w:val="1B9813A0"/>
    <w:rsid w:val="1BA05E39"/>
    <w:rsid w:val="1BA4C63E"/>
    <w:rsid w:val="1BA9CF79"/>
    <w:rsid w:val="1BAC3CB9"/>
    <w:rsid w:val="1BB406EB"/>
    <w:rsid w:val="1BB4754B"/>
    <w:rsid w:val="1BB7CC5D"/>
    <w:rsid w:val="1BC33412"/>
    <w:rsid w:val="1BC3480C"/>
    <w:rsid w:val="1BCB5F0D"/>
    <w:rsid w:val="1BD38AE8"/>
    <w:rsid w:val="1BE3A9DD"/>
    <w:rsid w:val="1BF15EFF"/>
    <w:rsid w:val="1C000F52"/>
    <w:rsid w:val="1C02B4CD"/>
    <w:rsid w:val="1C03EC76"/>
    <w:rsid w:val="1C0EAFFA"/>
    <w:rsid w:val="1C196414"/>
    <w:rsid w:val="1C2A16AF"/>
    <w:rsid w:val="1C2A8231"/>
    <w:rsid w:val="1C3EE728"/>
    <w:rsid w:val="1C400979"/>
    <w:rsid w:val="1C437727"/>
    <w:rsid w:val="1C48B92C"/>
    <w:rsid w:val="1C4DF7F2"/>
    <w:rsid w:val="1C560C20"/>
    <w:rsid w:val="1C59DAAC"/>
    <w:rsid w:val="1C5B8BEA"/>
    <w:rsid w:val="1C66F34B"/>
    <w:rsid w:val="1C8724B1"/>
    <w:rsid w:val="1C8CA893"/>
    <w:rsid w:val="1C8D6CF1"/>
    <w:rsid w:val="1C999028"/>
    <w:rsid w:val="1CA5E64F"/>
    <w:rsid w:val="1CB1508B"/>
    <w:rsid w:val="1CBA27F4"/>
    <w:rsid w:val="1CF34A66"/>
    <w:rsid w:val="1CFD029D"/>
    <w:rsid w:val="1D11AE7D"/>
    <w:rsid w:val="1D185612"/>
    <w:rsid w:val="1D1860F6"/>
    <w:rsid w:val="1D1FB141"/>
    <w:rsid w:val="1D275771"/>
    <w:rsid w:val="1D37EB95"/>
    <w:rsid w:val="1D45BEA7"/>
    <w:rsid w:val="1D483605"/>
    <w:rsid w:val="1D6697DE"/>
    <w:rsid w:val="1D74BB84"/>
    <w:rsid w:val="1D80852C"/>
    <w:rsid w:val="1DA19B76"/>
    <w:rsid w:val="1DB7AF49"/>
    <w:rsid w:val="1DCD4217"/>
    <w:rsid w:val="1DD85DC3"/>
    <w:rsid w:val="1DDA6F5A"/>
    <w:rsid w:val="1DDFEF86"/>
    <w:rsid w:val="1DE05C48"/>
    <w:rsid w:val="1DE5431F"/>
    <w:rsid w:val="1DF13CC5"/>
    <w:rsid w:val="1DFA6990"/>
    <w:rsid w:val="1DFC55F9"/>
    <w:rsid w:val="1DFF7621"/>
    <w:rsid w:val="1E161935"/>
    <w:rsid w:val="1E359632"/>
    <w:rsid w:val="1E47864F"/>
    <w:rsid w:val="1E6402E5"/>
    <w:rsid w:val="1E6F54E6"/>
    <w:rsid w:val="1E714BFC"/>
    <w:rsid w:val="1E757A37"/>
    <w:rsid w:val="1E82A31D"/>
    <w:rsid w:val="1E870D58"/>
    <w:rsid w:val="1E93BC3B"/>
    <w:rsid w:val="1E9986FE"/>
    <w:rsid w:val="1E9B8F94"/>
    <w:rsid w:val="1EAE038E"/>
    <w:rsid w:val="1EBC33DA"/>
    <w:rsid w:val="1EC4696E"/>
    <w:rsid w:val="1EE0468D"/>
    <w:rsid w:val="1EE92525"/>
    <w:rsid w:val="1EE92FF6"/>
    <w:rsid w:val="1F22CFAE"/>
    <w:rsid w:val="1F2B6672"/>
    <w:rsid w:val="1F4742FB"/>
    <w:rsid w:val="1F4DB119"/>
    <w:rsid w:val="1F763739"/>
    <w:rsid w:val="1F880E90"/>
    <w:rsid w:val="1FC0BD11"/>
    <w:rsid w:val="1FD49612"/>
    <w:rsid w:val="1FD72382"/>
    <w:rsid w:val="20022463"/>
    <w:rsid w:val="200F04AC"/>
    <w:rsid w:val="201DF720"/>
    <w:rsid w:val="2027330C"/>
    <w:rsid w:val="203C83B0"/>
    <w:rsid w:val="2044E6A9"/>
    <w:rsid w:val="20495B3C"/>
    <w:rsid w:val="205435C5"/>
    <w:rsid w:val="2058C0E8"/>
    <w:rsid w:val="20714747"/>
    <w:rsid w:val="20738DD1"/>
    <w:rsid w:val="209F1577"/>
    <w:rsid w:val="20B1625A"/>
    <w:rsid w:val="20B4FE2A"/>
    <w:rsid w:val="20B66F59"/>
    <w:rsid w:val="20BEB933"/>
    <w:rsid w:val="20C19D59"/>
    <w:rsid w:val="20CE4F4E"/>
    <w:rsid w:val="20DF7AD7"/>
    <w:rsid w:val="20F5347C"/>
    <w:rsid w:val="2102439A"/>
    <w:rsid w:val="2121AAEC"/>
    <w:rsid w:val="2142BD89"/>
    <w:rsid w:val="2147D546"/>
    <w:rsid w:val="214B329B"/>
    <w:rsid w:val="2151EF73"/>
    <w:rsid w:val="21534EBD"/>
    <w:rsid w:val="216E3536"/>
    <w:rsid w:val="21927815"/>
    <w:rsid w:val="2194071B"/>
    <w:rsid w:val="21A261BC"/>
    <w:rsid w:val="21ACD7D7"/>
    <w:rsid w:val="21BED342"/>
    <w:rsid w:val="21CBEE45"/>
    <w:rsid w:val="21CC8C6C"/>
    <w:rsid w:val="21DC317E"/>
    <w:rsid w:val="21E94875"/>
    <w:rsid w:val="21F856B9"/>
    <w:rsid w:val="220A13FB"/>
    <w:rsid w:val="220D4086"/>
    <w:rsid w:val="220DC70A"/>
    <w:rsid w:val="221312B3"/>
    <w:rsid w:val="221D7A0B"/>
    <w:rsid w:val="222028DF"/>
    <w:rsid w:val="22228D6C"/>
    <w:rsid w:val="2232E3B9"/>
    <w:rsid w:val="223AEAC6"/>
    <w:rsid w:val="223BC7A1"/>
    <w:rsid w:val="2240C844"/>
    <w:rsid w:val="2248E34B"/>
    <w:rsid w:val="22491A5C"/>
    <w:rsid w:val="225EB923"/>
    <w:rsid w:val="2262FEE2"/>
    <w:rsid w:val="2270A9FE"/>
    <w:rsid w:val="227C8556"/>
    <w:rsid w:val="227D23BF"/>
    <w:rsid w:val="2283654D"/>
    <w:rsid w:val="2286DF11"/>
    <w:rsid w:val="228B376B"/>
    <w:rsid w:val="2295092C"/>
    <w:rsid w:val="22A07AAF"/>
    <w:rsid w:val="22A4E9BC"/>
    <w:rsid w:val="22B3C075"/>
    <w:rsid w:val="22B84F26"/>
    <w:rsid w:val="22BAE0AB"/>
    <w:rsid w:val="22BE2B95"/>
    <w:rsid w:val="22C82EB7"/>
    <w:rsid w:val="22D03672"/>
    <w:rsid w:val="22D87FD3"/>
    <w:rsid w:val="22DB8BDB"/>
    <w:rsid w:val="22DBE742"/>
    <w:rsid w:val="2301EC16"/>
    <w:rsid w:val="2304D45C"/>
    <w:rsid w:val="231D2959"/>
    <w:rsid w:val="231E3552"/>
    <w:rsid w:val="2326F5BF"/>
    <w:rsid w:val="2329C2FD"/>
    <w:rsid w:val="2341F9C6"/>
    <w:rsid w:val="2348910C"/>
    <w:rsid w:val="234964FB"/>
    <w:rsid w:val="235BF0FC"/>
    <w:rsid w:val="23653D1C"/>
    <w:rsid w:val="23722F67"/>
    <w:rsid w:val="2375750C"/>
    <w:rsid w:val="23780654"/>
    <w:rsid w:val="239AFF46"/>
    <w:rsid w:val="23A97560"/>
    <w:rsid w:val="23AB4FC3"/>
    <w:rsid w:val="23C35217"/>
    <w:rsid w:val="23CF4EC4"/>
    <w:rsid w:val="23DEAE34"/>
    <w:rsid w:val="23F167F7"/>
    <w:rsid w:val="23F4D063"/>
    <w:rsid w:val="23F715E2"/>
    <w:rsid w:val="23FE3B08"/>
    <w:rsid w:val="240C4167"/>
    <w:rsid w:val="240EFEFA"/>
    <w:rsid w:val="2413AEE8"/>
    <w:rsid w:val="24234B29"/>
    <w:rsid w:val="24345C69"/>
    <w:rsid w:val="243ED69C"/>
    <w:rsid w:val="2440C754"/>
    <w:rsid w:val="2444D55C"/>
    <w:rsid w:val="244B269B"/>
    <w:rsid w:val="245A5F09"/>
    <w:rsid w:val="247D19F0"/>
    <w:rsid w:val="248764CC"/>
    <w:rsid w:val="2496766A"/>
    <w:rsid w:val="24A519F9"/>
    <w:rsid w:val="24B1B894"/>
    <w:rsid w:val="24CD110A"/>
    <w:rsid w:val="24D4013A"/>
    <w:rsid w:val="24D52342"/>
    <w:rsid w:val="24D8AD0E"/>
    <w:rsid w:val="24DFABC2"/>
    <w:rsid w:val="24ED4644"/>
    <w:rsid w:val="24FBB4F3"/>
    <w:rsid w:val="250F073D"/>
    <w:rsid w:val="251AF99F"/>
    <w:rsid w:val="2527CAE9"/>
    <w:rsid w:val="252D7CA5"/>
    <w:rsid w:val="253A04A5"/>
    <w:rsid w:val="255FA896"/>
    <w:rsid w:val="25701EF0"/>
    <w:rsid w:val="259DC8E7"/>
    <w:rsid w:val="25B20E9B"/>
    <w:rsid w:val="25B21943"/>
    <w:rsid w:val="25B52ACC"/>
    <w:rsid w:val="25C02433"/>
    <w:rsid w:val="25CB6AD4"/>
    <w:rsid w:val="25CC4A24"/>
    <w:rsid w:val="25DBF1A8"/>
    <w:rsid w:val="25FC1A31"/>
    <w:rsid w:val="2610C545"/>
    <w:rsid w:val="2619D152"/>
    <w:rsid w:val="261A0876"/>
    <w:rsid w:val="261E04E3"/>
    <w:rsid w:val="261F4B07"/>
    <w:rsid w:val="262CC530"/>
    <w:rsid w:val="262D9CDD"/>
    <w:rsid w:val="263F888A"/>
    <w:rsid w:val="2656DDD0"/>
    <w:rsid w:val="265CF454"/>
    <w:rsid w:val="266A2B24"/>
    <w:rsid w:val="267A6CBC"/>
    <w:rsid w:val="26804865"/>
    <w:rsid w:val="26904CD0"/>
    <w:rsid w:val="269DEC76"/>
    <w:rsid w:val="26ABC5E2"/>
    <w:rsid w:val="26AFA729"/>
    <w:rsid w:val="26C8E80E"/>
    <w:rsid w:val="26E9B0B5"/>
    <w:rsid w:val="26FF3C12"/>
    <w:rsid w:val="270B31FD"/>
    <w:rsid w:val="270D1176"/>
    <w:rsid w:val="2716064E"/>
    <w:rsid w:val="271AE98D"/>
    <w:rsid w:val="271BD487"/>
    <w:rsid w:val="27209BA9"/>
    <w:rsid w:val="27215306"/>
    <w:rsid w:val="272A7639"/>
    <w:rsid w:val="272C2DEF"/>
    <w:rsid w:val="27329800"/>
    <w:rsid w:val="273FDD19"/>
    <w:rsid w:val="27484471"/>
    <w:rsid w:val="27658F94"/>
    <w:rsid w:val="2767AD53"/>
    <w:rsid w:val="2770129E"/>
    <w:rsid w:val="277B4166"/>
    <w:rsid w:val="278414C5"/>
    <w:rsid w:val="279072BA"/>
    <w:rsid w:val="27A30284"/>
    <w:rsid w:val="27C0F95E"/>
    <w:rsid w:val="27C8305F"/>
    <w:rsid w:val="27D035E9"/>
    <w:rsid w:val="27D35657"/>
    <w:rsid w:val="27F00AB2"/>
    <w:rsid w:val="280A668B"/>
    <w:rsid w:val="280EEC5C"/>
    <w:rsid w:val="281D1613"/>
    <w:rsid w:val="2838FA4E"/>
    <w:rsid w:val="283BE315"/>
    <w:rsid w:val="284093D4"/>
    <w:rsid w:val="286E35CC"/>
    <w:rsid w:val="287524CD"/>
    <w:rsid w:val="2888318C"/>
    <w:rsid w:val="289D4607"/>
    <w:rsid w:val="28A5C287"/>
    <w:rsid w:val="28A90FB3"/>
    <w:rsid w:val="28AA8645"/>
    <w:rsid w:val="28BD36C7"/>
    <w:rsid w:val="28C89CB5"/>
    <w:rsid w:val="28CCAD41"/>
    <w:rsid w:val="28CF9B22"/>
    <w:rsid w:val="28CFB488"/>
    <w:rsid w:val="28D39BF5"/>
    <w:rsid w:val="28DE89A5"/>
    <w:rsid w:val="28EB7774"/>
    <w:rsid w:val="28F060F0"/>
    <w:rsid w:val="2903E666"/>
    <w:rsid w:val="290ECE1A"/>
    <w:rsid w:val="290FCA6A"/>
    <w:rsid w:val="2928C6E1"/>
    <w:rsid w:val="292A88EC"/>
    <w:rsid w:val="29315D53"/>
    <w:rsid w:val="29408828"/>
    <w:rsid w:val="2947B735"/>
    <w:rsid w:val="2956B16D"/>
    <w:rsid w:val="295AA773"/>
    <w:rsid w:val="2966D392"/>
    <w:rsid w:val="296AC2DD"/>
    <w:rsid w:val="2976D92B"/>
    <w:rsid w:val="297881B0"/>
    <w:rsid w:val="297A4BFF"/>
    <w:rsid w:val="298777E1"/>
    <w:rsid w:val="29895F85"/>
    <w:rsid w:val="29914690"/>
    <w:rsid w:val="29997445"/>
    <w:rsid w:val="299A0ABC"/>
    <w:rsid w:val="29B60773"/>
    <w:rsid w:val="29E51DA3"/>
    <w:rsid w:val="29EBDBB4"/>
    <w:rsid w:val="2A09B575"/>
    <w:rsid w:val="2A0B382B"/>
    <w:rsid w:val="2A1F0BBB"/>
    <w:rsid w:val="2A210300"/>
    <w:rsid w:val="2A31BCE0"/>
    <w:rsid w:val="2A359C5B"/>
    <w:rsid w:val="2A35EEB4"/>
    <w:rsid w:val="2A3AFFEB"/>
    <w:rsid w:val="2A3D45F8"/>
    <w:rsid w:val="2A40312F"/>
    <w:rsid w:val="2A543A65"/>
    <w:rsid w:val="2A5EAD48"/>
    <w:rsid w:val="2A879B0F"/>
    <w:rsid w:val="2A981532"/>
    <w:rsid w:val="2AB9A5CC"/>
    <w:rsid w:val="2AC9B161"/>
    <w:rsid w:val="2AD14A31"/>
    <w:rsid w:val="2ADDF756"/>
    <w:rsid w:val="2AE14D2C"/>
    <w:rsid w:val="2B06DADB"/>
    <w:rsid w:val="2B335AFE"/>
    <w:rsid w:val="2B3BD38C"/>
    <w:rsid w:val="2B519F2D"/>
    <w:rsid w:val="2B5ADAAA"/>
    <w:rsid w:val="2B65EACA"/>
    <w:rsid w:val="2B6A6532"/>
    <w:rsid w:val="2B847C2C"/>
    <w:rsid w:val="2B85629F"/>
    <w:rsid w:val="2B963E22"/>
    <w:rsid w:val="2B96BFCC"/>
    <w:rsid w:val="2BAF4A10"/>
    <w:rsid w:val="2BAF9847"/>
    <w:rsid w:val="2BC12ECA"/>
    <w:rsid w:val="2BC464B0"/>
    <w:rsid w:val="2BDDE3DD"/>
    <w:rsid w:val="2BE5D0E7"/>
    <w:rsid w:val="2BF8FBE0"/>
    <w:rsid w:val="2C00559D"/>
    <w:rsid w:val="2C05E2BA"/>
    <w:rsid w:val="2C0F1027"/>
    <w:rsid w:val="2C0FAA27"/>
    <w:rsid w:val="2C1F1AF2"/>
    <w:rsid w:val="2C20DE3B"/>
    <w:rsid w:val="2C251F17"/>
    <w:rsid w:val="2C38FE42"/>
    <w:rsid w:val="2C4D2E49"/>
    <w:rsid w:val="2C53262B"/>
    <w:rsid w:val="2C5BF9B6"/>
    <w:rsid w:val="2C5C1CAB"/>
    <w:rsid w:val="2C5C5B6F"/>
    <w:rsid w:val="2C61959E"/>
    <w:rsid w:val="2C6BB8BF"/>
    <w:rsid w:val="2C6DCDA9"/>
    <w:rsid w:val="2CA2D84F"/>
    <w:rsid w:val="2CAF7AE0"/>
    <w:rsid w:val="2CC94533"/>
    <w:rsid w:val="2CD7CD36"/>
    <w:rsid w:val="2CDD04CD"/>
    <w:rsid w:val="2D1153DE"/>
    <w:rsid w:val="2D1D1587"/>
    <w:rsid w:val="2D337414"/>
    <w:rsid w:val="2D46B0D1"/>
    <w:rsid w:val="2D51E6DD"/>
    <w:rsid w:val="2D6CBCBB"/>
    <w:rsid w:val="2D6CCFC3"/>
    <w:rsid w:val="2D74CEF2"/>
    <w:rsid w:val="2D798E31"/>
    <w:rsid w:val="2D8BEE1A"/>
    <w:rsid w:val="2D910F7D"/>
    <w:rsid w:val="2DAA2F8C"/>
    <w:rsid w:val="2DB15DDB"/>
    <w:rsid w:val="2DB62155"/>
    <w:rsid w:val="2DB874E6"/>
    <w:rsid w:val="2DBBC506"/>
    <w:rsid w:val="2DBDD90E"/>
    <w:rsid w:val="2DD9CB81"/>
    <w:rsid w:val="2DDE9BD2"/>
    <w:rsid w:val="2DE03B9C"/>
    <w:rsid w:val="2DE5CC91"/>
    <w:rsid w:val="2DFD8FEC"/>
    <w:rsid w:val="2E0584F6"/>
    <w:rsid w:val="2E0D626E"/>
    <w:rsid w:val="2E119A5A"/>
    <w:rsid w:val="2E24B224"/>
    <w:rsid w:val="2E2B61E3"/>
    <w:rsid w:val="2E2FECEC"/>
    <w:rsid w:val="2E35681A"/>
    <w:rsid w:val="2E46F07F"/>
    <w:rsid w:val="2E54CDFB"/>
    <w:rsid w:val="2E6CFC91"/>
    <w:rsid w:val="2E71C058"/>
    <w:rsid w:val="2E7E62F9"/>
    <w:rsid w:val="2EA3ABA1"/>
    <w:rsid w:val="2EAFB578"/>
    <w:rsid w:val="2EDE7F26"/>
    <w:rsid w:val="2EFEEC68"/>
    <w:rsid w:val="2F0052C6"/>
    <w:rsid w:val="2F159290"/>
    <w:rsid w:val="2F22E57E"/>
    <w:rsid w:val="2F3584EC"/>
    <w:rsid w:val="2F38BD77"/>
    <w:rsid w:val="2F444305"/>
    <w:rsid w:val="2F656A9D"/>
    <w:rsid w:val="2F6EEDF8"/>
    <w:rsid w:val="2F89A346"/>
    <w:rsid w:val="2F8E2F58"/>
    <w:rsid w:val="2F958F6B"/>
    <w:rsid w:val="2FA16AD7"/>
    <w:rsid w:val="2FB56786"/>
    <w:rsid w:val="2FBFADD0"/>
    <w:rsid w:val="2FC5BEC5"/>
    <w:rsid w:val="2FCA79B1"/>
    <w:rsid w:val="2FCB74D8"/>
    <w:rsid w:val="2FCF5984"/>
    <w:rsid w:val="2FCFEDFD"/>
    <w:rsid w:val="2FE15FAB"/>
    <w:rsid w:val="2FF6573A"/>
    <w:rsid w:val="30046F96"/>
    <w:rsid w:val="3007572A"/>
    <w:rsid w:val="3009B774"/>
    <w:rsid w:val="3018E1DF"/>
    <w:rsid w:val="30241582"/>
    <w:rsid w:val="302BBD96"/>
    <w:rsid w:val="303BCEC9"/>
    <w:rsid w:val="305C6A19"/>
    <w:rsid w:val="3065EA5B"/>
    <w:rsid w:val="3067D4B7"/>
    <w:rsid w:val="3074FAD7"/>
    <w:rsid w:val="30755E2F"/>
    <w:rsid w:val="30899DA5"/>
    <w:rsid w:val="3089C7DB"/>
    <w:rsid w:val="30A2C9FB"/>
    <w:rsid w:val="30A368B7"/>
    <w:rsid w:val="30AA109C"/>
    <w:rsid w:val="30AA94DD"/>
    <w:rsid w:val="30BB19E3"/>
    <w:rsid w:val="30C6105A"/>
    <w:rsid w:val="30C696F3"/>
    <w:rsid w:val="30CEAA5C"/>
    <w:rsid w:val="30DF8D62"/>
    <w:rsid w:val="30E0C2C9"/>
    <w:rsid w:val="30E1924D"/>
    <w:rsid w:val="30F5E9F8"/>
    <w:rsid w:val="30FCCDEB"/>
    <w:rsid w:val="310151D7"/>
    <w:rsid w:val="3109F22A"/>
    <w:rsid w:val="3111C856"/>
    <w:rsid w:val="311758CD"/>
    <w:rsid w:val="311D4E58"/>
    <w:rsid w:val="3121370A"/>
    <w:rsid w:val="3123DD55"/>
    <w:rsid w:val="31455E3D"/>
    <w:rsid w:val="3153AF87"/>
    <w:rsid w:val="3162E17F"/>
    <w:rsid w:val="3165C091"/>
    <w:rsid w:val="318633DE"/>
    <w:rsid w:val="31A34754"/>
    <w:rsid w:val="31A69F3A"/>
    <w:rsid w:val="31A73D3C"/>
    <w:rsid w:val="31B5B20D"/>
    <w:rsid w:val="31C61147"/>
    <w:rsid w:val="31CFC844"/>
    <w:rsid w:val="31D422BC"/>
    <w:rsid w:val="31E4CFDF"/>
    <w:rsid w:val="31F97220"/>
    <w:rsid w:val="32107CA7"/>
    <w:rsid w:val="32252746"/>
    <w:rsid w:val="3226952A"/>
    <w:rsid w:val="322B6C3A"/>
    <w:rsid w:val="3235FE82"/>
    <w:rsid w:val="3236D858"/>
    <w:rsid w:val="3238D308"/>
    <w:rsid w:val="324EB439"/>
    <w:rsid w:val="325527C2"/>
    <w:rsid w:val="32555666"/>
    <w:rsid w:val="325E9058"/>
    <w:rsid w:val="3268CBAF"/>
    <w:rsid w:val="327782D2"/>
    <w:rsid w:val="328CFF29"/>
    <w:rsid w:val="3294EB7D"/>
    <w:rsid w:val="32A8FF46"/>
    <w:rsid w:val="32BAD428"/>
    <w:rsid w:val="32C20C9F"/>
    <w:rsid w:val="32C96BE6"/>
    <w:rsid w:val="32EC0644"/>
    <w:rsid w:val="32F4D9EE"/>
    <w:rsid w:val="3303641E"/>
    <w:rsid w:val="3315814D"/>
    <w:rsid w:val="331638AE"/>
    <w:rsid w:val="331D668F"/>
    <w:rsid w:val="331E21C5"/>
    <w:rsid w:val="3321F234"/>
    <w:rsid w:val="3326AF0F"/>
    <w:rsid w:val="333571FB"/>
    <w:rsid w:val="3347E0E1"/>
    <w:rsid w:val="335AABD2"/>
    <w:rsid w:val="33642CC3"/>
    <w:rsid w:val="336BD33A"/>
    <w:rsid w:val="33713FA1"/>
    <w:rsid w:val="337E2F72"/>
    <w:rsid w:val="33951784"/>
    <w:rsid w:val="33B691B4"/>
    <w:rsid w:val="33BBD15C"/>
    <w:rsid w:val="33C92867"/>
    <w:rsid w:val="33CA6A93"/>
    <w:rsid w:val="33D1A116"/>
    <w:rsid w:val="33D244EF"/>
    <w:rsid w:val="33D2AE36"/>
    <w:rsid w:val="33D38484"/>
    <w:rsid w:val="33E001BB"/>
    <w:rsid w:val="33F02B77"/>
    <w:rsid w:val="3414978D"/>
    <w:rsid w:val="34265A52"/>
    <w:rsid w:val="343332ED"/>
    <w:rsid w:val="34384834"/>
    <w:rsid w:val="343ACB40"/>
    <w:rsid w:val="345AC07E"/>
    <w:rsid w:val="3463804C"/>
    <w:rsid w:val="3469335B"/>
    <w:rsid w:val="346CECBC"/>
    <w:rsid w:val="346E6792"/>
    <w:rsid w:val="34706EDE"/>
    <w:rsid w:val="3472CF46"/>
    <w:rsid w:val="3482D804"/>
    <w:rsid w:val="348798DE"/>
    <w:rsid w:val="348AF4F1"/>
    <w:rsid w:val="34943EFC"/>
    <w:rsid w:val="349AA1B6"/>
    <w:rsid w:val="349D86C9"/>
    <w:rsid w:val="34AF7109"/>
    <w:rsid w:val="34B504D6"/>
    <w:rsid w:val="34BA4807"/>
    <w:rsid w:val="34C1382A"/>
    <w:rsid w:val="34D3CA95"/>
    <w:rsid w:val="34DD2167"/>
    <w:rsid w:val="34DF87F3"/>
    <w:rsid w:val="34EBCEBF"/>
    <w:rsid w:val="34F70E39"/>
    <w:rsid w:val="3525A7DB"/>
    <w:rsid w:val="352752FF"/>
    <w:rsid w:val="3546E08D"/>
    <w:rsid w:val="354A1EF6"/>
    <w:rsid w:val="3550D7B6"/>
    <w:rsid w:val="35517D09"/>
    <w:rsid w:val="35555967"/>
    <w:rsid w:val="355A3594"/>
    <w:rsid w:val="35643FA2"/>
    <w:rsid w:val="3581F2DF"/>
    <w:rsid w:val="35994411"/>
    <w:rsid w:val="359C2057"/>
    <w:rsid w:val="35A6244A"/>
    <w:rsid w:val="35A8D765"/>
    <w:rsid w:val="35D19F2A"/>
    <w:rsid w:val="35DB1AB9"/>
    <w:rsid w:val="35E05D8E"/>
    <w:rsid w:val="35E5D727"/>
    <w:rsid w:val="35E80C37"/>
    <w:rsid w:val="35EDB9E0"/>
    <w:rsid w:val="35F2B0F9"/>
    <w:rsid w:val="36011322"/>
    <w:rsid w:val="360C7254"/>
    <w:rsid w:val="360DC715"/>
    <w:rsid w:val="360E078B"/>
    <w:rsid w:val="36172A75"/>
    <w:rsid w:val="36237E90"/>
    <w:rsid w:val="3632C8B0"/>
    <w:rsid w:val="364319B7"/>
    <w:rsid w:val="364ABFA2"/>
    <w:rsid w:val="364BD5D2"/>
    <w:rsid w:val="364E8689"/>
    <w:rsid w:val="3650916F"/>
    <w:rsid w:val="365850CB"/>
    <w:rsid w:val="365AC9D0"/>
    <w:rsid w:val="365C6871"/>
    <w:rsid w:val="36631893"/>
    <w:rsid w:val="366C8110"/>
    <w:rsid w:val="367CD54C"/>
    <w:rsid w:val="367D0FDA"/>
    <w:rsid w:val="369CA13B"/>
    <w:rsid w:val="36B62C31"/>
    <w:rsid w:val="36BC47DF"/>
    <w:rsid w:val="36C21871"/>
    <w:rsid w:val="36C7F477"/>
    <w:rsid w:val="36C9C516"/>
    <w:rsid w:val="36CE7C4B"/>
    <w:rsid w:val="36D19C61"/>
    <w:rsid w:val="36DE0998"/>
    <w:rsid w:val="36EE9527"/>
    <w:rsid w:val="36F12AFF"/>
    <w:rsid w:val="3713003C"/>
    <w:rsid w:val="37154978"/>
    <w:rsid w:val="371803C5"/>
    <w:rsid w:val="3725FEFE"/>
    <w:rsid w:val="372CC4E8"/>
    <w:rsid w:val="37316AAA"/>
    <w:rsid w:val="373E5D83"/>
    <w:rsid w:val="3747CBEE"/>
    <w:rsid w:val="374896EA"/>
    <w:rsid w:val="375374C4"/>
    <w:rsid w:val="375CD3F2"/>
    <w:rsid w:val="3770C799"/>
    <w:rsid w:val="37792DC5"/>
    <w:rsid w:val="378EDD70"/>
    <w:rsid w:val="3794DA40"/>
    <w:rsid w:val="37A1E630"/>
    <w:rsid w:val="37A49A8D"/>
    <w:rsid w:val="37AF60DB"/>
    <w:rsid w:val="37B3E0DE"/>
    <w:rsid w:val="37C553C4"/>
    <w:rsid w:val="37C5D7DE"/>
    <w:rsid w:val="37D15CE6"/>
    <w:rsid w:val="37E361B7"/>
    <w:rsid w:val="37E36C13"/>
    <w:rsid w:val="37E6C19C"/>
    <w:rsid w:val="37F35CFE"/>
    <w:rsid w:val="37F6F430"/>
    <w:rsid w:val="37F7379D"/>
    <w:rsid w:val="37F9D3A1"/>
    <w:rsid w:val="3826BB71"/>
    <w:rsid w:val="382BCA77"/>
    <w:rsid w:val="38348A39"/>
    <w:rsid w:val="383BBAEF"/>
    <w:rsid w:val="38407036"/>
    <w:rsid w:val="38530CEE"/>
    <w:rsid w:val="386E5C9B"/>
    <w:rsid w:val="3891C205"/>
    <w:rsid w:val="3898632F"/>
    <w:rsid w:val="3898B8EC"/>
    <w:rsid w:val="38A4EDAE"/>
    <w:rsid w:val="38B9F79E"/>
    <w:rsid w:val="38C1D63C"/>
    <w:rsid w:val="38C72A9C"/>
    <w:rsid w:val="38CF60DD"/>
    <w:rsid w:val="38D7FA45"/>
    <w:rsid w:val="38EAA632"/>
    <w:rsid w:val="390158BB"/>
    <w:rsid w:val="3906517B"/>
    <w:rsid w:val="390D7AB2"/>
    <w:rsid w:val="390EFF6E"/>
    <w:rsid w:val="3935FD1D"/>
    <w:rsid w:val="393E7B8B"/>
    <w:rsid w:val="3943F893"/>
    <w:rsid w:val="39448BAF"/>
    <w:rsid w:val="394BC0ED"/>
    <w:rsid w:val="39609943"/>
    <w:rsid w:val="396BD7F5"/>
    <w:rsid w:val="39839DF5"/>
    <w:rsid w:val="399994BC"/>
    <w:rsid w:val="39AB4E0E"/>
    <w:rsid w:val="39AC9848"/>
    <w:rsid w:val="39C795D6"/>
    <w:rsid w:val="39DC6E46"/>
    <w:rsid w:val="39DED093"/>
    <w:rsid w:val="3A020540"/>
    <w:rsid w:val="3A0439D9"/>
    <w:rsid w:val="3A0AEC00"/>
    <w:rsid w:val="3A0F3CD8"/>
    <w:rsid w:val="3A3494B8"/>
    <w:rsid w:val="3A379F6E"/>
    <w:rsid w:val="3A37B59D"/>
    <w:rsid w:val="3A3AF561"/>
    <w:rsid w:val="3A3B184C"/>
    <w:rsid w:val="3A40D33D"/>
    <w:rsid w:val="3A4715C5"/>
    <w:rsid w:val="3A4938F2"/>
    <w:rsid w:val="3A5F7AF7"/>
    <w:rsid w:val="3A6420B1"/>
    <w:rsid w:val="3A69F069"/>
    <w:rsid w:val="3A7193BF"/>
    <w:rsid w:val="3A74874B"/>
    <w:rsid w:val="3A758D51"/>
    <w:rsid w:val="3A7C1408"/>
    <w:rsid w:val="3A8063AE"/>
    <w:rsid w:val="3A818D6C"/>
    <w:rsid w:val="3A8ABFF1"/>
    <w:rsid w:val="3A8B9748"/>
    <w:rsid w:val="3A9714D8"/>
    <w:rsid w:val="3AA035F5"/>
    <w:rsid w:val="3AC0894D"/>
    <w:rsid w:val="3ACA61A1"/>
    <w:rsid w:val="3ACB87AA"/>
    <w:rsid w:val="3ACDB053"/>
    <w:rsid w:val="3ACF595A"/>
    <w:rsid w:val="3AE23E45"/>
    <w:rsid w:val="3AFC9903"/>
    <w:rsid w:val="3B00598A"/>
    <w:rsid w:val="3B16B6A8"/>
    <w:rsid w:val="3B2AE014"/>
    <w:rsid w:val="3B2BE49B"/>
    <w:rsid w:val="3B507886"/>
    <w:rsid w:val="3B62AAC9"/>
    <w:rsid w:val="3B6B821D"/>
    <w:rsid w:val="3B815B74"/>
    <w:rsid w:val="3B841C43"/>
    <w:rsid w:val="3B8EDB40"/>
    <w:rsid w:val="3B9AE8D4"/>
    <w:rsid w:val="3BA10DAC"/>
    <w:rsid w:val="3BA38953"/>
    <w:rsid w:val="3BAF3F7D"/>
    <w:rsid w:val="3BB9FBDB"/>
    <w:rsid w:val="3BBDB4AA"/>
    <w:rsid w:val="3BD671E0"/>
    <w:rsid w:val="3BF222B4"/>
    <w:rsid w:val="3BF4B90B"/>
    <w:rsid w:val="3BF5F7EE"/>
    <w:rsid w:val="3C0542C2"/>
    <w:rsid w:val="3C15FD41"/>
    <w:rsid w:val="3C192458"/>
    <w:rsid w:val="3C24BB10"/>
    <w:rsid w:val="3C5C3CB7"/>
    <w:rsid w:val="3C6D5555"/>
    <w:rsid w:val="3C73310C"/>
    <w:rsid w:val="3C82FB0B"/>
    <w:rsid w:val="3C9027DA"/>
    <w:rsid w:val="3C9154A0"/>
    <w:rsid w:val="3CAAAB6E"/>
    <w:rsid w:val="3CB1D62E"/>
    <w:rsid w:val="3CB4DCAC"/>
    <w:rsid w:val="3CB71272"/>
    <w:rsid w:val="3CB7AA67"/>
    <w:rsid w:val="3CBCB36C"/>
    <w:rsid w:val="3CD1561E"/>
    <w:rsid w:val="3CD17AA2"/>
    <w:rsid w:val="3CD77119"/>
    <w:rsid w:val="3CEC40DA"/>
    <w:rsid w:val="3CF01B68"/>
    <w:rsid w:val="3D309F05"/>
    <w:rsid w:val="3D37D868"/>
    <w:rsid w:val="3D63ACDB"/>
    <w:rsid w:val="3D70DECA"/>
    <w:rsid w:val="3D948335"/>
    <w:rsid w:val="3DCB544D"/>
    <w:rsid w:val="3DDBE125"/>
    <w:rsid w:val="3DFFE888"/>
    <w:rsid w:val="3E068DB6"/>
    <w:rsid w:val="3E227016"/>
    <w:rsid w:val="3E22A16C"/>
    <w:rsid w:val="3E3E0369"/>
    <w:rsid w:val="3E4E7A66"/>
    <w:rsid w:val="3E758F55"/>
    <w:rsid w:val="3E75C540"/>
    <w:rsid w:val="3E7B91D5"/>
    <w:rsid w:val="3E8705AF"/>
    <w:rsid w:val="3E8E1AEE"/>
    <w:rsid w:val="3E97DF7F"/>
    <w:rsid w:val="3E9BD95C"/>
    <w:rsid w:val="3EA1429E"/>
    <w:rsid w:val="3EACA029"/>
    <w:rsid w:val="3EBC3EA4"/>
    <w:rsid w:val="3EC8E039"/>
    <w:rsid w:val="3EE1026A"/>
    <w:rsid w:val="3EEF3C8F"/>
    <w:rsid w:val="3F00D55B"/>
    <w:rsid w:val="3F06281B"/>
    <w:rsid w:val="3F0D1198"/>
    <w:rsid w:val="3F20F244"/>
    <w:rsid w:val="3F2161D3"/>
    <w:rsid w:val="3F40BC8C"/>
    <w:rsid w:val="3F47069F"/>
    <w:rsid w:val="3F4FAF53"/>
    <w:rsid w:val="3F53594D"/>
    <w:rsid w:val="3F5CAE56"/>
    <w:rsid w:val="3F7F9EC5"/>
    <w:rsid w:val="3F8D2940"/>
    <w:rsid w:val="3F8E1423"/>
    <w:rsid w:val="3F92967A"/>
    <w:rsid w:val="3F9B2512"/>
    <w:rsid w:val="3F9F801D"/>
    <w:rsid w:val="3FC9CDD9"/>
    <w:rsid w:val="3FD009F5"/>
    <w:rsid w:val="3FDFF9F2"/>
    <w:rsid w:val="400A80E8"/>
    <w:rsid w:val="4014344E"/>
    <w:rsid w:val="4024D796"/>
    <w:rsid w:val="40385388"/>
    <w:rsid w:val="404C136C"/>
    <w:rsid w:val="405505E5"/>
    <w:rsid w:val="40663381"/>
    <w:rsid w:val="406AAB8A"/>
    <w:rsid w:val="406EA7FE"/>
    <w:rsid w:val="40729844"/>
    <w:rsid w:val="40732220"/>
    <w:rsid w:val="407F9B6B"/>
    <w:rsid w:val="407FA807"/>
    <w:rsid w:val="408B5DD6"/>
    <w:rsid w:val="408DCF72"/>
    <w:rsid w:val="409463DA"/>
    <w:rsid w:val="40977983"/>
    <w:rsid w:val="4099EA8C"/>
    <w:rsid w:val="409D6B1C"/>
    <w:rsid w:val="40A10E77"/>
    <w:rsid w:val="40B53156"/>
    <w:rsid w:val="40B53871"/>
    <w:rsid w:val="40B5BC80"/>
    <w:rsid w:val="40C042CC"/>
    <w:rsid w:val="40CAE509"/>
    <w:rsid w:val="40D9789B"/>
    <w:rsid w:val="40D9F22A"/>
    <w:rsid w:val="40E53D93"/>
    <w:rsid w:val="40F2DA9B"/>
    <w:rsid w:val="40F9F672"/>
    <w:rsid w:val="4106A92C"/>
    <w:rsid w:val="410ABF68"/>
    <w:rsid w:val="411B85D3"/>
    <w:rsid w:val="41246465"/>
    <w:rsid w:val="413BBFD8"/>
    <w:rsid w:val="413CFC04"/>
    <w:rsid w:val="41510254"/>
    <w:rsid w:val="4152D687"/>
    <w:rsid w:val="41579E6D"/>
    <w:rsid w:val="415BF060"/>
    <w:rsid w:val="415CACB7"/>
    <w:rsid w:val="4165E89A"/>
    <w:rsid w:val="416F1F74"/>
    <w:rsid w:val="41715101"/>
    <w:rsid w:val="41A152C2"/>
    <w:rsid w:val="41B27424"/>
    <w:rsid w:val="41C67165"/>
    <w:rsid w:val="41CE1E23"/>
    <w:rsid w:val="41DE8226"/>
    <w:rsid w:val="41E6718A"/>
    <w:rsid w:val="41F6705D"/>
    <w:rsid w:val="41FEE246"/>
    <w:rsid w:val="4213EBEF"/>
    <w:rsid w:val="4214FA61"/>
    <w:rsid w:val="421C6866"/>
    <w:rsid w:val="4224D410"/>
    <w:rsid w:val="42332DC3"/>
    <w:rsid w:val="423C8E66"/>
    <w:rsid w:val="4240A8E3"/>
    <w:rsid w:val="4245F130"/>
    <w:rsid w:val="4247CE6E"/>
    <w:rsid w:val="424C5D3B"/>
    <w:rsid w:val="4250C8AA"/>
    <w:rsid w:val="426E3A05"/>
    <w:rsid w:val="426E9DE5"/>
    <w:rsid w:val="4272C58A"/>
    <w:rsid w:val="4275F8CA"/>
    <w:rsid w:val="4289C2F1"/>
    <w:rsid w:val="4292F8AF"/>
    <w:rsid w:val="4299A4A4"/>
    <w:rsid w:val="429E19FC"/>
    <w:rsid w:val="42A67093"/>
    <w:rsid w:val="42BEF2CD"/>
    <w:rsid w:val="42E7CD0B"/>
    <w:rsid w:val="4301CB69"/>
    <w:rsid w:val="43033B43"/>
    <w:rsid w:val="430F0D82"/>
    <w:rsid w:val="431D28D0"/>
    <w:rsid w:val="43220AFF"/>
    <w:rsid w:val="4329339A"/>
    <w:rsid w:val="432BF4F3"/>
    <w:rsid w:val="433EA532"/>
    <w:rsid w:val="433F7AF5"/>
    <w:rsid w:val="43426B14"/>
    <w:rsid w:val="434BC50B"/>
    <w:rsid w:val="434C083D"/>
    <w:rsid w:val="43507E73"/>
    <w:rsid w:val="435145C4"/>
    <w:rsid w:val="43535A44"/>
    <w:rsid w:val="435B2D67"/>
    <w:rsid w:val="437926E0"/>
    <w:rsid w:val="437B2DE4"/>
    <w:rsid w:val="437CEB70"/>
    <w:rsid w:val="437D53C0"/>
    <w:rsid w:val="43982AD8"/>
    <w:rsid w:val="43ABC200"/>
    <w:rsid w:val="43AFFEF7"/>
    <w:rsid w:val="43B803AE"/>
    <w:rsid w:val="43BA2B4B"/>
    <w:rsid w:val="43C31BC1"/>
    <w:rsid w:val="43CC23B1"/>
    <w:rsid w:val="43CF6956"/>
    <w:rsid w:val="43DDF13E"/>
    <w:rsid w:val="43F03922"/>
    <w:rsid w:val="43F698BC"/>
    <w:rsid w:val="44047C82"/>
    <w:rsid w:val="440996B6"/>
    <w:rsid w:val="440A136E"/>
    <w:rsid w:val="4421FFAC"/>
    <w:rsid w:val="442D2925"/>
    <w:rsid w:val="44326352"/>
    <w:rsid w:val="443E2995"/>
    <w:rsid w:val="443F283F"/>
    <w:rsid w:val="44405D88"/>
    <w:rsid w:val="4444923D"/>
    <w:rsid w:val="4457A413"/>
    <w:rsid w:val="445D1933"/>
    <w:rsid w:val="4464C634"/>
    <w:rsid w:val="44684133"/>
    <w:rsid w:val="446BB7E2"/>
    <w:rsid w:val="447C0FE9"/>
    <w:rsid w:val="448F5A92"/>
    <w:rsid w:val="44982F03"/>
    <w:rsid w:val="44A13C77"/>
    <w:rsid w:val="44A3DB64"/>
    <w:rsid w:val="44A613CD"/>
    <w:rsid w:val="44A885BD"/>
    <w:rsid w:val="44B354F3"/>
    <w:rsid w:val="44B4598A"/>
    <w:rsid w:val="44BB0B8F"/>
    <w:rsid w:val="44D9D8AE"/>
    <w:rsid w:val="44E88E15"/>
    <w:rsid w:val="44FF0E7B"/>
    <w:rsid w:val="45095EA9"/>
    <w:rsid w:val="45143313"/>
    <w:rsid w:val="451CE00C"/>
    <w:rsid w:val="4535CC4B"/>
    <w:rsid w:val="454635BA"/>
    <w:rsid w:val="454CD2E0"/>
    <w:rsid w:val="4550F327"/>
    <w:rsid w:val="4551A799"/>
    <w:rsid w:val="456B069F"/>
    <w:rsid w:val="4573F58D"/>
    <w:rsid w:val="457F0C4F"/>
    <w:rsid w:val="4583DF91"/>
    <w:rsid w:val="458B4551"/>
    <w:rsid w:val="45AC7E02"/>
    <w:rsid w:val="45B760CD"/>
    <w:rsid w:val="45CFB9B8"/>
    <w:rsid w:val="45D8EFD4"/>
    <w:rsid w:val="45E362AD"/>
    <w:rsid w:val="45E89A3F"/>
    <w:rsid w:val="45ED6D91"/>
    <w:rsid w:val="45F2C302"/>
    <w:rsid w:val="460E3953"/>
    <w:rsid w:val="4629586F"/>
    <w:rsid w:val="46310486"/>
    <w:rsid w:val="46313AA9"/>
    <w:rsid w:val="463D3FBC"/>
    <w:rsid w:val="4640F9AC"/>
    <w:rsid w:val="465E456E"/>
    <w:rsid w:val="46679B64"/>
    <w:rsid w:val="4669617D"/>
    <w:rsid w:val="4669B9C8"/>
    <w:rsid w:val="46705DA2"/>
    <w:rsid w:val="46861F06"/>
    <w:rsid w:val="46B090EA"/>
    <w:rsid w:val="46B36C78"/>
    <w:rsid w:val="46BE0B6C"/>
    <w:rsid w:val="46CD0BA1"/>
    <w:rsid w:val="46D6869C"/>
    <w:rsid w:val="46E5A130"/>
    <w:rsid w:val="46E5FDBC"/>
    <w:rsid w:val="46F02EF4"/>
    <w:rsid w:val="46FCB8FC"/>
    <w:rsid w:val="46FDE558"/>
    <w:rsid w:val="4702861C"/>
    <w:rsid w:val="4721C4AD"/>
    <w:rsid w:val="4722F47E"/>
    <w:rsid w:val="473E312C"/>
    <w:rsid w:val="473F0C73"/>
    <w:rsid w:val="4742F0D0"/>
    <w:rsid w:val="474EA2BE"/>
    <w:rsid w:val="47510833"/>
    <w:rsid w:val="4773E488"/>
    <w:rsid w:val="4780C5DF"/>
    <w:rsid w:val="478DB39F"/>
    <w:rsid w:val="4799D143"/>
    <w:rsid w:val="47BCD654"/>
    <w:rsid w:val="47BCE167"/>
    <w:rsid w:val="47D79A94"/>
    <w:rsid w:val="47DE568A"/>
    <w:rsid w:val="47E2241C"/>
    <w:rsid w:val="48003140"/>
    <w:rsid w:val="480C528F"/>
    <w:rsid w:val="481DC2E1"/>
    <w:rsid w:val="481EEFCA"/>
    <w:rsid w:val="482392E4"/>
    <w:rsid w:val="48299E77"/>
    <w:rsid w:val="483401AF"/>
    <w:rsid w:val="484558AA"/>
    <w:rsid w:val="4847A490"/>
    <w:rsid w:val="485238EC"/>
    <w:rsid w:val="485317C7"/>
    <w:rsid w:val="48697E7B"/>
    <w:rsid w:val="486EDA74"/>
    <w:rsid w:val="48780AB4"/>
    <w:rsid w:val="487E31D2"/>
    <w:rsid w:val="4883169E"/>
    <w:rsid w:val="4887C439"/>
    <w:rsid w:val="48909759"/>
    <w:rsid w:val="48B2757C"/>
    <w:rsid w:val="48B43FFB"/>
    <w:rsid w:val="48B589DE"/>
    <w:rsid w:val="48BA4710"/>
    <w:rsid w:val="48C4AD2B"/>
    <w:rsid w:val="48C9EC68"/>
    <w:rsid w:val="48D91325"/>
    <w:rsid w:val="48EDB4E4"/>
    <w:rsid w:val="48F3ED27"/>
    <w:rsid w:val="48FEF45F"/>
    <w:rsid w:val="49090D42"/>
    <w:rsid w:val="4917EC21"/>
    <w:rsid w:val="4927247D"/>
    <w:rsid w:val="493F44D6"/>
    <w:rsid w:val="49409CBE"/>
    <w:rsid w:val="495C0873"/>
    <w:rsid w:val="496BA78F"/>
    <w:rsid w:val="499ADD74"/>
    <w:rsid w:val="499B21CA"/>
    <w:rsid w:val="499F134A"/>
    <w:rsid w:val="49B268D5"/>
    <w:rsid w:val="49B5D7E5"/>
    <w:rsid w:val="49C32298"/>
    <w:rsid w:val="49C52E13"/>
    <w:rsid w:val="49C6D620"/>
    <w:rsid w:val="49CB3AF0"/>
    <w:rsid w:val="49F2CAD4"/>
    <w:rsid w:val="49FEDEF2"/>
    <w:rsid w:val="49FFE7ED"/>
    <w:rsid w:val="4A01E79A"/>
    <w:rsid w:val="4A02029D"/>
    <w:rsid w:val="4A30EBC2"/>
    <w:rsid w:val="4A3C7024"/>
    <w:rsid w:val="4A3CA6C2"/>
    <w:rsid w:val="4A496CE9"/>
    <w:rsid w:val="4A5C0D28"/>
    <w:rsid w:val="4A6B6280"/>
    <w:rsid w:val="4A6E0277"/>
    <w:rsid w:val="4A72EC44"/>
    <w:rsid w:val="4A84C295"/>
    <w:rsid w:val="4A8840E7"/>
    <w:rsid w:val="4A898529"/>
    <w:rsid w:val="4A9DC76A"/>
    <w:rsid w:val="4A9EB354"/>
    <w:rsid w:val="4AA7A58F"/>
    <w:rsid w:val="4ADFE94E"/>
    <w:rsid w:val="4B030142"/>
    <w:rsid w:val="4B1E7B4D"/>
    <w:rsid w:val="4B206541"/>
    <w:rsid w:val="4B244C4C"/>
    <w:rsid w:val="4B2C0A03"/>
    <w:rsid w:val="4B33D523"/>
    <w:rsid w:val="4B35D47F"/>
    <w:rsid w:val="4B71BA59"/>
    <w:rsid w:val="4B7A377E"/>
    <w:rsid w:val="4B81F958"/>
    <w:rsid w:val="4B88B751"/>
    <w:rsid w:val="4B97E1A7"/>
    <w:rsid w:val="4B98CCE4"/>
    <w:rsid w:val="4B9D70AF"/>
    <w:rsid w:val="4BA71083"/>
    <w:rsid w:val="4BB81677"/>
    <w:rsid w:val="4BBEE3DB"/>
    <w:rsid w:val="4BC4A3F9"/>
    <w:rsid w:val="4BC68A48"/>
    <w:rsid w:val="4BCFF3F3"/>
    <w:rsid w:val="4BD810F3"/>
    <w:rsid w:val="4BDCD118"/>
    <w:rsid w:val="4C04E075"/>
    <w:rsid w:val="4C1A5028"/>
    <w:rsid w:val="4C1EA9E4"/>
    <w:rsid w:val="4C2408D2"/>
    <w:rsid w:val="4C314EA2"/>
    <w:rsid w:val="4C33F4DF"/>
    <w:rsid w:val="4C342B79"/>
    <w:rsid w:val="4C495A1A"/>
    <w:rsid w:val="4C57A37A"/>
    <w:rsid w:val="4C5925DD"/>
    <w:rsid w:val="4C73CCEB"/>
    <w:rsid w:val="4C81B157"/>
    <w:rsid w:val="4C82C1AB"/>
    <w:rsid w:val="4C9BA884"/>
    <w:rsid w:val="4C9E6340"/>
    <w:rsid w:val="4CABD9DA"/>
    <w:rsid w:val="4CB423B7"/>
    <w:rsid w:val="4CC38397"/>
    <w:rsid w:val="4CCC152B"/>
    <w:rsid w:val="4CCC25AD"/>
    <w:rsid w:val="4CD571E8"/>
    <w:rsid w:val="4CE337EA"/>
    <w:rsid w:val="4CF357CF"/>
    <w:rsid w:val="4CFAA931"/>
    <w:rsid w:val="4D0FB347"/>
    <w:rsid w:val="4D15DA87"/>
    <w:rsid w:val="4D183519"/>
    <w:rsid w:val="4D27BAD4"/>
    <w:rsid w:val="4D32E27B"/>
    <w:rsid w:val="4D3BF37D"/>
    <w:rsid w:val="4D3D59EA"/>
    <w:rsid w:val="4D400D18"/>
    <w:rsid w:val="4D8F7F75"/>
    <w:rsid w:val="4DBEE35C"/>
    <w:rsid w:val="4DC528AC"/>
    <w:rsid w:val="4DE2D453"/>
    <w:rsid w:val="4DE3AEEA"/>
    <w:rsid w:val="4DEBFA50"/>
    <w:rsid w:val="4DFB244F"/>
    <w:rsid w:val="4DFF0440"/>
    <w:rsid w:val="4E18D0B9"/>
    <w:rsid w:val="4E1B99C1"/>
    <w:rsid w:val="4E356FE3"/>
    <w:rsid w:val="4E59C328"/>
    <w:rsid w:val="4E67F509"/>
    <w:rsid w:val="4E6A8FFB"/>
    <w:rsid w:val="4E6B30CB"/>
    <w:rsid w:val="4E78AC87"/>
    <w:rsid w:val="4E8010C3"/>
    <w:rsid w:val="4E86C53E"/>
    <w:rsid w:val="4E90D647"/>
    <w:rsid w:val="4E9CE26E"/>
    <w:rsid w:val="4E9EAB96"/>
    <w:rsid w:val="4EADF954"/>
    <w:rsid w:val="4EC157A8"/>
    <w:rsid w:val="4EC95122"/>
    <w:rsid w:val="4EDD2D36"/>
    <w:rsid w:val="4EDD3749"/>
    <w:rsid w:val="4EF384B5"/>
    <w:rsid w:val="4F02E88F"/>
    <w:rsid w:val="4F0DE020"/>
    <w:rsid w:val="4F1F5DB0"/>
    <w:rsid w:val="4F2188EF"/>
    <w:rsid w:val="4F2DD56B"/>
    <w:rsid w:val="4F3889E1"/>
    <w:rsid w:val="4F43576B"/>
    <w:rsid w:val="4F4445C1"/>
    <w:rsid w:val="4F672207"/>
    <w:rsid w:val="4F687722"/>
    <w:rsid w:val="4F6A9B16"/>
    <w:rsid w:val="4F70A0CA"/>
    <w:rsid w:val="4F7925E7"/>
    <w:rsid w:val="4F830133"/>
    <w:rsid w:val="4F885BA7"/>
    <w:rsid w:val="4F9D321F"/>
    <w:rsid w:val="4FA8AD07"/>
    <w:rsid w:val="4FB2AA57"/>
    <w:rsid w:val="4FC08C60"/>
    <w:rsid w:val="4FD56459"/>
    <w:rsid w:val="4FE031F0"/>
    <w:rsid w:val="4FE06A4F"/>
    <w:rsid w:val="4FE73B63"/>
    <w:rsid w:val="4FE7E6C4"/>
    <w:rsid w:val="4FFC032A"/>
    <w:rsid w:val="4FFF57C6"/>
    <w:rsid w:val="50012407"/>
    <w:rsid w:val="5003A1B5"/>
    <w:rsid w:val="5008D19D"/>
    <w:rsid w:val="500F6283"/>
    <w:rsid w:val="5017474F"/>
    <w:rsid w:val="501D0E7A"/>
    <w:rsid w:val="503760E7"/>
    <w:rsid w:val="5047BE20"/>
    <w:rsid w:val="50619812"/>
    <w:rsid w:val="5075678B"/>
    <w:rsid w:val="50AA2A1A"/>
    <w:rsid w:val="50BFC42C"/>
    <w:rsid w:val="50C51C48"/>
    <w:rsid w:val="50D516BB"/>
    <w:rsid w:val="50D6C8A3"/>
    <w:rsid w:val="50DCBACC"/>
    <w:rsid w:val="50F02617"/>
    <w:rsid w:val="5122687D"/>
    <w:rsid w:val="513BDD34"/>
    <w:rsid w:val="515CF70E"/>
    <w:rsid w:val="516A76FF"/>
    <w:rsid w:val="517131B0"/>
    <w:rsid w:val="517C017F"/>
    <w:rsid w:val="517DADA2"/>
    <w:rsid w:val="51854B6E"/>
    <w:rsid w:val="5186E424"/>
    <w:rsid w:val="518CD485"/>
    <w:rsid w:val="518E4346"/>
    <w:rsid w:val="519C6560"/>
    <w:rsid w:val="51B04A5D"/>
    <w:rsid w:val="51B2F682"/>
    <w:rsid w:val="51BC4491"/>
    <w:rsid w:val="51C7A3A7"/>
    <w:rsid w:val="51CB3B0A"/>
    <w:rsid w:val="51CD8E0D"/>
    <w:rsid w:val="51E3E442"/>
    <w:rsid w:val="51E923FA"/>
    <w:rsid w:val="5206A003"/>
    <w:rsid w:val="521DC001"/>
    <w:rsid w:val="522F5254"/>
    <w:rsid w:val="523A1FFF"/>
    <w:rsid w:val="5246EBA1"/>
    <w:rsid w:val="52476CE5"/>
    <w:rsid w:val="526B83D8"/>
    <w:rsid w:val="526C01A7"/>
    <w:rsid w:val="526D878B"/>
    <w:rsid w:val="52731CF7"/>
    <w:rsid w:val="52737BFA"/>
    <w:rsid w:val="5274F3A2"/>
    <w:rsid w:val="527CF51A"/>
    <w:rsid w:val="528E330D"/>
    <w:rsid w:val="529D8B62"/>
    <w:rsid w:val="529F82EB"/>
    <w:rsid w:val="52A29DE4"/>
    <w:rsid w:val="52B70E2F"/>
    <w:rsid w:val="52BEDC18"/>
    <w:rsid w:val="52C3BFF3"/>
    <w:rsid w:val="52C48E9A"/>
    <w:rsid w:val="52D54B28"/>
    <w:rsid w:val="52E6D321"/>
    <w:rsid w:val="5306B616"/>
    <w:rsid w:val="53196529"/>
    <w:rsid w:val="53236735"/>
    <w:rsid w:val="5330E8E3"/>
    <w:rsid w:val="5356555D"/>
    <w:rsid w:val="535C6681"/>
    <w:rsid w:val="535E5622"/>
    <w:rsid w:val="5377E031"/>
    <w:rsid w:val="53882799"/>
    <w:rsid w:val="53953D08"/>
    <w:rsid w:val="53A945B7"/>
    <w:rsid w:val="53B097D2"/>
    <w:rsid w:val="53B187AD"/>
    <w:rsid w:val="53B52DB8"/>
    <w:rsid w:val="53B7BF93"/>
    <w:rsid w:val="53BDE319"/>
    <w:rsid w:val="53BE7999"/>
    <w:rsid w:val="53C20ECC"/>
    <w:rsid w:val="53F2751F"/>
    <w:rsid w:val="53F33D20"/>
    <w:rsid w:val="53FBDE71"/>
    <w:rsid w:val="53FD3D53"/>
    <w:rsid w:val="5400CC17"/>
    <w:rsid w:val="5447CDAE"/>
    <w:rsid w:val="544F9427"/>
    <w:rsid w:val="54561CF4"/>
    <w:rsid w:val="54679A1D"/>
    <w:rsid w:val="546E68BD"/>
    <w:rsid w:val="547C80CD"/>
    <w:rsid w:val="547D579A"/>
    <w:rsid w:val="548D80FB"/>
    <w:rsid w:val="549064D5"/>
    <w:rsid w:val="54A09ABC"/>
    <w:rsid w:val="54A0FD52"/>
    <w:rsid w:val="54A50E86"/>
    <w:rsid w:val="54B71C41"/>
    <w:rsid w:val="54BE9846"/>
    <w:rsid w:val="54C2297B"/>
    <w:rsid w:val="54C9B46D"/>
    <w:rsid w:val="54EFCF00"/>
    <w:rsid w:val="54F11803"/>
    <w:rsid w:val="54FA6E85"/>
    <w:rsid w:val="55055103"/>
    <w:rsid w:val="550587F3"/>
    <w:rsid w:val="55061E24"/>
    <w:rsid w:val="5510D250"/>
    <w:rsid w:val="5513D67C"/>
    <w:rsid w:val="55157BA7"/>
    <w:rsid w:val="55279333"/>
    <w:rsid w:val="553FBC7A"/>
    <w:rsid w:val="55428255"/>
    <w:rsid w:val="556365AD"/>
    <w:rsid w:val="55668673"/>
    <w:rsid w:val="556D475F"/>
    <w:rsid w:val="5579CEF4"/>
    <w:rsid w:val="55841105"/>
    <w:rsid w:val="558D002F"/>
    <w:rsid w:val="5595602D"/>
    <w:rsid w:val="55A1B257"/>
    <w:rsid w:val="55A45706"/>
    <w:rsid w:val="55B13139"/>
    <w:rsid w:val="55B3C403"/>
    <w:rsid w:val="55B7DF2E"/>
    <w:rsid w:val="55C76CA0"/>
    <w:rsid w:val="55E27BAB"/>
    <w:rsid w:val="55EB3842"/>
    <w:rsid w:val="55F3263C"/>
    <w:rsid w:val="55FCF7DF"/>
    <w:rsid w:val="5618E590"/>
    <w:rsid w:val="56278B01"/>
    <w:rsid w:val="563F2C16"/>
    <w:rsid w:val="564BB74B"/>
    <w:rsid w:val="567285DA"/>
    <w:rsid w:val="5672BB13"/>
    <w:rsid w:val="567368FE"/>
    <w:rsid w:val="567B81FB"/>
    <w:rsid w:val="567BD091"/>
    <w:rsid w:val="56819BB4"/>
    <w:rsid w:val="56896BEC"/>
    <w:rsid w:val="568E998B"/>
    <w:rsid w:val="56AF0382"/>
    <w:rsid w:val="56B0C7D7"/>
    <w:rsid w:val="56B90CA3"/>
    <w:rsid w:val="56BABB10"/>
    <w:rsid w:val="56D3414B"/>
    <w:rsid w:val="56D4D01B"/>
    <w:rsid w:val="56D73E2F"/>
    <w:rsid w:val="56E0CB2C"/>
    <w:rsid w:val="56F04237"/>
    <w:rsid w:val="56F3208B"/>
    <w:rsid w:val="56F88CC2"/>
    <w:rsid w:val="56FB5E5A"/>
    <w:rsid w:val="57059D5B"/>
    <w:rsid w:val="5708F9E3"/>
    <w:rsid w:val="570BD654"/>
    <w:rsid w:val="570EDB58"/>
    <w:rsid w:val="5729FA15"/>
    <w:rsid w:val="572E4196"/>
    <w:rsid w:val="572E635D"/>
    <w:rsid w:val="5739D2F0"/>
    <w:rsid w:val="574B975A"/>
    <w:rsid w:val="5752612E"/>
    <w:rsid w:val="575CE0A9"/>
    <w:rsid w:val="576C8CC2"/>
    <w:rsid w:val="5770A48E"/>
    <w:rsid w:val="5779E889"/>
    <w:rsid w:val="579533BD"/>
    <w:rsid w:val="5797333D"/>
    <w:rsid w:val="5798B2D3"/>
    <w:rsid w:val="57ABB37D"/>
    <w:rsid w:val="57C39925"/>
    <w:rsid w:val="57C7D87D"/>
    <w:rsid w:val="57D4984C"/>
    <w:rsid w:val="57E25DE8"/>
    <w:rsid w:val="57EFD9A4"/>
    <w:rsid w:val="57F4A562"/>
    <w:rsid w:val="57FCD055"/>
    <w:rsid w:val="5801ACFA"/>
    <w:rsid w:val="58075F7C"/>
    <w:rsid w:val="580B80F1"/>
    <w:rsid w:val="5822E8F3"/>
    <w:rsid w:val="582495E4"/>
    <w:rsid w:val="582A28B2"/>
    <w:rsid w:val="582A3746"/>
    <w:rsid w:val="58339DD9"/>
    <w:rsid w:val="583707E9"/>
    <w:rsid w:val="584D3641"/>
    <w:rsid w:val="585CB3FE"/>
    <w:rsid w:val="5868F84E"/>
    <w:rsid w:val="587B5529"/>
    <w:rsid w:val="588E0B34"/>
    <w:rsid w:val="589AAAEA"/>
    <w:rsid w:val="58E27C2C"/>
    <w:rsid w:val="58E3AA85"/>
    <w:rsid w:val="58EB5541"/>
    <w:rsid w:val="58F3DAA0"/>
    <w:rsid w:val="59000C26"/>
    <w:rsid w:val="59044A89"/>
    <w:rsid w:val="59101D4E"/>
    <w:rsid w:val="5914BC88"/>
    <w:rsid w:val="591947D9"/>
    <w:rsid w:val="5938CBF7"/>
    <w:rsid w:val="5949CBE0"/>
    <w:rsid w:val="594C28EF"/>
    <w:rsid w:val="59529A9A"/>
    <w:rsid w:val="5958C00D"/>
    <w:rsid w:val="5958D542"/>
    <w:rsid w:val="596185C1"/>
    <w:rsid w:val="596C4120"/>
    <w:rsid w:val="596D8408"/>
    <w:rsid w:val="5975A14E"/>
    <w:rsid w:val="597C6519"/>
    <w:rsid w:val="5982F5DD"/>
    <w:rsid w:val="598315B6"/>
    <w:rsid w:val="5993AE4B"/>
    <w:rsid w:val="59C48CFF"/>
    <w:rsid w:val="59CD103B"/>
    <w:rsid w:val="59D58648"/>
    <w:rsid w:val="59F4128D"/>
    <w:rsid w:val="5A0B4B64"/>
    <w:rsid w:val="5A163034"/>
    <w:rsid w:val="5A2043C5"/>
    <w:rsid w:val="5A2C74A4"/>
    <w:rsid w:val="5A40676B"/>
    <w:rsid w:val="5A43C652"/>
    <w:rsid w:val="5A4986BA"/>
    <w:rsid w:val="5A50859C"/>
    <w:rsid w:val="5A5523B0"/>
    <w:rsid w:val="5A5E2157"/>
    <w:rsid w:val="5A636083"/>
    <w:rsid w:val="5A639D08"/>
    <w:rsid w:val="5A6C2E60"/>
    <w:rsid w:val="5A777AC4"/>
    <w:rsid w:val="5A7A2107"/>
    <w:rsid w:val="5A88B9B4"/>
    <w:rsid w:val="5A8A64D8"/>
    <w:rsid w:val="5A8D548A"/>
    <w:rsid w:val="5AC7332A"/>
    <w:rsid w:val="5ACDFF7E"/>
    <w:rsid w:val="5ACEDA7C"/>
    <w:rsid w:val="5AD6CAAE"/>
    <w:rsid w:val="5AEAD505"/>
    <w:rsid w:val="5AEC8294"/>
    <w:rsid w:val="5AEFF8EB"/>
    <w:rsid w:val="5AFA4CB8"/>
    <w:rsid w:val="5B0F7E3C"/>
    <w:rsid w:val="5B11E1DA"/>
    <w:rsid w:val="5B26551B"/>
    <w:rsid w:val="5B495EBF"/>
    <w:rsid w:val="5B4F1B42"/>
    <w:rsid w:val="5B505D11"/>
    <w:rsid w:val="5B51C548"/>
    <w:rsid w:val="5B51D4BB"/>
    <w:rsid w:val="5B6DED94"/>
    <w:rsid w:val="5B6E6EF4"/>
    <w:rsid w:val="5B753783"/>
    <w:rsid w:val="5B91BF5D"/>
    <w:rsid w:val="5BB5B19D"/>
    <w:rsid w:val="5BB8E699"/>
    <w:rsid w:val="5BD44673"/>
    <w:rsid w:val="5BE1D10F"/>
    <w:rsid w:val="5BEC3B41"/>
    <w:rsid w:val="5BEE925F"/>
    <w:rsid w:val="5BF48BF7"/>
    <w:rsid w:val="5BFAAE60"/>
    <w:rsid w:val="5BFE1F99"/>
    <w:rsid w:val="5C04AC08"/>
    <w:rsid w:val="5C23C4FB"/>
    <w:rsid w:val="5C4E48A7"/>
    <w:rsid w:val="5C7F1ADA"/>
    <w:rsid w:val="5C8055EA"/>
    <w:rsid w:val="5C8B6F32"/>
    <w:rsid w:val="5C8C372A"/>
    <w:rsid w:val="5C93A1D0"/>
    <w:rsid w:val="5CA29E90"/>
    <w:rsid w:val="5CA51081"/>
    <w:rsid w:val="5CC056B3"/>
    <w:rsid w:val="5CC2DFDB"/>
    <w:rsid w:val="5CE66CEF"/>
    <w:rsid w:val="5CE69CCC"/>
    <w:rsid w:val="5CE99763"/>
    <w:rsid w:val="5CEA3B85"/>
    <w:rsid w:val="5CF3BC76"/>
    <w:rsid w:val="5CFDEFE8"/>
    <w:rsid w:val="5CFF1AEE"/>
    <w:rsid w:val="5D20B41E"/>
    <w:rsid w:val="5D2CDBF4"/>
    <w:rsid w:val="5D40B724"/>
    <w:rsid w:val="5D43A42D"/>
    <w:rsid w:val="5D623499"/>
    <w:rsid w:val="5D7F0CFD"/>
    <w:rsid w:val="5D8A9FF9"/>
    <w:rsid w:val="5D9AF85A"/>
    <w:rsid w:val="5DAAAF8C"/>
    <w:rsid w:val="5DAD8018"/>
    <w:rsid w:val="5DD1EF52"/>
    <w:rsid w:val="5DEA9DDC"/>
    <w:rsid w:val="5DFB40FB"/>
    <w:rsid w:val="5E0EAA78"/>
    <w:rsid w:val="5E32DC0D"/>
    <w:rsid w:val="5E520F82"/>
    <w:rsid w:val="5E575456"/>
    <w:rsid w:val="5E5D81AB"/>
    <w:rsid w:val="5E5EE11F"/>
    <w:rsid w:val="5E64115E"/>
    <w:rsid w:val="5E6423DF"/>
    <w:rsid w:val="5E6E42DA"/>
    <w:rsid w:val="5E6FAC83"/>
    <w:rsid w:val="5EA88FCB"/>
    <w:rsid w:val="5EB34B01"/>
    <w:rsid w:val="5EB5246C"/>
    <w:rsid w:val="5EBD6151"/>
    <w:rsid w:val="5EBE7CFC"/>
    <w:rsid w:val="5EC7E259"/>
    <w:rsid w:val="5ED223D7"/>
    <w:rsid w:val="5EDEBB39"/>
    <w:rsid w:val="5F0FF7C8"/>
    <w:rsid w:val="5F1464B2"/>
    <w:rsid w:val="5F32A5C5"/>
    <w:rsid w:val="5F3E1D39"/>
    <w:rsid w:val="5F62D3CD"/>
    <w:rsid w:val="5F6947B8"/>
    <w:rsid w:val="5F6AB5C6"/>
    <w:rsid w:val="5F6E2CEF"/>
    <w:rsid w:val="5F72C0EB"/>
    <w:rsid w:val="5F864EF1"/>
    <w:rsid w:val="5F87E4CF"/>
    <w:rsid w:val="5F8F82C2"/>
    <w:rsid w:val="5F8FC017"/>
    <w:rsid w:val="5F9CE58B"/>
    <w:rsid w:val="5FA0C429"/>
    <w:rsid w:val="5FA314A2"/>
    <w:rsid w:val="5FAAB895"/>
    <w:rsid w:val="5FAEB788"/>
    <w:rsid w:val="5FBC2F83"/>
    <w:rsid w:val="5FC26B2E"/>
    <w:rsid w:val="5FD0272D"/>
    <w:rsid w:val="5FD4B66C"/>
    <w:rsid w:val="5FE0866F"/>
    <w:rsid w:val="5FE42911"/>
    <w:rsid w:val="5FE841C1"/>
    <w:rsid w:val="6004818C"/>
    <w:rsid w:val="600BF4F7"/>
    <w:rsid w:val="60275584"/>
    <w:rsid w:val="6032D63C"/>
    <w:rsid w:val="6034172B"/>
    <w:rsid w:val="603E24B5"/>
    <w:rsid w:val="6056B40E"/>
    <w:rsid w:val="605ACDFE"/>
    <w:rsid w:val="605F0DB6"/>
    <w:rsid w:val="605FBBB7"/>
    <w:rsid w:val="606592B4"/>
    <w:rsid w:val="60682D93"/>
    <w:rsid w:val="6090A9F1"/>
    <w:rsid w:val="6091D90F"/>
    <w:rsid w:val="60B8CE64"/>
    <w:rsid w:val="60DDF38B"/>
    <w:rsid w:val="60DF63C6"/>
    <w:rsid w:val="60E385F0"/>
    <w:rsid w:val="60FE75BE"/>
    <w:rsid w:val="61037937"/>
    <w:rsid w:val="6105E5C6"/>
    <w:rsid w:val="61151BB8"/>
    <w:rsid w:val="611D4DD3"/>
    <w:rsid w:val="6123390D"/>
    <w:rsid w:val="612A7860"/>
    <w:rsid w:val="6136FE24"/>
    <w:rsid w:val="613FCD92"/>
    <w:rsid w:val="61479884"/>
    <w:rsid w:val="614B8CD2"/>
    <w:rsid w:val="615225C9"/>
    <w:rsid w:val="61583EF7"/>
    <w:rsid w:val="615C8D67"/>
    <w:rsid w:val="616B173D"/>
    <w:rsid w:val="616E42C1"/>
    <w:rsid w:val="616E977C"/>
    <w:rsid w:val="6172B16E"/>
    <w:rsid w:val="617AB2F7"/>
    <w:rsid w:val="617ECF61"/>
    <w:rsid w:val="6195FA7A"/>
    <w:rsid w:val="6196BA5B"/>
    <w:rsid w:val="619E6BBE"/>
    <w:rsid w:val="619F0539"/>
    <w:rsid w:val="61A626F2"/>
    <w:rsid w:val="61A7A234"/>
    <w:rsid w:val="61B1962B"/>
    <w:rsid w:val="61B37DF5"/>
    <w:rsid w:val="61B89632"/>
    <w:rsid w:val="61CB619F"/>
    <w:rsid w:val="61CE2F89"/>
    <w:rsid w:val="61DC46B2"/>
    <w:rsid w:val="61DD86C2"/>
    <w:rsid w:val="61E4D1F1"/>
    <w:rsid w:val="61F02BDE"/>
    <w:rsid w:val="61F6F263"/>
    <w:rsid w:val="62048F8A"/>
    <w:rsid w:val="6207FA0C"/>
    <w:rsid w:val="620A9625"/>
    <w:rsid w:val="6213D36F"/>
    <w:rsid w:val="621BD9E5"/>
    <w:rsid w:val="621C21C1"/>
    <w:rsid w:val="624CFF71"/>
    <w:rsid w:val="625CF248"/>
    <w:rsid w:val="625E7421"/>
    <w:rsid w:val="627CDF31"/>
    <w:rsid w:val="627EFA42"/>
    <w:rsid w:val="6281204B"/>
    <w:rsid w:val="628C0365"/>
    <w:rsid w:val="6295C070"/>
    <w:rsid w:val="62969A50"/>
    <w:rsid w:val="629D68C9"/>
    <w:rsid w:val="62A8EB5B"/>
    <w:rsid w:val="62B00837"/>
    <w:rsid w:val="62B213AA"/>
    <w:rsid w:val="62C12084"/>
    <w:rsid w:val="62DCBEFE"/>
    <w:rsid w:val="62F3D69A"/>
    <w:rsid w:val="632C7BC1"/>
    <w:rsid w:val="632ED505"/>
    <w:rsid w:val="6331429E"/>
    <w:rsid w:val="634501D5"/>
    <w:rsid w:val="6381AF42"/>
    <w:rsid w:val="6382EC3A"/>
    <w:rsid w:val="6393C554"/>
    <w:rsid w:val="6396DEE2"/>
    <w:rsid w:val="63AB7825"/>
    <w:rsid w:val="63AE00F7"/>
    <w:rsid w:val="63B92253"/>
    <w:rsid w:val="63C3D56E"/>
    <w:rsid w:val="63CD7E9C"/>
    <w:rsid w:val="63EECCF9"/>
    <w:rsid w:val="63F27564"/>
    <w:rsid w:val="63FABA6F"/>
    <w:rsid w:val="6405DBCF"/>
    <w:rsid w:val="640A5821"/>
    <w:rsid w:val="640C2776"/>
    <w:rsid w:val="6413E73E"/>
    <w:rsid w:val="64150F77"/>
    <w:rsid w:val="641B4269"/>
    <w:rsid w:val="641F46F0"/>
    <w:rsid w:val="642D51A0"/>
    <w:rsid w:val="64361BFD"/>
    <w:rsid w:val="6478FC9B"/>
    <w:rsid w:val="648A40E9"/>
    <w:rsid w:val="64ACD243"/>
    <w:rsid w:val="64AD62CC"/>
    <w:rsid w:val="64AF6FC2"/>
    <w:rsid w:val="64B1CE5E"/>
    <w:rsid w:val="64B271FE"/>
    <w:rsid w:val="64B348FA"/>
    <w:rsid w:val="64BE3C93"/>
    <w:rsid w:val="64C14688"/>
    <w:rsid w:val="64C954D2"/>
    <w:rsid w:val="64D13A7B"/>
    <w:rsid w:val="64DB8FCD"/>
    <w:rsid w:val="64DFEDCC"/>
    <w:rsid w:val="64F0DF20"/>
    <w:rsid w:val="650B4AC4"/>
    <w:rsid w:val="650F7F92"/>
    <w:rsid w:val="6512A6A3"/>
    <w:rsid w:val="651368EB"/>
    <w:rsid w:val="65192437"/>
    <w:rsid w:val="651A580D"/>
    <w:rsid w:val="652C0806"/>
    <w:rsid w:val="652CE6DC"/>
    <w:rsid w:val="6538EB88"/>
    <w:rsid w:val="6539A628"/>
    <w:rsid w:val="653A9E6A"/>
    <w:rsid w:val="653D6490"/>
    <w:rsid w:val="6558C7BA"/>
    <w:rsid w:val="655C2828"/>
    <w:rsid w:val="656D7587"/>
    <w:rsid w:val="65729A10"/>
    <w:rsid w:val="65838338"/>
    <w:rsid w:val="658EA3DA"/>
    <w:rsid w:val="6593E293"/>
    <w:rsid w:val="65BB87AA"/>
    <w:rsid w:val="65BE682D"/>
    <w:rsid w:val="65CDBD48"/>
    <w:rsid w:val="65D5F39F"/>
    <w:rsid w:val="65E721D7"/>
    <w:rsid w:val="65EDE96F"/>
    <w:rsid w:val="65F07D0B"/>
    <w:rsid w:val="6604612F"/>
    <w:rsid w:val="661A8A1E"/>
    <w:rsid w:val="664AA690"/>
    <w:rsid w:val="664DAEB2"/>
    <w:rsid w:val="665D48F5"/>
    <w:rsid w:val="666B2EE6"/>
    <w:rsid w:val="667CB2D3"/>
    <w:rsid w:val="6698C505"/>
    <w:rsid w:val="66997222"/>
    <w:rsid w:val="669BF981"/>
    <w:rsid w:val="669F7678"/>
    <w:rsid w:val="66B31441"/>
    <w:rsid w:val="66B4B7E6"/>
    <w:rsid w:val="66B8B52F"/>
    <w:rsid w:val="66CD9717"/>
    <w:rsid w:val="66DE538B"/>
    <w:rsid w:val="66E16225"/>
    <w:rsid w:val="66E9B690"/>
    <w:rsid w:val="670261A2"/>
    <w:rsid w:val="670D4702"/>
    <w:rsid w:val="671A9ABD"/>
    <w:rsid w:val="67248A31"/>
    <w:rsid w:val="67273034"/>
    <w:rsid w:val="6728002A"/>
    <w:rsid w:val="67313859"/>
    <w:rsid w:val="6731D5F9"/>
    <w:rsid w:val="67374414"/>
    <w:rsid w:val="67466108"/>
    <w:rsid w:val="674A5934"/>
    <w:rsid w:val="6754C7AF"/>
    <w:rsid w:val="6756ACA2"/>
    <w:rsid w:val="676DF147"/>
    <w:rsid w:val="676F11B4"/>
    <w:rsid w:val="67827285"/>
    <w:rsid w:val="679AA436"/>
    <w:rsid w:val="679CDA92"/>
    <w:rsid w:val="67ACD69A"/>
    <w:rsid w:val="67AE4675"/>
    <w:rsid w:val="67BBA3C2"/>
    <w:rsid w:val="67C4C08B"/>
    <w:rsid w:val="67C4D53B"/>
    <w:rsid w:val="67D2D914"/>
    <w:rsid w:val="67DC79E2"/>
    <w:rsid w:val="67ECC794"/>
    <w:rsid w:val="680163F7"/>
    <w:rsid w:val="6805291A"/>
    <w:rsid w:val="6812834B"/>
    <w:rsid w:val="681450F6"/>
    <w:rsid w:val="6825473E"/>
    <w:rsid w:val="682A017A"/>
    <w:rsid w:val="682C104C"/>
    <w:rsid w:val="68323C66"/>
    <w:rsid w:val="683F9F0E"/>
    <w:rsid w:val="683FB5D2"/>
    <w:rsid w:val="68401662"/>
    <w:rsid w:val="6864EEA4"/>
    <w:rsid w:val="6867182C"/>
    <w:rsid w:val="686EF25D"/>
    <w:rsid w:val="68754136"/>
    <w:rsid w:val="688ABB0E"/>
    <w:rsid w:val="6897F67B"/>
    <w:rsid w:val="68BA5E8E"/>
    <w:rsid w:val="68BF6836"/>
    <w:rsid w:val="68F74686"/>
    <w:rsid w:val="68FE2656"/>
    <w:rsid w:val="6919F82C"/>
    <w:rsid w:val="691AC359"/>
    <w:rsid w:val="691FE6E3"/>
    <w:rsid w:val="6923F176"/>
    <w:rsid w:val="693030CE"/>
    <w:rsid w:val="6938A305"/>
    <w:rsid w:val="693CC51E"/>
    <w:rsid w:val="69412FF6"/>
    <w:rsid w:val="6947AE2C"/>
    <w:rsid w:val="69510E7D"/>
    <w:rsid w:val="695D9A10"/>
    <w:rsid w:val="6962F47A"/>
    <w:rsid w:val="69651369"/>
    <w:rsid w:val="697D4D5D"/>
    <w:rsid w:val="69846852"/>
    <w:rsid w:val="69A71EF5"/>
    <w:rsid w:val="69A80F5F"/>
    <w:rsid w:val="69B3663B"/>
    <w:rsid w:val="69C34ADE"/>
    <w:rsid w:val="69C654DE"/>
    <w:rsid w:val="69CAA668"/>
    <w:rsid w:val="69F01060"/>
    <w:rsid w:val="69FBFC46"/>
    <w:rsid w:val="6A1F1FAE"/>
    <w:rsid w:val="6A1F533D"/>
    <w:rsid w:val="6A26CF7A"/>
    <w:rsid w:val="6A3C448D"/>
    <w:rsid w:val="6A3E4DEA"/>
    <w:rsid w:val="6A405A35"/>
    <w:rsid w:val="6A46FC7C"/>
    <w:rsid w:val="6A4C2854"/>
    <w:rsid w:val="6A576DF6"/>
    <w:rsid w:val="6A5F27CF"/>
    <w:rsid w:val="6A646E18"/>
    <w:rsid w:val="6A658E87"/>
    <w:rsid w:val="6A6FBD6F"/>
    <w:rsid w:val="6A7BB5D5"/>
    <w:rsid w:val="6AC25EF8"/>
    <w:rsid w:val="6AE8E23B"/>
    <w:rsid w:val="6AEC21B5"/>
    <w:rsid w:val="6AED8850"/>
    <w:rsid w:val="6AF5A97D"/>
    <w:rsid w:val="6AFB24E5"/>
    <w:rsid w:val="6B25B04D"/>
    <w:rsid w:val="6B335CF9"/>
    <w:rsid w:val="6B370734"/>
    <w:rsid w:val="6B444EA5"/>
    <w:rsid w:val="6B44C860"/>
    <w:rsid w:val="6B51A8A8"/>
    <w:rsid w:val="6B5FDAD1"/>
    <w:rsid w:val="6B60A9E7"/>
    <w:rsid w:val="6B69D3E4"/>
    <w:rsid w:val="6B6C80F9"/>
    <w:rsid w:val="6B70A492"/>
    <w:rsid w:val="6B72194D"/>
    <w:rsid w:val="6B75C1A2"/>
    <w:rsid w:val="6B9AF344"/>
    <w:rsid w:val="6BA7A247"/>
    <w:rsid w:val="6BADFB44"/>
    <w:rsid w:val="6BB51666"/>
    <w:rsid w:val="6BB5EB29"/>
    <w:rsid w:val="6BBC077C"/>
    <w:rsid w:val="6BCA935E"/>
    <w:rsid w:val="6BD1A91F"/>
    <w:rsid w:val="6BEDE666"/>
    <w:rsid w:val="6BEEDFA4"/>
    <w:rsid w:val="6BF5136A"/>
    <w:rsid w:val="6BFC6552"/>
    <w:rsid w:val="6BFF151F"/>
    <w:rsid w:val="6C02C1AF"/>
    <w:rsid w:val="6C02CAC1"/>
    <w:rsid w:val="6C076128"/>
    <w:rsid w:val="6C10843E"/>
    <w:rsid w:val="6C255198"/>
    <w:rsid w:val="6C35189C"/>
    <w:rsid w:val="6C4FE002"/>
    <w:rsid w:val="6C515D6C"/>
    <w:rsid w:val="6C53F64A"/>
    <w:rsid w:val="6C5CE8DA"/>
    <w:rsid w:val="6C73FA6C"/>
    <w:rsid w:val="6C7CA77A"/>
    <w:rsid w:val="6C81F5A6"/>
    <w:rsid w:val="6C85B661"/>
    <w:rsid w:val="6C907DB0"/>
    <w:rsid w:val="6C9899D6"/>
    <w:rsid w:val="6CB7B94C"/>
    <w:rsid w:val="6CBC4521"/>
    <w:rsid w:val="6CCECAAB"/>
    <w:rsid w:val="6CDF028D"/>
    <w:rsid w:val="6CE46224"/>
    <w:rsid w:val="6CE78BD3"/>
    <w:rsid w:val="6CE854BD"/>
    <w:rsid w:val="6CED2287"/>
    <w:rsid w:val="6CF386B4"/>
    <w:rsid w:val="6CFAB5CC"/>
    <w:rsid w:val="6CFB39CB"/>
    <w:rsid w:val="6D099B4F"/>
    <w:rsid w:val="6D14B66B"/>
    <w:rsid w:val="6D1E8D84"/>
    <w:rsid w:val="6D479C66"/>
    <w:rsid w:val="6D652D62"/>
    <w:rsid w:val="6D6621FA"/>
    <w:rsid w:val="6D69F5EA"/>
    <w:rsid w:val="6D70185F"/>
    <w:rsid w:val="6D7C9DE1"/>
    <w:rsid w:val="6D8353A0"/>
    <w:rsid w:val="6DAA1C58"/>
    <w:rsid w:val="6DB14BD3"/>
    <w:rsid w:val="6DC5AEDC"/>
    <w:rsid w:val="6DC5D5BD"/>
    <w:rsid w:val="6DD2B839"/>
    <w:rsid w:val="6DED4685"/>
    <w:rsid w:val="6DF13743"/>
    <w:rsid w:val="6DF59D48"/>
    <w:rsid w:val="6DFAD367"/>
    <w:rsid w:val="6E06C776"/>
    <w:rsid w:val="6E09ED77"/>
    <w:rsid w:val="6E116FF1"/>
    <w:rsid w:val="6E13F01B"/>
    <w:rsid w:val="6E1B29C7"/>
    <w:rsid w:val="6E205F33"/>
    <w:rsid w:val="6E2C34D2"/>
    <w:rsid w:val="6E438E61"/>
    <w:rsid w:val="6E669DCA"/>
    <w:rsid w:val="6E7D200C"/>
    <w:rsid w:val="6E7E0815"/>
    <w:rsid w:val="6E8B4978"/>
    <w:rsid w:val="6E90695E"/>
    <w:rsid w:val="6E97DD15"/>
    <w:rsid w:val="6E9A59B7"/>
    <w:rsid w:val="6EA2ECE1"/>
    <w:rsid w:val="6EB2FFB8"/>
    <w:rsid w:val="6EEDFFD1"/>
    <w:rsid w:val="6EF3D19C"/>
    <w:rsid w:val="6F0888E2"/>
    <w:rsid w:val="6F0B16B5"/>
    <w:rsid w:val="6F0B3803"/>
    <w:rsid w:val="6F1DFD02"/>
    <w:rsid w:val="6F2991A1"/>
    <w:rsid w:val="6F4680AF"/>
    <w:rsid w:val="6F4E1600"/>
    <w:rsid w:val="6F7DC51F"/>
    <w:rsid w:val="6FA098C6"/>
    <w:rsid w:val="6FB55B32"/>
    <w:rsid w:val="6FB811CD"/>
    <w:rsid w:val="6FB9F36A"/>
    <w:rsid w:val="6FC4320D"/>
    <w:rsid w:val="6FCF31F1"/>
    <w:rsid w:val="6FDB9175"/>
    <w:rsid w:val="6FE8F688"/>
    <w:rsid w:val="701F6524"/>
    <w:rsid w:val="7038BE9F"/>
    <w:rsid w:val="70399207"/>
    <w:rsid w:val="703F0860"/>
    <w:rsid w:val="70631369"/>
    <w:rsid w:val="70694D47"/>
    <w:rsid w:val="706E0D7A"/>
    <w:rsid w:val="707A6743"/>
    <w:rsid w:val="70983A7A"/>
    <w:rsid w:val="7098B62C"/>
    <w:rsid w:val="70995958"/>
    <w:rsid w:val="709B749A"/>
    <w:rsid w:val="709ECAD0"/>
    <w:rsid w:val="70ACDE29"/>
    <w:rsid w:val="70B4D147"/>
    <w:rsid w:val="70B72887"/>
    <w:rsid w:val="70B8D828"/>
    <w:rsid w:val="70C3964E"/>
    <w:rsid w:val="70D73758"/>
    <w:rsid w:val="70F18702"/>
    <w:rsid w:val="70FFDE10"/>
    <w:rsid w:val="71062F85"/>
    <w:rsid w:val="7110C753"/>
    <w:rsid w:val="711919D6"/>
    <w:rsid w:val="71349864"/>
    <w:rsid w:val="7141DB0D"/>
    <w:rsid w:val="7150ACC5"/>
    <w:rsid w:val="715AE42B"/>
    <w:rsid w:val="71685E9A"/>
    <w:rsid w:val="717BC279"/>
    <w:rsid w:val="717ECEA2"/>
    <w:rsid w:val="71898BA7"/>
    <w:rsid w:val="718D02A6"/>
    <w:rsid w:val="7190AEB6"/>
    <w:rsid w:val="719D6A19"/>
    <w:rsid w:val="71A24B7E"/>
    <w:rsid w:val="71A844DF"/>
    <w:rsid w:val="71B2619A"/>
    <w:rsid w:val="71C4E214"/>
    <w:rsid w:val="71EADB64"/>
    <w:rsid w:val="71EAEA2C"/>
    <w:rsid w:val="71FE6F7A"/>
    <w:rsid w:val="71FF0093"/>
    <w:rsid w:val="72010376"/>
    <w:rsid w:val="7209B4E7"/>
    <w:rsid w:val="7214A7D2"/>
    <w:rsid w:val="721C1E00"/>
    <w:rsid w:val="722A389A"/>
    <w:rsid w:val="7233A24D"/>
    <w:rsid w:val="723A968D"/>
    <w:rsid w:val="72403717"/>
    <w:rsid w:val="725707E3"/>
    <w:rsid w:val="7275C8FD"/>
    <w:rsid w:val="727890BB"/>
    <w:rsid w:val="7281C19C"/>
    <w:rsid w:val="728CE5C0"/>
    <w:rsid w:val="729B7663"/>
    <w:rsid w:val="72A4E589"/>
    <w:rsid w:val="72AE3086"/>
    <w:rsid w:val="72C7B0EC"/>
    <w:rsid w:val="72CDC270"/>
    <w:rsid w:val="72E10BFE"/>
    <w:rsid w:val="72E1FF9D"/>
    <w:rsid w:val="72E43A57"/>
    <w:rsid w:val="72F1252D"/>
    <w:rsid w:val="72F7501C"/>
    <w:rsid w:val="72FC2D77"/>
    <w:rsid w:val="72FD1B90"/>
    <w:rsid w:val="7301E0E1"/>
    <w:rsid w:val="730B2036"/>
    <w:rsid w:val="73159AA4"/>
    <w:rsid w:val="731B6B8A"/>
    <w:rsid w:val="73460294"/>
    <w:rsid w:val="73536AE0"/>
    <w:rsid w:val="73661593"/>
    <w:rsid w:val="7389419C"/>
    <w:rsid w:val="73906461"/>
    <w:rsid w:val="73B44ACD"/>
    <w:rsid w:val="73BB355F"/>
    <w:rsid w:val="73C3830B"/>
    <w:rsid w:val="73D7002E"/>
    <w:rsid w:val="73DF62CF"/>
    <w:rsid w:val="73DF7733"/>
    <w:rsid w:val="73E0A6EF"/>
    <w:rsid w:val="73E299F0"/>
    <w:rsid w:val="73E88AF6"/>
    <w:rsid w:val="73EAE2EB"/>
    <w:rsid w:val="73FC069D"/>
    <w:rsid w:val="74275BF0"/>
    <w:rsid w:val="744AA472"/>
    <w:rsid w:val="7455E6BA"/>
    <w:rsid w:val="745C0ED9"/>
    <w:rsid w:val="746AE5F6"/>
    <w:rsid w:val="747F4E98"/>
    <w:rsid w:val="7481B254"/>
    <w:rsid w:val="74870295"/>
    <w:rsid w:val="748CBBE2"/>
    <w:rsid w:val="748FCA33"/>
    <w:rsid w:val="749606C2"/>
    <w:rsid w:val="74AAA5C8"/>
    <w:rsid w:val="74B10F04"/>
    <w:rsid w:val="74B19F70"/>
    <w:rsid w:val="74DAEAB3"/>
    <w:rsid w:val="74DBD15A"/>
    <w:rsid w:val="74E23CD5"/>
    <w:rsid w:val="74E386B3"/>
    <w:rsid w:val="74E8E433"/>
    <w:rsid w:val="74F6E920"/>
    <w:rsid w:val="750FD813"/>
    <w:rsid w:val="7512C4FA"/>
    <w:rsid w:val="75169EA4"/>
    <w:rsid w:val="75235BF0"/>
    <w:rsid w:val="752B370C"/>
    <w:rsid w:val="75315B6E"/>
    <w:rsid w:val="7535AC87"/>
    <w:rsid w:val="753F96A2"/>
    <w:rsid w:val="754230D6"/>
    <w:rsid w:val="754E38F7"/>
    <w:rsid w:val="754F203F"/>
    <w:rsid w:val="754F78B0"/>
    <w:rsid w:val="755372E4"/>
    <w:rsid w:val="7574C00E"/>
    <w:rsid w:val="757CB524"/>
    <w:rsid w:val="7585CAA0"/>
    <w:rsid w:val="758D9620"/>
    <w:rsid w:val="7590B1DE"/>
    <w:rsid w:val="759D3C36"/>
    <w:rsid w:val="75A7C5A9"/>
    <w:rsid w:val="75B21192"/>
    <w:rsid w:val="75B673A6"/>
    <w:rsid w:val="75C6BB1B"/>
    <w:rsid w:val="75CB6401"/>
    <w:rsid w:val="75CE6734"/>
    <w:rsid w:val="75DA34FC"/>
    <w:rsid w:val="75FCC18F"/>
    <w:rsid w:val="7612B752"/>
    <w:rsid w:val="762A99E9"/>
    <w:rsid w:val="76349257"/>
    <w:rsid w:val="765BBC74"/>
    <w:rsid w:val="765DB5A1"/>
    <w:rsid w:val="766F43AF"/>
    <w:rsid w:val="76811987"/>
    <w:rsid w:val="768A65B0"/>
    <w:rsid w:val="76996CF2"/>
    <w:rsid w:val="76A23F5A"/>
    <w:rsid w:val="76A8BEAC"/>
    <w:rsid w:val="76B1ABF3"/>
    <w:rsid w:val="76BABB44"/>
    <w:rsid w:val="76BC725C"/>
    <w:rsid w:val="76CBA74C"/>
    <w:rsid w:val="76CC245F"/>
    <w:rsid w:val="76CFE7E3"/>
    <w:rsid w:val="76D93A80"/>
    <w:rsid w:val="76E158FD"/>
    <w:rsid w:val="76EF6272"/>
    <w:rsid w:val="76F014A1"/>
    <w:rsid w:val="76F78728"/>
    <w:rsid w:val="76FF2ED8"/>
    <w:rsid w:val="7709406E"/>
    <w:rsid w:val="770A613B"/>
    <w:rsid w:val="772198B8"/>
    <w:rsid w:val="77300A3C"/>
    <w:rsid w:val="77464031"/>
    <w:rsid w:val="774C27F3"/>
    <w:rsid w:val="7751164D"/>
    <w:rsid w:val="776DAE90"/>
    <w:rsid w:val="7774546A"/>
    <w:rsid w:val="778526CC"/>
    <w:rsid w:val="778B8CBD"/>
    <w:rsid w:val="77B8C4EA"/>
    <w:rsid w:val="77BEE713"/>
    <w:rsid w:val="77C74E07"/>
    <w:rsid w:val="77D36423"/>
    <w:rsid w:val="77F10564"/>
    <w:rsid w:val="7800CA68"/>
    <w:rsid w:val="780BD889"/>
    <w:rsid w:val="780D043A"/>
    <w:rsid w:val="7825A1F8"/>
    <w:rsid w:val="7826D356"/>
    <w:rsid w:val="783EC010"/>
    <w:rsid w:val="78412597"/>
    <w:rsid w:val="784E6C07"/>
    <w:rsid w:val="785B90A0"/>
    <w:rsid w:val="785BE459"/>
    <w:rsid w:val="787CB9FF"/>
    <w:rsid w:val="78848BC5"/>
    <w:rsid w:val="7884D40E"/>
    <w:rsid w:val="78898E4B"/>
    <w:rsid w:val="7891875C"/>
    <w:rsid w:val="78948DD5"/>
    <w:rsid w:val="78B8726B"/>
    <w:rsid w:val="78BCDDEE"/>
    <w:rsid w:val="78BE9E50"/>
    <w:rsid w:val="78CBF67D"/>
    <w:rsid w:val="78D06E9E"/>
    <w:rsid w:val="78D9C640"/>
    <w:rsid w:val="78DD414C"/>
    <w:rsid w:val="78EFAD00"/>
    <w:rsid w:val="78F0C542"/>
    <w:rsid w:val="78FA6E34"/>
    <w:rsid w:val="78FE1F83"/>
    <w:rsid w:val="790455F1"/>
    <w:rsid w:val="79052511"/>
    <w:rsid w:val="79166132"/>
    <w:rsid w:val="791889B6"/>
    <w:rsid w:val="7919B8E1"/>
    <w:rsid w:val="791B05BC"/>
    <w:rsid w:val="792A1010"/>
    <w:rsid w:val="79388E31"/>
    <w:rsid w:val="793E81DF"/>
    <w:rsid w:val="79476BDC"/>
    <w:rsid w:val="7959CB9C"/>
    <w:rsid w:val="797B7194"/>
    <w:rsid w:val="79B3F17F"/>
    <w:rsid w:val="79BD6C26"/>
    <w:rsid w:val="79EB0D9B"/>
    <w:rsid w:val="7A0239BA"/>
    <w:rsid w:val="7A0DEC9B"/>
    <w:rsid w:val="7A12B646"/>
    <w:rsid w:val="7A3FB84F"/>
    <w:rsid w:val="7A438978"/>
    <w:rsid w:val="7A630513"/>
    <w:rsid w:val="7A6DC3D1"/>
    <w:rsid w:val="7A74C40F"/>
    <w:rsid w:val="7A7C040B"/>
    <w:rsid w:val="7A840048"/>
    <w:rsid w:val="7A840DEF"/>
    <w:rsid w:val="7A8911C0"/>
    <w:rsid w:val="7A922A87"/>
    <w:rsid w:val="7A92B18F"/>
    <w:rsid w:val="7AA6D55F"/>
    <w:rsid w:val="7AC5EA55"/>
    <w:rsid w:val="7ACF5D98"/>
    <w:rsid w:val="7AF2BFD0"/>
    <w:rsid w:val="7AFA7A58"/>
    <w:rsid w:val="7AFE94E3"/>
    <w:rsid w:val="7B037467"/>
    <w:rsid w:val="7B0440CE"/>
    <w:rsid w:val="7B6F7BDA"/>
    <w:rsid w:val="7B728F7B"/>
    <w:rsid w:val="7B74EB20"/>
    <w:rsid w:val="7B8F2B54"/>
    <w:rsid w:val="7B93FF33"/>
    <w:rsid w:val="7B9A4369"/>
    <w:rsid w:val="7BA678EC"/>
    <w:rsid w:val="7BABE66E"/>
    <w:rsid w:val="7BC43AE9"/>
    <w:rsid w:val="7BCE804C"/>
    <w:rsid w:val="7BD48D49"/>
    <w:rsid w:val="7BD93502"/>
    <w:rsid w:val="7BE2638C"/>
    <w:rsid w:val="7BF376EB"/>
    <w:rsid w:val="7BFA3EBD"/>
    <w:rsid w:val="7C2D0F28"/>
    <w:rsid w:val="7C37C94E"/>
    <w:rsid w:val="7C40027B"/>
    <w:rsid w:val="7C41ECE6"/>
    <w:rsid w:val="7C44F4C2"/>
    <w:rsid w:val="7C6F4A53"/>
    <w:rsid w:val="7C8E644A"/>
    <w:rsid w:val="7C91676F"/>
    <w:rsid w:val="7C9D97D4"/>
    <w:rsid w:val="7CAC53B6"/>
    <w:rsid w:val="7CB743FD"/>
    <w:rsid w:val="7CCFE65B"/>
    <w:rsid w:val="7CDBF66A"/>
    <w:rsid w:val="7CDCA127"/>
    <w:rsid w:val="7CE440AA"/>
    <w:rsid w:val="7D0B982B"/>
    <w:rsid w:val="7D2E59E6"/>
    <w:rsid w:val="7D66E831"/>
    <w:rsid w:val="7D6B64A1"/>
    <w:rsid w:val="7D74DDFA"/>
    <w:rsid w:val="7D8578DA"/>
    <w:rsid w:val="7D93D922"/>
    <w:rsid w:val="7D94BD7B"/>
    <w:rsid w:val="7DA365AA"/>
    <w:rsid w:val="7DAB3536"/>
    <w:rsid w:val="7DB5E1BD"/>
    <w:rsid w:val="7DBDF140"/>
    <w:rsid w:val="7DD1F9CE"/>
    <w:rsid w:val="7E453B51"/>
    <w:rsid w:val="7E455EB1"/>
    <w:rsid w:val="7E4AE6F0"/>
    <w:rsid w:val="7E52D9CC"/>
    <w:rsid w:val="7E637A50"/>
    <w:rsid w:val="7EBF1088"/>
    <w:rsid w:val="7EBFCC31"/>
    <w:rsid w:val="7EC3E75D"/>
    <w:rsid w:val="7ECCC141"/>
    <w:rsid w:val="7EE29C0D"/>
    <w:rsid w:val="7EEB5D42"/>
    <w:rsid w:val="7EEB99E3"/>
    <w:rsid w:val="7EEBC993"/>
    <w:rsid w:val="7F005402"/>
    <w:rsid w:val="7F020851"/>
    <w:rsid w:val="7F14D3BD"/>
    <w:rsid w:val="7F1A320A"/>
    <w:rsid w:val="7F2DAC16"/>
    <w:rsid w:val="7F30BC56"/>
    <w:rsid w:val="7F4759A8"/>
    <w:rsid w:val="7F797B3D"/>
    <w:rsid w:val="7F8ABDF8"/>
    <w:rsid w:val="7F8DCCC8"/>
    <w:rsid w:val="7F989CEF"/>
    <w:rsid w:val="7F9F6818"/>
    <w:rsid w:val="7FACD59A"/>
    <w:rsid w:val="7FB2AE06"/>
    <w:rsid w:val="7FE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4BDE3E"/>
  <w15:chartTrackingRefBased/>
  <w15:docId w15:val="{6665F725-E5AA-4040-B58C-37A8B958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C5F"/>
    <w:pPr>
      <w:spacing w:after="120"/>
      <w:jc w:val="both"/>
    </w:pPr>
    <w:rPr>
      <w:rFonts w:ascii="Arial" w:hAnsi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B26E9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bCs/>
      <w:color w:val="05224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26E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bCs/>
      <w:color w:val="00CDE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61C0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bCs/>
      <w:color w:val="1F3763" w:themeColor="accent1" w:themeShade="7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61C0"/>
    <w:pPr>
      <w:numPr>
        <w:ilvl w:val="3"/>
        <w:numId w:val="1"/>
      </w:numPr>
      <w:ind w:left="2203"/>
      <w:outlineLvl w:val="3"/>
    </w:pPr>
    <w:rPr>
      <w:b/>
      <w:bCs/>
      <w:color w:val="05224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261C0"/>
    <w:pPr>
      <w:numPr>
        <w:ilvl w:val="4"/>
        <w:numId w:val="1"/>
      </w:numPr>
      <w:outlineLvl w:val="4"/>
    </w:pPr>
    <w:rPr>
      <w:b/>
      <w:bCs/>
      <w:color w:val="00CDE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261C0"/>
    <w:pPr>
      <w:numPr>
        <w:ilvl w:val="5"/>
        <w:numId w:val="1"/>
      </w:numPr>
      <w:outlineLvl w:val="5"/>
    </w:pPr>
    <w:rPr>
      <w:b/>
      <w:bCs/>
      <w:color w:val="05224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6E9"/>
    <w:rPr>
      <w:rFonts w:ascii="Arial" w:eastAsiaTheme="majorEastAsia" w:hAnsi="Arial" w:cstheme="majorBidi"/>
      <w:b/>
      <w:bCs/>
      <w:color w:val="05224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AB26E9"/>
    <w:rPr>
      <w:rFonts w:ascii="Arial" w:eastAsiaTheme="majorEastAsia" w:hAnsi="Arial" w:cstheme="majorBidi"/>
      <w:b/>
      <w:bCs/>
      <w:color w:val="00CDE2"/>
      <w:sz w:val="36"/>
      <w:szCs w:val="3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6E9"/>
    <w:rPr>
      <w:color w:val="05224F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6E9"/>
    <w:rPr>
      <w:rFonts w:ascii="Lato" w:hAnsi="Lato"/>
      <w:color w:val="05224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261C0"/>
    <w:rPr>
      <w:rFonts w:ascii="Arial" w:eastAsiaTheme="majorEastAsia" w:hAnsi="Arial" w:cstheme="majorBidi"/>
      <w:b/>
      <w:bCs/>
      <w:color w:val="1F3763" w:themeColor="accent1" w:themeShade="7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261C0"/>
    <w:rPr>
      <w:rFonts w:ascii="Arial" w:hAnsi="Arial"/>
      <w:b/>
      <w:bCs/>
      <w:color w:val="05224F"/>
    </w:rPr>
  </w:style>
  <w:style w:type="character" w:customStyle="1" w:styleId="Ttulo5Car">
    <w:name w:val="Título 5 Car"/>
    <w:basedOn w:val="Fuentedeprrafopredeter"/>
    <w:link w:val="Ttulo5"/>
    <w:uiPriority w:val="9"/>
    <w:rsid w:val="003261C0"/>
    <w:rPr>
      <w:rFonts w:ascii="Arial" w:hAnsi="Arial"/>
      <w:b/>
      <w:bCs/>
      <w:color w:val="00CDE2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qFormat/>
    <w:rsid w:val="003261C0"/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1C0"/>
    <w:rPr>
      <w:rFonts w:ascii="Arial" w:eastAsiaTheme="majorEastAsia" w:hAnsi="Arial" w:cstheme="majorBidi"/>
      <w:b/>
      <w:bCs/>
      <w:color w:val="05224F"/>
      <w:sz w:val="56"/>
      <w:szCs w:val="56"/>
    </w:rPr>
  </w:style>
  <w:style w:type="character" w:customStyle="1" w:styleId="Ttulo6Car">
    <w:name w:val="Título 6 Car"/>
    <w:basedOn w:val="Fuentedeprrafopredeter"/>
    <w:link w:val="Ttulo6"/>
    <w:uiPriority w:val="9"/>
    <w:rsid w:val="003261C0"/>
    <w:rPr>
      <w:rFonts w:ascii="Arial" w:hAnsi="Arial"/>
      <w:b/>
      <w:bCs/>
      <w:color w:val="05224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48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paragraph" w:customStyle="1" w:styleId="H-Listado1">
    <w:name w:val="H-Listado1"/>
    <w:basedOn w:val="Normal"/>
    <w:link w:val="H-Listado1Car"/>
    <w:qFormat/>
    <w:rsid w:val="00B02712"/>
    <w:pPr>
      <w:numPr>
        <w:numId w:val="2"/>
      </w:numPr>
    </w:pPr>
  </w:style>
  <w:style w:type="paragraph" w:customStyle="1" w:styleId="H-Listado2">
    <w:name w:val="H-Listado2"/>
    <w:basedOn w:val="H-Listado1"/>
    <w:link w:val="H-Listado2Car"/>
    <w:qFormat/>
    <w:rsid w:val="00725E6B"/>
    <w:pPr>
      <w:numPr>
        <w:ilvl w:val="1"/>
      </w:numPr>
    </w:pPr>
  </w:style>
  <w:style w:type="paragraph" w:styleId="Cita">
    <w:name w:val="Quote"/>
    <w:basedOn w:val="Normal"/>
    <w:next w:val="Normal"/>
    <w:link w:val="CitaCar"/>
    <w:uiPriority w:val="29"/>
    <w:qFormat/>
    <w:rsid w:val="009E48B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8B5"/>
    <w:rPr>
      <w:rFonts w:ascii="Lato" w:hAnsi="Lato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9C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9C8"/>
    <w:rPr>
      <w:rFonts w:ascii="Lato" w:hAnsi="Lato"/>
      <w:i/>
      <w:iCs/>
      <w:color w:val="4472C4" w:themeColor="accent1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E519C8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E519C8"/>
    <w:rPr>
      <w:b/>
      <w:bCs/>
      <w:smallCaps/>
      <w:color w:val="4472C4" w:themeColor="accent1"/>
      <w:spacing w:val="5"/>
    </w:rPr>
  </w:style>
  <w:style w:type="paragraph" w:customStyle="1" w:styleId="Light">
    <w:name w:val="Light"/>
    <w:basedOn w:val="Normal"/>
    <w:qFormat/>
    <w:rsid w:val="00E519C8"/>
    <w:rPr>
      <w:rFonts w:ascii="Lato Light" w:hAnsi="Lato Light"/>
    </w:rPr>
  </w:style>
  <w:style w:type="paragraph" w:customStyle="1" w:styleId="H-Hipervnculos">
    <w:name w:val="H-Hipervínculos"/>
    <w:basedOn w:val="Normal"/>
    <w:qFormat/>
    <w:rsid w:val="00E519C8"/>
    <w:rPr>
      <w:color w:val="00CDE2"/>
      <w:u w:val="single"/>
    </w:rPr>
  </w:style>
  <w:style w:type="paragraph" w:customStyle="1" w:styleId="KPIs">
    <w:name w:val="KPIs"/>
    <w:basedOn w:val="H-Hipervnculos"/>
    <w:qFormat/>
    <w:rsid w:val="00A70D54"/>
    <w:rPr>
      <w:rFonts w:ascii="Lato Black" w:hAnsi="Lato Black"/>
      <w:sz w:val="56"/>
      <w:szCs w:val="56"/>
      <w:u w:val="none"/>
    </w:rPr>
  </w:style>
  <w:style w:type="paragraph" w:styleId="Encabezado">
    <w:name w:val="header"/>
    <w:basedOn w:val="Normal"/>
    <w:link w:val="EncabezadoCar"/>
    <w:uiPriority w:val="99"/>
    <w:unhideWhenUsed/>
    <w:rsid w:val="002E0CE4"/>
    <w:pPr>
      <w:tabs>
        <w:tab w:val="center" w:pos="4252"/>
        <w:tab w:val="right" w:pos="8504"/>
      </w:tabs>
    </w:pPr>
    <w:rPr>
      <w:color w:val="05224F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2E0CE4"/>
    <w:rPr>
      <w:rFonts w:ascii="Lato" w:hAnsi="Lato"/>
      <w:color w:val="05224F"/>
      <w:sz w:val="18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10572"/>
    <w:pPr>
      <w:tabs>
        <w:tab w:val="center" w:pos="4252"/>
        <w:tab w:val="right" w:pos="8504"/>
      </w:tabs>
    </w:pPr>
    <w:rPr>
      <w:color w:val="595959" w:themeColor="text1" w:themeTint="A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0572"/>
    <w:rPr>
      <w:rFonts w:ascii="Lato" w:hAnsi="Lato"/>
      <w:color w:val="595959" w:themeColor="text1" w:themeTint="A6"/>
      <w:sz w:val="20"/>
      <w:szCs w:val="20"/>
    </w:rPr>
  </w:style>
  <w:style w:type="paragraph" w:customStyle="1" w:styleId="TtuloPORTADAhiberus">
    <w:name w:val="Título PORTADA hiberus"/>
    <w:basedOn w:val="Normal"/>
    <w:autoRedefine/>
    <w:qFormat/>
    <w:rsid w:val="00037C5F"/>
    <w:rPr>
      <w:color w:val="00CDE2"/>
      <w:sz w:val="40"/>
      <w:szCs w:val="40"/>
    </w:rPr>
  </w:style>
  <w:style w:type="paragraph" w:customStyle="1" w:styleId="SubttuloPORTADAhiberus">
    <w:name w:val="Subtítulo PORTADA hiberus"/>
    <w:basedOn w:val="TtuloPORTADAhiberus"/>
    <w:autoRedefine/>
    <w:qFormat/>
    <w:rsid w:val="00EA3075"/>
    <w:rPr>
      <w:rFonts w:ascii="Lato Light" w:hAnsi="Lato Light"/>
    </w:rPr>
  </w:style>
  <w:style w:type="numbering" w:customStyle="1" w:styleId="Listado2">
    <w:name w:val="Listado2"/>
    <w:basedOn w:val="Sinlista"/>
    <w:uiPriority w:val="99"/>
    <w:rsid w:val="00725E6B"/>
    <w:pPr>
      <w:numPr>
        <w:numId w:val="6"/>
      </w:numPr>
    </w:pPr>
  </w:style>
  <w:style w:type="paragraph" w:customStyle="1" w:styleId="H-Listado3">
    <w:name w:val="H-Listado3"/>
    <w:basedOn w:val="H-Listado2"/>
    <w:qFormat/>
    <w:rsid w:val="00725E6B"/>
    <w:pPr>
      <w:numPr>
        <w:ilvl w:val="2"/>
      </w:numPr>
    </w:pPr>
  </w:style>
  <w:style w:type="paragraph" w:customStyle="1" w:styleId="H-Contenido-Blanco">
    <w:name w:val="H-Contenido-Blanco"/>
    <w:basedOn w:val="Normal"/>
    <w:rsid w:val="00245351"/>
    <w:rPr>
      <w:rFonts w:eastAsia="Times New Roman" w:cs="Times New Roman"/>
      <w:color w:val="FFFFFF" w:themeColor="background1"/>
      <w:kern w:val="28"/>
      <w:szCs w:val="18"/>
      <w14:ligatures w14:val="none"/>
    </w:rPr>
  </w:style>
  <w:style w:type="paragraph" w:customStyle="1" w:styleId="H-Vietas-Tabla">
    <w:name w:val="H-Viñetas-Tabla"/>
    <w:basedOn w:val="Normal"/>
    <w:link w:val="H-Vietas-TablaCar"/>
    <w:qFormat/>
    <w:rsid w:val="00245351"/>
    <w:pPr>
      <w:numPr>
        <w:numId w:val="3"/>
      </w:numPr>
    </w:pPr>
    <w:rPr>
      <w:rFonts w:eastAsia="Times New Roman" w:cs="Times New Roman"/>
      <w:color w:val="173962"/>
      <w:kern w:val="28"/>
      <w:szCs w:val="18"/>
      <w14:ligatures w14:val="none"/>
    </w:rPr>
  </w:style>
  <w:style w:type="character" w:customStyle="1" w:styleId="H-Vietas-TablaCar">
    <w:name w:val="H-Viñetas-Tabla Car"/>
    <w:basedOn w:val="Fuentedeprrafopredeter"/>
    <w:link w:val="H-Vietas-Tabla"/>
    <w:rsid w:val="00245351"/>
    <w:rPr>
      <w:rFonts w:ascii="Arial" w:eastAsia="Times New Roman" w:hAnsi="Arial" w:cs="Times New Roman"/>
      <w:color w:val="173962"/>
      <w:kern w:val="28"/>
      <w:sz w:val="20"/>
      <w:szCs w:val="18"/>
      <w14:ligatures w14:val="none"/>
    </w:rPr>
  </w:style>
  <w:style w:type="paragraph" w:customStyle="1" w:styleId="H-Cont-Tabla">
    <w:name w:val="H-Cont-Tabla"/>
    <w:basedOn w:val="Normal"/>
    <w:qFormat/>
    <w:rsid w:val="00245351"/>
    <w:pPr>
      <w:spacing w:before="60" w:after="60"/>
    </w:pPr>
    <w:rPr>
      <w:rFonts w:eastAsia="Times New Roman" w:cs="Times New Roman"/>
      <w:color w:val="173962"/>
      <w:kern w:val="28"/>
      <w:szCs w:val="18"/>
      <w:lang w:val="es-ES_tradnl"/>
      <w14:ligatures w14:val="none"/>
    </w:rPr>
  </w:style>
  <w:style w:type="paragraph" w:customStyle="1" w:styleId="H-Blanco-Check">
    <w:name w:val="H-Blanco-Check"/>
    <w:basedOn w:val="Normal"/>
    <w:rsid w:val="00245351"/>
    <w:pPr>
      <w:jc w:val="center"/>
    </w:pPr>
    <w:rPr>
      <w:rFonts w:ascii="Arial Rounded MT Bold" w:eastAsia="Times New Roman" w:hAnsi="Arial Rounded MT Bold" w:cs="Times New Roman"/>
      <w:color w:val="FFFFFF" w:themeColor="background1"/>
      <w:kern w:val="28"/>
      <w:sz w:val="48"/>
      <w:szCs w:val="24"/>
      <w14:ligatures w14:val="none"/>
    </w:rPr>
  </w:style>
  <w:style w:type="paragraph" w:customStyle="1" w:styleId="H-Destacado">
    <w:name w:val="H-Destacado"/>
    <w:basedOn w:val="Normal"/>
    <w:qFormat/>
    <w:rsid w:val="00230D51"/>
    <w:pPr>
      <w:spacing w:before="60" w:after="60"/>
      <w:ind w:left="113"/>
    </w:pPr>
    <w:rPr>
      <w:rFonts w:ascii="Lato Light" w:hAnsi="Lato Light"/>
      <w:i/>
      <w:color w:val="05224F"/>
    </w:rPr>
  </w:style>
  <w:style w:type="table" w:styleId="Tablaconcuadrcula">
    <w:name w:val="Table Grid"/>
    <w:basedOn w:val="Tablanormal"/>
    <w:uiPriority w:val="39"/>
    <w:rsid w:val="00230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-Hashtag">
    <w:name w:val="H-Hashtag"/>
    <w:basedOn w:val="H-Contenido-Blanco"/>
    <w:qFormat/>
    <w:rsid w:val="00230D51"/>
    <w:pPr>
      <w:spacing w:after="0"/>
      <w:jc w:val="center"/>
    </w:pPr>
    <w:rPr>
      <w:rFonts w:ascii="Arial Rounded MT Bold" w:hAnsi="Arial Rounded MT Bold"/>
      <w:color w:val="05224F"/>
      <w:sz w:val="48"/>
    </w:rPr>
  </w:style>
  <w:style w:type="character" w:customStyle="1" w:styleId="H-Subrayado">
    <w:name w:val="H-Subrayado"/>
    <w:basedOn w:val="Fuentedeprrafopredeter"/>
    <w:uiPriority w:val="1"/>
    <w:qFormat/>
    <w:rsid w:val="004F1C2B"/>
    <w:rPr>
      <w:rFonts w:ascii="Lato" w:hAnsi="Lato"/>
      <w:color w:val="FFFFFF" w:themeColor="background1"/>
      <w:sz w:val="20"/>
      <w:shd w:val="clear" w:color="auto" w:fill="05224F"/>
    </w:rPr>
  </w:style>
  <w:style w:type="paragraph" w:styleId="TDC1">
    <w:name w:val="toc 1"/>
    <w:basedOn w:val="Normal"/>
    <w:next w:val="Normal"/>
    <w:autoRedefine/>
    <w:uiPriority w:val="39"/>
    <w:unhideWhenUsed/>
    <w:rsid w:val="00082D19"/>
    <w:pPr>
      <w:spacing w:after="100"/>
    </w:pPr>
    <w:rPr>
      <w:b/>
      <w:color w:val="05224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082D19"/>
    <w:pPr>
      <w:spacing w:after="100"/>
      <w:ind w:left="200"/>
    </w:pPr>
    <w:rPr>
      <w:color w:val="05224F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082D19"/>
    <w:pPr>
      <w:spacing w:after="100"/>
      <w:ind w:left="400"/>
    </w:pPr>
    <w:rPr>
      <w:color w:val="05224F"/>
    </w:rPr>
  </w:style>
  <w:style w:type="paragraph" w:styleId="TDC4">
    <w:name w:val="toc 4"/>
    <w:basedOn w:val="Normal"/>
    <w:next w:val="Normal"/>
    <w:autoRedefine/>
    <w:uiPriority w:val="39"/>
    <w:unhideWhenUsed/>
    <w:rsid w:val="00082D19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082D19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39"/>
    <w:unhideWhenUsed/>
    <w:rsid w:val="00082D19"/>
    <w:pPr>
      <w:spacing w:after="100"/>
      <w:ind w:left="1000"/>
    </w:pPr>
  </w:style>
  <w:style w:type="character" w:styleId="Refdecomentario">
    <w:name w:val="annotation reference"/>
    <w:basedOn w:val="Fuentedeprrafopredeter"/>
    <w:uiPriority w:val="99"/>
    <w:semiHidden/>
    <w:unhideWhenUsed/>
    <w:rsid w:val="003C65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C6524"/>
  </w:style>
  <w:style w:type="character" w:customStyle="1" w:styleId="TextocomentarioCar">
    <w:name w:val="Texto comentario Car"/>
    <w:basedOn w:val="Fuentedeprrafopredeter"/>
    <w:link w:val="Textocomentario"/>
    <w:uiPriority w:val="99"/>
    <w:rsid w:val="003C6524"/>
    <w:rPr>
      <w:rFonts w:ascii="Lato" w:hAnsi="Lat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65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6524"/>
    <w:rPr>
      <w:rFonts w:ascii="Lato" w:hAnsi="Lato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D5733A"/>
    <w:pPr>
      <w:ind w:left="720"/>
      <w:contextualSpacing/>
    </w:pPr>
  </w:style>
  <w:style w:type="paragraph" w:customStyle="1" w:styleId="H-Contenido">
    <w:name w:val="H-Contenido"/>
    <w:basedOn w:val="Normal"/>
    <w:link w:val="H-ContenidoCar"/>
    <w:uiPriority w:val="1"/>
    <w:qFormat/>
    <w:rsid w:val="00113920"/>
    <w:pPr>
      <w:spacing w:before="120"/>
    </w:pPr>
    <w:rPr>
      <w:rFonts w:ascii="Montserrat" w:eastAsiaTheme="minorEastAsia" w:hAnsi="Montserrat" w:cs="Times New Roman"/>
      <w:color w:val="0D0D0D" w:themeColor="text1" w:themeTint="F2"/>
    </w:rPr>
  </w:style>
  <w:style w:type="paragraph" w:customStyle="1" w:styleId="TableParagraph">
    <w:name w:val="Table Paragraph"/>
    <w:basedOn w:val="Normal"/>
    <w:uiPriority w:val="1"/>
    <w:qFormat/>
    <w:rsid w:val="006475A0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E871FD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71FD"/>
    <w:rPr>
      <w:rFonts w:ascii="Calibri" w:eastAsia="Calibri" w:hAnsi="Calibri" w:cs="Calibri"/>
      <w:kern w:val="0"/>
      <w:sz w:val="22"/>
      <w:szCs w:val="22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4707E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-ContenidoCar">
    <w:name w:val="H-Contenido Car"/>
    <w:basedOn w:val="Fuentedeprrafopredeter"/>
    <w:link w:val="H-Contenido"/>
    <w:uiPriority w:val="1"/>
    <w:qFormat/>
    <w:rsid w:val="00113920"/>
    <w:rPr>
      <w:rFonts w:ascii="Montserrat" w:eastAsiaTheme="minorEastAsia" w:hAnsi="Montserrat" w:cs="Times New Roman"/>
      <w:color w:val="0D0D0D" w:themeColor="text1" w:themeTint="F2"/>
      <w:sz w:val="20"/>
      <w:szCs w:val="20"/>
    </w:rPr>
  </w:style>
  <w:style w:type="paragraph" w:customStyle="1" w:styleId="H-Enumeracin1">
    <w:name w:val="H-Enumeración 1"/>
    <w:basedOn w:val="Normal"/>
    <w:link w:val="H-Enumeracin1Car"/>
    <w:uiPriority w:val="1"/>
    <w:qFormat/>
    <w:rsid w:val="790455F1"/>
    <w:pPr>
      <w:spacing w:before="120"/>
      <w:ind w:left="453" w:hanging="340"/>
    </w:pPr>
    <w:rPr>
      <w:rFonts w:ascii="Montserrat" w:eastAsiaTheme="minorEastAsia" w:hAnsi="Montserrat" w:cs="Times New Roman"/>
      <w:color w:val="0D0D0D" w:themeColor="text1" w:themeTint="F2"/>
    </w:rPr>
  </w:style>
  <w:style w:type="character" w:customStyle="1" w:styleId="H-Enumeracin1Car">
    <w:name w:val="H-Enumeración 1 Car"/>
    <w:basedOn w:val="Fuentedeprrafopredeter"/>
    <w:link w:val="H-Enumeracin1"/>
    <w:uiPriority w:val="1"/>
    <w:rsid w:val="00113920"/>
    <w:rPr>
      <w:rFonts w:ascii="Montserrat" w:eastAsiaTheme="minorEastAsia" w:hAnsi="Montserrat" w:cs="Times New Roman"/>
      <w:color w:val="0D0D0D" w:themeColor="text1" w:themeTint="F2"/>
      <w:sz w:val="20"/>
      <w:szCs w:val="20"/>
    </w:rPr>
  </w:style>
  <w:style w:type="paragraph" w:customStyle="1" w:styleId="H-Enumeracin22">
    <w:name w:val="H-Enumeración 22"/>
    <w:basedOn w:val="Normal"/>
    <w:next w:val="H-Contenido"/>
    <w:link w:val="H-Enumeracin22Car"/>
    <w:uiPriority w:val="1"/>
    <w:qFormat/>
    <w:rsid w:val="302BBD96"/>
    <w:pPr>
      <w:spacing w:before="120"/>
      <w:ind w:left="833" w:hanging="360"/>
    </w:pPr>
    <w:rPr>
      <w:rFonts w:ascii="Montserrat" w:eastAsiaTheme="minorEastAsia" w:hAnsi="Montserrat" w:cs="Times New Roman"/>
      <w:color w:val="0D0D0D" w:themeColor="text1" w:themeTint="F2"/>
    </w:rPr>
  </w:style>
  <w:style w:type="character" w:customStyle="1" w:styleId="H-Enumeracin22Car">
    <w:name w:val="H-Enumeración 22 Car"/>
    <w:basedOn w:val="Fuentedeprrafopredeter"/>
    <w:link w:val="H-Enumeracin22"/>
    <w:uiPriority w:val="1"/>
    <w:rsid w:val="00113920"/>
    <w:rPr>
      <w:rFonts w:ascii="Montserrat" w:eastAsiaTheme="minorEastAsia" w:hAnsi="Montserrat" w:cs="Times New Roman"/>
      <w:color w:val="0D0D0D" w:themeColor="text1" w:themeTint="F2"/>
      <w:sz w:val="20"/>
      <w:szCs w:val="20"/>
    </w:rPr>
  </w:style>
  <w:style w:type="paragraph" w:customStyle="1" w:styleId="H-Enumeracin2">
    <w:name w:val="H-Enumeración 2"/>
    <w:basedOn w:val="Normal"/>
    <w:link w:val="H-Enumeracin2Car"/>
    <w:uiPriority w:val="1"/>
    <w:rsid w:val="790455F1"/>
    <w:pPr>
      <w:spacing w:before="120"/>
      <w:ind w:left="1151" w:hanging="357"/>
    </w:pPr>
    <w:rPr>
      <w:rFonts w:ascii="Montserrat" w:eastAsiaTheme="minorEastAsia" w:hAnsi="Montserrat" w:cs="Times New Roman"/>
      <w:color w:val="0D0D0D" w:themeColor="text1" w:themeTint="F2"/>
    </w:rPr>
  </w:style>
  <w:style w:type="character" w:customStyle="1" w:styleId="H-Enumeracin2Car">
    <w:name w:val="H-Enumeración 2 Car"/>
    <w:basedOn w:val="Fuentedeprrafopredeter"/>
    <w:link w:val="H-Enumeracin2"/>
    <w:uiPriority w:val="1"/>
    <w:rsid w:val="00113920"/>
    <w:rPr>
      <w:rFonts w:ascii="Montserrat" w:eastAsiaTheme="minorEastAsia" w:hAnsi="Montserrat" w:cs="Times New Roman"/>
      <w:color w:val="0D0D0D" w:themeColor="text1" w:themeTint="F2"/>
      <w:sz w:val="20"/>
      <w:szCs w:val="20"/>
    </w:rPr>
  </w:style>
  <w:style w:type="paragraph" w:customStyle="1" w:styleId="TtuloDestacado">
    <w:name w:val="Título Destacado"/>
    <w:basedOn w:val="Normal"/>
    <w:next w:val="H-Destacado"/>
    <w:link w:val="TtuloDestacadoCar"/>
    <w:uiPriority w:val="1"/>
    <w:qFormat/>
    <w:rsid w:val="00113920"/>
    <w:pPr>
      <w:tabs>
        <w:tab w:val="left" w:pos="851"/>
      </w:tabs>
      <w:spacing w:before="240"/>
    </w:pPr>
    <w:rPr>
      <w:rFonts w:ascii="Montserrat" w:eastAsiaTheme="minorEastAsia" w:hAnsi="Montserrat" w:cs="Times New Roman"/>
      <w:b/>
      <w:bCs/>
      <w:noProof/>
      <w:color w:val="173962"/>
      <w:sz w:val="22"/>
      <w:szCs w:val="22"/>
    </w:rPr>
  </w:style>
  <w:style w:type="character" w:customStyle="1" w:styleId="TtuloDestacadoCar">
    <w:name w:val="Título Destacado Car"/>
    <w:basedOn w:val="Fuentedeprrafopredeter"/>
    <w:link w:val="TtuloDestacado"/>
    <w:uiPriority w:val="1"/>
    <w:rsid w:val="00113920"/>
    <w:rPr>
      <w:rFonts w:ascii="Montserrat" w:eastAsiaTheme="minorEastAsia" w:hAnsi="Montserrat" w:cs="Times New Roman"/>
      <w:b/>
      <w:bCs/>
      <w:noProof/>
      <w:color w:val="173962"/>
      <w:sz w:val="22"/>
      <w:szCs w:val="22"/>
    </w:rPr>
  </w:style>
  <w:style w:type="paragraph" w:customStyle="1" w:styleId="Textonormal">
    <w:name w:val="Texto normal"/>
    <w:basedOn w:val="Normal"/>
    <w:link w:val="TextonormalCar"/>
    <w:uiPriority w:val="1"/>
    <w:qFormat/>
    <w:rsid w:val="00113920"/>
    <w:rPr>
      <w:rFonts w:asciiTheme="minorHAnsi" w:eastAsiaTheme="minorEastAsia" w:hAnsiTheme="minorHAnsi"/>
      <w:color w:val="0D0D0D" w:themeColor="text1" w:themeTint="F2"/>
      <w:sz w:val="24"/>
      <w:szCs w:val="24"/>
      <w:lang w:eastAsia="es-ES"/>
    </w:rPr>
  </w:style>
  <w:style w:type="character" w:customStyle="1" w:styleId="TextonormalCar">
    <w:name w:val="Texto normal Car"/>
    <w:basedOn w:val="Fuentedeprrafopredeter"/>
    <w:link w:val="Textonormal"/>
    <w:uiPriority w:val="1"/>
    <w:rsid w:val="00113920"/>
    <w:rPr>
      <w:rFonts w:eastAsiaTheme="minorEastAsia"/>
      <w:color w:val="0D0D0D" w:themeColor="text1" w:themeTint="F2"/>
      <w:lang w:eastAsia="es-ES"/>
    </w:rPr>
  </w:style>
  <w:style w:type="paragraph" w:customStyle="1" w:styleId="Ttulo3Hiberus">
    <w:name w:val="Título 3 Hiberus"/>
    <w:basedOn w:val="Normal"/>
    <w:next w:val="Textonormal"/>
    <w:link w:val="Ttulo3HiberusCar"/>
    <w:uiPriority w:val="1"/>
    <w:qFormat/>
    <w:rsid w:val="13E55E5A"/>
    <w:pPr>
      <w:keepNext/>
      <w:spacing w:before="200" w:after="320"/>
      <w:ind w:left="1134"/>
      <w:outlineLvl w:val="2"/>
    </w:pPr>
    <w:rPr>
      <w:rFonts w:asciiTheme="majorHAnsi" w:eastAsiaTheme="majorEastAsia" w:hAnsiTheme="majorHAnsi" w:cstheme="majorBidi"/>
      <w:color w:val="44546A" w:themeColor="text2"/>
      <w:sz w:val="28"/>
      <w:szCs w:val="28"/>
    </w:rPr>
  </w:style>
  <w:style w:type="character" w:customStyle="1" w:styleId="Ttulo3HiberusCar">
    <w:name w:val="Título 3 Hiberus Car"/>
    <w:basedOn w:val="Fuentedeprrafopredeter"/>
    <w:link w:val="Ttulo3Hiberus"/>
    <w:uiPriority w:val="1"/>
    <w:qFormat/>
    <w:rsid w:val="00113920"/>
    <w:rPr>
      <w:rFonts w:asciiTheme="majorHAnsi" w:eastAsiaTheme="majorEastAsia" w:hAnsiTheme="majorHAnsi" w:cstheme="majorBidi"/>
      <w:color w:val="44546A" w:themeColor="text2"/>
      <w:sz w:val="28"/>
      <w:szCs w:val="28"/>
    </w:rPr>
  </w:style>
  <w:style w:type="paragraph" w:customStyle="1" w:styleId="Ttulo4Hiberus">
    <w:name w:val="Título 4 Hiberus"/>
    <w:basedOn w:val="Normal"/>
    <w:next w:val="Textonormal"/>
    <w:link w:val="Ttulo4HiberusCar"/>
    <w:uiPriority w:val="1"/>
    <w:qFormat/>
    <w:rsid w:val="13E55E5A"/>
    <w:pPr>
      <w:keepNext/>
      <w:spacing w:before="200" w:after="320"/>
      <w:ind w:left="1134"/>
      <w:outlineLvl w:val="2"/>
    </w:pPr>
    <w:rPr>
      <w:rFonts w:asciiTheme="majorHAnsi" w:eastAsiaTheme="majorEastAsia" w:hAnsiTheme="majorHAnsi" w:cstheme="majorBidi"/>
      <w:color w:val="44546A" w:themeColor="text2"/>
      <w:sz w:val="26"/>
      <w:szCs w:val="26"/>
    </w:rPr>
  </w:style>
  <w:style w:type="character" w:customStyle="1" w:styleId="Ttulo4HiberusCar">
    <w:name w:val="Título 4 Hiberus Car"/>
    <w:basedOn w:val="Fuentedeprrafopredeter"/>
    <w:link w:val="Ttulo4Hiberus"/>
    <w:uiPriority w:val="1"/>
    <w:rsid w:val="00113920"/>
    <w:rPr>
      <w:rFonts w:asciiTheme="majorHAnsi" w:eastAsiaTheme="majorEastAsia" w:hAnsiTheme="majorHAnsi" w:cstheme="majorBidi"/>
      <w:color w:val="44546A" w:themeColor="text2"/>
      <w:sz w:val="26"/>
      <w:szCs w:val="26"/>
    </w:rPr>
  </w:style>
  <w:style w:type="character" w:styleId="Mencionar">
    <w:name w:val="Mention"/>
    <w:basedOn w:val="Fuentedeprrafopredeter"/>
    <w:uiPriority w:val="99"/>
    <w:unhideWhenUsed/>
    <w:rsid w:val="00E12A66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CD51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5185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663903"/>
    <w:pPr>
      <w:spacing w:after="200"/>
    </w:pPr>
    <w:rPr>
      <w:i/>
      <w:iCs/>
      <w:color w:val="44546A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2E13AB"/>
    <w:rPr>
      <w:rFonts w:ascii="Arial" w:hAnsi="Arial"/>
      <w:b/>
      <w:bCs/>
      <w:i w:val="0"/>
      <w:sz w:val="20"/>
    </w:rPr>
  </w:style>
  <w:style w:type="character" w:customStyle="1" w:styleId="H-Listado1Car">
    <w:name w:val="H-Listado1 Car"/>
    <w:basedOn w:val="Fuentedeprrafopredeter"/>
    <w:link w:val="H-Listado1"/>
    <w:rsid w:val="00AC0000"/>
    <w:rPr>
      <w:rFonts w:ascii="Arial" w:hAnsi="Arial"/>
      <w:sz w:val="20"/>
      <w:szCs w:val="20"/>
    </w:rPr>
  </w:style>
  <w:style w:type="character" w:customStyle="1" w:styleId="H-Listado2Car">
    <w:name w:val="H-Listado2 Car"/>
    <w:basedOn w:val="H-Listado1Car"/>
    <w:link w:val="H-Listado2"/>
    <w:rsid w:val="00AC0000"/>
    <w:rPr>
      <w:rFonts w:ascii="Arial" w:hAnsi="Arial"/>
      <w:sz w:val="20"/>
      <w:szCs w:val="20"/>
    </w:rPr>
  </w:style>
  <w:style w:type="paragraph" w:customStyle="1" w:styleId="Espacio">
    <w:name w:val="Espacio"/>
    <w:basedOn w:val="Normal"/>
    <w:link w:val="EspacioCar"/>
    <w:qFormat/>
    <w:rsid w:val="00AC0000"/>
    <w:rPr>
      <w:rFonts w:eastAsia="SimSun" w:cs="Times New Roman"/>
      <w:color w:val="0D0D0D" w:themeColor="text1" w:themeTint="F2"/>
      <w:kern w:val="0"/>
      <w:sz w:val="8"/>
      <w:szCs w:val="14"/>
      <w:lang w:eastAsia="zh-CN"/>
      <w14:ligatures w14:val="none"/>
    </w:rPr>
  </w:style>
  <w:style w:type="character" w:customStyle="1" w:styleId="EspacioCar">
    <w:name w:val="Espacio Car"/>
    <w:basedOn w:val="Fuentedeprrafopredeter"/>
    <w:link w:val="Espacio"/>
    <w:rsid w:val="00AC0000"/>
    <w:rPr>
      <w:rFonts w:ascii="Arial" w:eastAsia="SimSun" w:hAnsi="Arial" w:cs="Times New Roman"/>
      <w:color w:val="0D0D0D" w:themeColor="text1" w:themeTint="F2"/>
      <w:kern w:val="0"/>
      <w:sz w:val="8"/>
      <w:szCs w:val="14"/>
      <w:lang w:eastAsia="zh-CN"/>
      <w14:ligatures w14:val="none"/>
    </w:rPr>
  </w:style>
  <w:style w:type="table" w:styleId="Tablaconcuadrcula4-nfasis1">
    <w:name w:val="Grid Table 4 Accent 1"/>
    <w:basedOn w:val="Tablanormal"/>
    <w:uiPriority w:val="49"/>
    <w:rsid w:val="00AC000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paragraph">
    <w:name w:val="paragraph"/>
    <w:basedOn w:val="Normal"/>
    <w:rsid w:val="005F47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normaltextrun">
    <w:name w:val="normaltextrun"/>
    <w:basedOn w:val="Fuentedeprrafopredeter"/>
    <w:rsid w:val="005F4740"/>
  </w:style>
  <w:style w:type="character" w:customStyle="1" w:styleId="eop">
    <w:name w:val="eop"/>
    <w:basedOn w:val="Fuentedeprrafopredeter"/>
    <w:rsid w:val="005F4740"/>
  </w:style>
  <w:style w:type="paragraph" w:styleId="Textodeglobo">
    <w:name w:val="Balloon Text"/>
    <w:basedOn w:val="Normal"/>
    <w:link w:val="TextodegloboCar"/>
    <w:uiPriority w:val="99"/>
    <w:semiHidden/>
    <w:unhideWhenUsed/>
    <w:rsid w:val="006355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55B5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5D27E8"/>
    <w:rPr>
      <w:i/>
      <w:iCs/>
    </w:rPr>
  </w:style>
  <w:style w:type="character" w:customStyle="1" w:styleId="scxw97521490">
    <w:name w:val="scxw97521490"/>
    <w:basedOn w:val="Fuentedeprrafopredeter"/>
    <w:rsid w:val="00014387"/>
  </w:style>
  <w:style w:type="paragraph" w:customStyle="1" w:styleId="Ttulo1Hiberus">
    <w:name w:val="Título 1 Hiberus"/>
    <w:basedOn w:val="Ttulo1"/>
    <w:next w:val="H-Contenido"/>
    <w:qFormat/>
    <w:rsid w:val="006D1EA3"/>
    <w:pPr>
      <w:keepLines w:val="0"/>
      <w:numPr>
        <w:numId w:val="0"/>
      </w:numPr>
      <w:spacing w:before="100" w:after="100"/>
      <w:ind w:left="567" w:hanging="567"/>
    </w:pPr>
    <w:rPr>
      <w:rFonts w:ascii="Montserrat" w:eastAsiaTheme="minorHAnsi" w:hAnsi="Montserrat" w:cs="Times New Roman"/>
      <w:bCs w:val="0"/>
      <w:color w:val="003A66"/>
      <w:kern w:val="28"/>
      <w:sz w:val="28"/>
      <w:szCs w:val="20"/>
      <w:lang w:val="es-ES_tradnl" w:eastAsia="es-ES"/>
      <w14:ligatures w14:val="none"/>
    </w:rPr>
  </w:style>
  <w:style w:type="paragraph" w:customStyle="1" w:styleId="Ttulo2Hiberus">
    <w:name w:val="Título 2 Hiberus"/>
    <w:basedOn w:val="Ttulo1"/>
    <w:next w:val="H-Contenido"/>
    <w:autoRedefine/>
    <w:qFormat/>
    <w:rsid w:val="006D1EA3"/>
    <w:pPr>
      <w:keepLines w:val="0"/>
      <w:numPr>
        <w:numId w:val="0"/>
      </w:numPr>
      <w:spacing w:before="100" w:after="100"/>
      <w:ind w:left="681" w:hanging="397"/>
      <w:outlineLvl w:val="1"/>
    </w:pPr>
    <w:rPr>
      <w:rFonts w:ascii="Montserrat" w:eastAsia="Times New Roman" w:hAnsi="Montserrat" w:cs="Times New Roman"/>
      <w:bCs w:val="0"/>
      <w:color w:val="003A66"/>
      <w:kern w:val="28"/>
      <w:sz w:val="24"/>
      <w:szCs w:val="32"/>
      <w:lang w:val="es-ES_tradnl"/>
      <w14:ligatures w14:val="none"/>
    </w:rPr>
  </w:style>
  <w:style w:type="table" w:styleId="Tablaconcuadrcula5oscura-nfasis1">
    <w:name w:val="Grid Table 5 Dark Accent 1"/>
    <w:basedOn w:val="Tablanormal"/>
    <w:uiPriority w:val="50"/>
    <w:rsid w:val="00D47FCF"/>
    <w:rPr>
      <w:rFonts w:ascii="Montserrat" w:hAnsi="Montserrat" w:cs="Times New Roman"/>
      <w:color w:val="0D0D0D" w:themeColor="text1" w:themeTint="F2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Titulo5Hiberus">
    <w:name w:val="Titulo 5 Hiberus"/>
    <w:basedOn w:val="Ttulo4Hiberus"/>
    <w:qFormat/>
    <w:rsid w:val="00D47FCF"/>
    <w:pPr>
      <w:tabs>
        <w:tab w:val="left" w:pos="567"/>
        <w:tab w:val="left" w:pos="1440"/>
      </w:tabs>
      <w:spacing w:before="100" w:after="100"/>
      <w:ind w:left="1560" w:hanging="360"/>
      <w:outlineLvl w:val="3"/>
    </w:pPr>
    <w:rPr>
      <w:rFonts w:ascii="Montserrat" w:eastAsia="Times New Roman" w:hAnsi="Montserrat" w:cs="Times New Roman"/>
      <w:kern w:val="0"/>
      <w:sz w:val="20"/>
      <w:szCs w:val="24"/>
      <w:lang w:eastAsia="es-ES"/>
      <w14:ligatures w14:val="none"/>
    </w:rPr>
  </w:style>
  <w:style w:type="paragraph" w:customStyle="1" w:styleId="HiberusContenido">
    <w:name w:val="Hiberus Contenido"/>
    <w:basedOn w:val="Normal"/>
    <w:link w:val="HiberusContenidoCar"/>
    <w:rsid w:val="00D47FCF"/>
    <w:pPr>
      <w:spacing w:before="120"/>
    </w:pPr>
    <w:rPr>
      <w:rFonts w:eastAsia="SimSun" w:cs="Times New Roman"/>
      <w:color w:val="0D0D0D" w:themeColor="text1" w:themeTint="F2"/>
      <w:kern w:val="0"/>
      <w:sz w:val="22"/>
      <w:szCs w:val="18"/>
      <w14:ligatures w14:val="none"/>
    </w:rPr>
  </w:style>
  <w:style w:type="character" w:customStyle="1" w:styleId="HiberusContenidoCar">
    <w:name w:val="Hiberus Contenido Car"/>
    <w:basedOn w:val="Fuentedeprrafopredeter"/>
    <w:link w:val="HiberusContenido"/>
    <w:qFormat/>
    <w:rsid w:val="00D47FCF"/>
    <w:rPr>
      <w:rFonts w:ascii="Arial" w:eastAsia="SimSun" w:hAnsi="Arial" w:cs="Times New Roman"/>
      <w:color w:val="0D0D0D" w:themeColor="text1" w:themeTint="F2"/>
      <w:kern w:val="0"/>
      <w:sz w:val="22"/>
      <w:szCs w:val="18"/>
      <w14:ligatures w14:val="none"/>
    </w:rPr>
  </w:style>
  <w:style w:type="character" w:styleId="Ttulodellibro">
    <w:name w:val="Book Title"/>
    <w:basedOn w:val="Fuentedeprrafopredeter"/>
    <w:uiPriority w:val="33"/>
    <w:qFormat/>
    <w:rsid w:val="00365A08"/>
    <w:rPr>
      <w:b/>
      <w:bCs/>
      <w:i/>
      <w:iCs/>
      <w:spacing w:val="5"/>
    </w:rPr>
  </w:style>
  <w:style w:type="paragraph" w:styleId="Revisin">
    <w:name w:val="Revision"/>
    <w:hidden/>
    <w:uiPriority w:val="99"/>
    <w:semiHidden/>
    <w:rsid w:val="00B01B53"/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20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5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5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3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0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26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4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3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7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75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4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5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0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2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3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3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6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8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8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48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4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1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4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83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0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5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1/relationships/commentsExtended" Target="commentsExtended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28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rgibay\Downloads\Plantilla_OfertaTecnica_202502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BACEC0C8-A493-46CD-AB99-186695660F2A}">
    <t:Anchor>
      <t:Comment id="841815745"/>
    </t:Anchor>
    <t:History>
      <t:Event id="{3189910A-1619-4E22-8638-3A367FDEE58E}" time="2025-05-28T16:06:04.532Z">
        <t:Attribution userId="S::dargibay@hiberus.com::437f7450-3bf3-4804-898f-a726e67a5507" userProvider="AD" userName="David Argibay Abilleira"/>
        <t:Anchor>
          <t:Comment id="841815745"/>
        </t:Anchor>
        <t:Create/>
      </t:Event>
      <t:Event id="{6C2489FB-E850-4007-AC05-554E640B66A7}" time="2025-05-28T16:06:04.532Z">
        <t:Attribution userId="S::dargibay@hiberus.com::437f7450-3bf3-4804-898f-a726e67a5507" userProvider="AD" userName="David Argibay Abilleira"/>
        <t:Anchor>
          <t:Comment id="841815745"/>
        </t:Anchor>
        <t:Assign userId="S::jugonzalez@hiberus.com::1661e157-105b-49a4-aaa3-4bcd8b14caad" userProvider="AD" userName="Jose Urbano Gonzalez Fernandez"/>
      </t:Event>
      <t:Event id="{64CEE97A-87F5-4558-B98D-BA85C8E7D1B3}" time="2025-05-28T16:06:04.532Z">
        <t:Attribution userId="S::dargibay@hiberus.com::437f7450-3bf3-4804-898f-a726e67a5507" userProvider="AD" userName="David Argibay Abilleira"/>
        <t:Anchor>
          <t:Comment id="841815745"/>
        </t:Anchor>
        <t:SetTitle title="@Jose Urbano Gonzalez Fernandez 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224F"/>
        </a:solidFill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8C2BDE8249284886452B9A50F07B8C" ma:contentTypeVersion="29" ma:contentTypeDescription="Crear nuevo documento." ma:contentTypeScope="" ma:versionID="42314b2b091967030f5098afc37979dc">
  <xsd:schema xmlns:xsd="http://www.w3.org/2001/XMLSchema" xmlns:xs="http://www.w3.org/2001/XMLSchema" xmlns:p="http://schemas.microsoft.com/office/2006/metadata/properties" xmlns:ns2="33071b88-ee77-42fc-8174-092237df9007" xmlns:ns3="c69206b6-e894-435c-a2f1-90bedcf48754" targetNamespace="http://schemas.microsoft.com/office/2006/metadata/properties" ma:root="true" ma:fieldsID="11776dfb5e73a3e9b9e714283e0d76f8" ns2:_="" ns3:_="">
    <xsd:import namespace="33071b88-ee77-42fc-8174-092237df9007"/>
    <xsd:import namespace="c69206b6-e894-435c-a2f1-90bedcf487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Tipodocumento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71b88-ee77-42fc-8174-092237df9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ipodocumento" ma:index="22" nillable="true" ma:displayName="Tipo documento" ma:description="Clasificar para facilitar las búsquedas. Sobre todo, las ofertas técnicas que sean tipo &quot;Oferta&quot;." ma:format="Dropdown" ma:indexed="true" ma:internalName="Tipodocumento">
      <xsd:simpleType>
        <xsd:restriction base="dms:Choice">
          <xsd:enumeration value="Oferta"/>
          <xsd:enumeration value="Pliego"/>
          <xsd:enumeration value="CV"/>
          <xsd:enumeration value="Apoyo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831c2ce8-7846-47e3-bce0-cbc07d5e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206b6-e894-435c-a2f1-90bedcf487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071b88-ee77-42fc-8174-092237df9007" xsi:nil="true"/>
    <lcf76f155ced4ddcb4097134ff3c332f xmlns="33071b88-ee77-42fc-8174-092237df90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3E3171-C134-492C-AA70-C4D8435A4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C0ED4-4CBA-4A57-B7B0-64317FD35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71b88-ee77-42fc-8174-092237df9007"/>
    <ds:schemaRef ds:uri="c69206b6-e894-435c-a2f1-90bedcf487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16886C-B112-4D14-BBEB-2FB84C43CB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E933B4-03F7-4935-9659-F257A925B9CE}">
  <ds:schemaRefs>
    <ds:schemaRef ds:uri="http://schemas.microsoft.com/office/2006/metadata/properties"/>
    <ds:schemaRef ds:uri="http://schemas.microsoft.com/office/infopath/2007/PartnerControls"/>
    <ds:schemaRef ds:uri="33071b88-ee77-42fc-8174-092237df90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Plantilla_OfertaTecnica_202502</Template>
  <TotalTime>47</TotalTime>
  <Pages>5</Pages>
  <Words>463</Words>
  <Characters>2551</Characters>
  <Application>Microsoft Office Word</Application>
  <DocSecurity>0</DocSecurity>
  <Lines>21</Lines>
  <Paragraphs>6</Paragraphs>
  <ScaleCrop>false</ScaleCrop>
  <Company>hiberus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ofertas</dc:title>
  <dc:subject>Oferta técnica hiberus</dc:subject>
  <dc:creator>David Argibay Abilleira</dc:creator>
  <cp:keywords/>
  <dc:description/>
  <cp:lastModifiedBy>Maria Mutuberria Zabala</cp:lastModifiedBy>
  <cp:revision>2694</cp:revision>
  <cp:lastPrinted>2023-09-12T08:21:00Z</cp:lastPrinted>
  <dcterms:created xsi:type="dcterms:W3CDTF">2025-05-09T12:00:00Z</dcterms:created>
  <dcterms:modified xsi:type="dcterms:W3CDTF">2026-03-18T14:05:00Z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0x0101003E8C2BDE8249284886452B9A50F07B8C</vt:lpwstr>
  </property>
  <property fmtid="{D5CDD505-2E9C-101B-9397-08002B2CF9AE}" pid="3" name="MediaServiceImageTags">
    <vt:lpwstr/>
  </property>
</Properties>
</file>